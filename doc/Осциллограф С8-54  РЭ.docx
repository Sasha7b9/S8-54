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470" w:rsidRPr="00237E79" w:rsidRDefault="00492470" w:rsidP="00237E79">
      <w:pPr>
        <w:pStyle w:val="a7"/>
        <w:spacing w:line="240" w:lineRule="auto"/>
        <w:rPr>
          <w:rFonts w:eastAsia="MS Mincho"/>
          <w:sz w:val="8"/>
          <w:szCs w:val="8"/>
        </w:rPr>
      </w:pPr>
      <w:bookmarkStart w:id="0" w:name="_Toc107288191"/>
      <w:bookmarkStart w:id="1" w:name="_GoBack"/>
      <w:bookmarkEnd w:id="1"/>
    </w:p>
    <w:tbl>
      <w:tblPr>
        <w:tblW w:w="10062" w:type="dxa"/>
        <w:jc w:val="center"/>
        <w:tblLayout w:type="fixed"/>
        <w:tblLook w:val="0000" w:firstRow="0" w:lastRow="0" w:firstColumn="0" w:lastColumn="0" w:noHBand="0" w:noVBand="0"/>
      </w:tblPr>
      <w:tblGrid>
        <w:gridCol w:w="5326"/>
        <w:gridCol w:w="4736"/>
      </w:tblGrid>
      <w:tr w:rsidR="00237E7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Default="00237E79" w:rsidP="003723C5">
            <w:pPr>
              <w:rPr>
                <w:sz w:val="26"/>
              </w:rPr>
            </w:pPr>
          </w:p>
        </w:tc>
        <w:tc>
          <w:tcPr>
            <w:tcW w:w="4736" w:type="dxa"/>
          </w:tcPr>
          <w:p w:rsidR="00237E79" w:rsidRDefault="00237E79" w:rsidP="00237E79">
            <w:pPr>
              <w:ind w:firstLine="0"/>
              <w:rPr>
                <w:sz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D27978" w:rsidRDefault="00D27978" w:rsidP="00D27978">
            <w:pPr>
              <w:ind w:firstLine="593"/>
              <w:rPr>
                <w:sz w:val="26"/>
              </w:rPr>
            </w:pPr>
            <w:r>
              <w:rPr>
                <w:sz w:val="26"/>
              </w:rPr>
              <w:t>ОКП 668410</w:t>
            </w:r>
          </w:p>
          <w:p w:rsidR="00237E79" w:rsidRPr="00FB4774" w:rsidRDefault="00D27978" w:rsidP="00D27978">
            <w:pPr>
              <w:tabs>
                <w:tab w:val="left" w:pos="742"/>
              </w:tabs>
              <w:ind w:firstLine="593"/>
              <w:rPr>
                <w:sz w:val="26"/>
                <w:szCs w:val="26"/>
              </w:rPr>
            </w:pPr>
            <w:r>
              <w:rPr>
                <w:sz w:val="26"/>
              </w:rPr>
              <w:t>ОКП РБ 26.51.42.000</w:t>
            </w:r>
          </w:p>
        </w:tc>
        <w:tc>
          <w:tcPr>
            <w:tcW w:w="4736" w:type="dxa"/>
          </w:tcPr>
          <w:p w:rsidR="00237E79" w:rsidRPr="00FB4774" w:rsidRDefault="00237E79" w:rsidP="006874A1">
            <w:pPr>
              <w:spacing w:before="80"/>
              <w:ind w:firstLine="0"/>
              <w:rPr>
                <w:sz w:val="26"/>
                <w:szCs w:val="26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120"/>
              <w:rPr>
                <w:sz w:val="26"/>
                <w:szCs w:val="26"/>
                <w:lang w:val="en-US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120"/>
              <w:ind w:firstLine="0"/>
              <w:rPr>
                <w:sz w:val="26"/>
                <w:szCs w:val="26"/>
                <w:lang w:val="en-US"/>
              </w:rPr>
            </w:pPr>
          </w:p>
        </w:tc>
      </w:tr>
      <w:tr w:rsidR="00237E79" w:rsidRPr="00FB4774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5326" w:type="dxa"/>
          </w:tcPr>
          <w:p w:rsidR="00237E79" w:rsidRPr="00FB4774" w:rsidRDefault="00237E79" w:rsidP="003723C5">
            <w:pPr>
              <w:spacing w:before="40"/>
              <w:rPr>
                <w:sz w:val="26"/>
                <w:szCs w:val="26"/>
              </w:rPr>
            </w:pPr>
          </w:p>
        </w:tc>
        <w:tc>
          <w:tcPr>
            <w:tcW w:w="4736" w:type="dxa"/>
          </w:tcPr>
          <w:p w:rsidR="00237E79" w:rsidRPr="00FB4774" w:rsidRDefault="00237E79" w:rsidP="00237E79">
            <w:pPr>
              <w:spacing w:before="40"/>
              <w:ind w:firstLine="0"/>
              <w:rPr>
                <w:sz w:val="26"/>
                <w:szCs w:val="26"/>
              </w:rPr>
            </w:pPr>
          </w:p>
        </w:tc>
      </w:tr>
    </w:tbl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492470" w:rsidRDefault="00492470" w:rsidP="00492470">
      <w:pPr>
        <w:pStyle w:val="a7"/>
        <w:rPr>
          <w:rFonts w:eastAsia="MS Mincho"/>
        </w:rPr>
      </w:pPr>
    </w:p>
    <w:p w:rsidR="00E60CC7" w:rsidRPr="005E0E12" w:rsidRDefault="00492470" w:rsidP="00492470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 xml:space="preserve">ОСЦИЛЛОГРАФ </w:t>
      </w:r>
      <w:r w:rsidR="007B7413" w:rsidRPr="005E0E12">
        <w:rPr>
          <w:rFonts w:eastAsia="MS Mincho"/>
          <w:b/>
          <w:sz w:val="34"/>
          <w:szCs w:val="34"/>
        </w:rPr>
        <w:t xml:space="preserve"> </w:t>
      </w:r>
      <w:r w:rsidRPr="005E0E12">
        <w:rPr>
          <w:rFonts w:eastAsia="MS Mincho"/>
          <w:b/>
          <w:sz w:val="34"/>
          <w:szCs w:val="34"/>
        </w:rPr>
        <w:t>ЦИФРОВОЙ</w:t>
      </w:r>
    </w:p>
    <w:p w:rsidR="00492470" w:rsidRPr="005E0E12" w:rsidRDefault="00492470" w:rsidP="00E60CC7">
      <w:pPr>
        <w:pStyle w:val="a7"/>
        <w:jc w:val="center"/>
        <w:rPr>
          <w:rFonts w:eastAsia="MS Mincho"/>
          <w:b/>
          <w:sz w:val="34"/>
          <w:szCs w:val="34"/>
        </w:rPr>
      </w:pPr>
      <w:r w:rsidRPr="005E0E12">
        <w:rPr>
          <w:rFonts w:eastAsia="MS Mincho"/>
          <w:b/>
          <w:sz w:val="34"/>
          <w:szCs w:val="34"/>
        </w:rPr>
        <w:t>С8-5</w:t>
      </w:r>
      <w:r w:rsidR="00987219" w:rsidRPr="005E0E12">
        <w:rPr>
          <w:rFonts w:eastAsia="MS Mincho"/>
          <w:b/>
          <w:sz w:val="34"/>
          <w:szCs w:val="34"/>
        </w:rPr>
        <w:t>4</w:t>
      </w:r>
    </w:p>
    <w:p w:rsidR="00492470" w:rsidRPr="001B6219" w:rsidRDefault="00492470" w:rsidP="004322BD">
      <w:pPr>
        <w:pStyle w:val="a7"/>
        <w:spacing w:before="120"/>
        <w:jc w:val="center"/>
        <w:rPr>
          <w:rFonts w:eastAsia="MS Mincho"/>
          <w:sz w:val="36"/>
          <w:szCs w:val="36"/>
        </w:rPr>
      </w:pPr>
      <w:r w:rsidRPr="001B6219">
        <w:rPr>
          <w:rFonts w:eastAsia="MS Mincho"/>
          <w:sz w:val="36"/>
          <w:szCs w:val="36"/>
        </w:rPr>
        <w:t>Руководство по эксплуатации</w:t>
      </w:r>
    </w:p>
    <w:p w:rsidR="00492470" w:rsidRPr="005E0E12" w:rsidRDefault="00492470" w:rsidP="00492470">
      <w:pPr>
        <w:pStyle w:val="a7"/>
        <w:jc w:val="center"/>
        <w:rPr>
          <w:rFonts w:eastAsia="MS Mincho"/>
          <w:sz w:val="34"/>
          <w:szCs w:val="34"/>
        </w:rPr>
      </w:pPr>
      <w:r w:rsidRPr="005E0E12">
        <w:rPr>
          <w:rFonts w:eastAsia="MS Mincho"/>
          <w:sz w:val="34"/>
          <w:szCs w:val="34"/>
        </w:rPr>
        <w:t>УШЯИ.411161.06</w:t>
      </w:r>
      <w:r w:rsidR="005C71D1" w:rsidRPr="005E0E12">
        <w:rPr>
          <w:rFonts w:eastAsia="MS Mincho"/>
          <w:sz w:val="34"/>
          <w:szCs w:val="34"/>
        </w:rPr>
        <w:t>3</w:t>
      </w:r>
      <w:r w:rsidRPr="005E0E12">
        <w:rPr>
          <w:rFonts w:eastAsia="MS Mincho"/>
          <w:sz w:val="34"/>
          <w:szCs w:val="34"/>
        </w:rPr>
        <w:t xml:space="preserve"> РЭ</w:t>
      </w:r>
    </w:p>
    <w:p w:rsidR="004322BD" w:rsidRDefault="004322BD" w:rsidP="00492470">
      <w:pPr>
        <w:pStyle w:val="a7"/>
        <w:rPr>
          <w:rFonts w:eastAsia="MS Mincho"/>
        </w:rPr>
      </w:pPr>
    </w:p>
    <w:p w:rsidR="00E82A4B" w:rsidRPr="00BE5089" w:rsidRDefault="00E82A4B" w:rsidP="003B2F91">
      <w:pPr>
        <w:pStyle w:val="a7"/>
        <w:spacing w:line="240" w:lineRule="auto"/>
        <w:ind w:firstLine="284"/>
        <w:jc w:val="center"/>
        <w:rPr>
          <w:rFonts w:ascii="Arial" w:eastAsia="MS Mincho" w:hAnsi="Arial" w:cs="Arial"/>
          <w:b/>
          <w:sz w:val="32"/>
          <w:szCs w:val="32"/>
        </w:rPr>
      </w:pPr>
      <w:r>
        <w:rPr>
          <w:rFonts w:eastAsia="MS Mincho"/>
        </w:rPr>
        <w:br w:type="page"/>
      </w:r>
      <w:r w:rsidR="00574450" w:rsidRPr="00BE5089">
        <w:rPr>
          <w:rFonts w:ascii="Arial" w:eastAsia="MS Mincho" w:hAnsi="Arial" w:cs="Arial"/>
          <w:b/>
          <w:sz w:val="32"/>
          <w:szCs w:val="32"/>
        </w:rPr>
        <w:lastRenderedPageBreak/>
        <w:t>С</w:t>
      </w:r>
      <w:r w:rsidR="005841B7" w:rsidRPr="00BE5089">
        <w:rPr>
          <w:rFonts w:ascii="Arial" w:eastAsia="MS Mincho" w:hAnsi="Arial" w:cs="Arial"/>
          <w:b/>
          <w:sz w:val="32"/>
          <w:szCs w:val="32"/>
        </w:rPr>
        <w:t>одержание</w:t>
      </w:r>
    </w:p>
    <w:p w:rsidR="00977F40" w:rsidRPr="00744FD1" w:rsidRDefault="00C07939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r w:rsidRPr="00744FD1">
        <w:fldChar w:fldCharType="begin"/>
      </w:r>
      <w:r w:rsidRPr="00744FD1">
        <w:instrText xml:space="preserve"> TOC \o "1-3" \h \z \u </w:instrText>
      </w:r>
      <w:r w:rsidRPr="00744FD1">
        <w:fldChar w:fldCharType="separate"/>
      </w:r>
      <w:hyperlink w:anchor="_Toc498074066" w:history="1">
        <w:r w:rsidR="00977F40" w:rsidRPr="00744FD1">
          <w:rPr>
            <w:rStyle w:val="ad"/>
          </w:rPr>
          <w:t>1</w:t>
        </w:r>
        <w:r w:rsidR="00977F40" w:rsidRPr="00744FD1">
          <w:rPr>
            <w:rFonts w:eastAsia="Times New Roman"/>
            <w:b w:val="0"/>
          </w:rPr>
          <w:tab/>
        </w:r>
        <w:r w:rsidR="00977F40" w:rsidRPr="00744FD1">
          <w:rPr>
            <w:rStyle w:val="ad"/>
          </w:rPr>
          <w:t>Описание и работа</w:t>
        </w:r>
        <w:r w:rsidR="00977F40" w:rsidRPr="00744FD1">
          <w:rPr>
            <w:webHidden/>
          </w:rPr>
          <w:tab/>
        </w:r>
        <w:r w:rsidR="00977F40" w:rsidRPr="00744FD1">
          <w:rPr>
            <w:webHidden/>
          </w:rPr>
          <w:fldChar w:fldCharType="begin"/>
        </w:r>
        <w:r w:rsidR="00977F40" w:rsidRPr="00744FD1">
          <w:rPr>
            <w:webHidden/>
          </w:rPr>
          <w:instrText xml:space="preserve"> PAGEREF _Toc498074066 \h </w:instrText>
        </w:r>
        <w:r w:rsidR="00977F40" w:rsidRPr="00744FD1">
          <w:rPr>
            <w:webHidden/>
          </w:rPr>
        </w:r>
        <w:r w:rsidR="00977F40" w:rsidRPr="00744FD1">
          <w:rPr>
            <w:webHidden/>
          </w:rPr>
          <w:fldChar w:fldCharType="separate"/>
        </w:r>
        <w:r w:rsidR="006B2C7F">
          <w:rPr>
            <w:webHidden/>
          </w:rPr>
          <w:t>5</w:t>
        </w:r>
        <w:r w:rsidR="00977F40"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67" w:history="1">
        <w:r w:rsidRPr="00744FD1">
          <w:rPr>
            <w:rStyle w:val="ad"/>
          </w:rPr>
          <w:t>1.1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Назначение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_Toc498074067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5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68" w:history="1">
        <w:r w:rsidRPr="00744FD1">
          <w:rPr>
            <w:rStyle w:val="ad"/>
          </w:rPr>
          <w:t>1.2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Технические характеристики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_Toc498074068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6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69" w:history="1">
        <w:r w:rsidRPr="00744FD1">
          <w:rPr>
            <w:rStyle w:val="ad"/>
          </w:rPr>
          <w:t>1.3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Состав осциллографа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_Toc498074069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12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0" w:history="1">
        <w:r w:rsidRPr="00744FD1">
          <w:rPr>
            <w:rStyle w:val="ad"/>
          </w:rPr>
          <w:t>1.4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Устройство и работа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_Toc498074070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13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1" w:history="1">
        <w:r w:rsidRPr="00744FD1">
          <w:rPr>
            <w:rStyle w:val="ad"/>
          </w:rPr>
          <w:t>1.5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Средства измерений, инструмент и принадлежности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_Toc498074071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14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2" w:history="1">
        <w:r w:rsidRPr="00744FD1">
          <w:rPr>
            <w:rStyle w:val="ad"/>
          </w:rPr>
          <w:t>1.6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Маркировка и пломбирование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_Toc498074072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15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3" w:history="1">
        <w:r w:rsidRPr="00744FD1">
          <w:rPr>
            <w:rStyle w:val="ad"/>
          </w:rPr>
          <w:t>1.7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Упаковка</w:t>
        </w:r>
        <w:r w:rsidRPr="00744FD1">
          <w:rPr>
            <w:rStyle w:val="ad"/>
          </w:rPr>
          <w:tab/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_Toc498074073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15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74" w:history="1">
        <w:r w:rsidRPr="00744FD1">
          <w:rPr>
            <w:rStyle w:val="ad"/>
          </w:rPr>
          <w:t>2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Подготовка к использованию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_Toc498074074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16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5" w:history="1">
        <w:r w:rsidRPr="00744FD1">
          <w:rPr>
            <w:rStyle w:val="ad"/>
          </w:rPr>
          <w:t>2.1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Меры безопасности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_Toc498074075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16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6" w:history="1">
        <w:r w:rsidRPr="00744FD1">
          <w:rPr>
            <w:rStyle w:val="ad"/>
          </w:rPr>
          <w:t>2.2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Порядок осмотра и проверки готовности осциллографа к использованию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_Toc498074076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16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7" w:history="1">
        <w:r w:rsidRPr="00744FD1">
          <w:rPr>
            <w:rStyle w:val="ad"/>
          </w:rPr>
          <w:t>2.3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Органы управления, подключения и индикации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_Toc498074077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17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78" w:history="1">
        <w:r w:rsidRPr="00744FD1">
          <w:rPr>
            <w:rStyle w:val="ad"/>
          </w:rPr>
          <w:t>3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Использование по назначению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_Toc498074078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21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79" w:history="1">
        <w:r w:rsidRPr="00744FD1">
          <w:rPr>
            <w:rStyle w:val="ad"/>
          </w:rPr>
          <w:t>3.1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Включение осциллографа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_Toc498074079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21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0" w:history="1">
        <w:r w:rsidRPr="00744FD1">
          <w:rPr>
            <w:rStyle w:val="ad"/>
          </w:rPr>
          <w:t>3.2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Подготовка к проведению  измерений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_Toc498074080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22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1" w:history="1">
        <w:r w:rsidRPr="00744FD1">
          <w:rPr>
            <w:rStyle w:val="ad"/>
          </w:rPr>
          <w:t>3.3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Управление каналами вертикального отклонения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_Toc498074081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22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2" w:history="1">
        <w:r w:rsidRPr="00744FD1">
          <w:rPr>
            <w:rStyle w:val="ad"/>
          </w:rPr>
          <w:t>3.4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Управление разверткой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_Toc498074082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23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3" w:history="1">
        <w:r w:rsidRPr="00744FD1">
          <w:rPr>
            <w:rStyle w:val="ad"/>
          </w:rPr>
          <w:t>3.5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Управление режимом и источником синхронизации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_Toc498074083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24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4" w:history="1">
        <w:r w:rsidRPr="00744FD1">
          <w:rPr>
            <w:rStyle w:val="ad"/>
          </w:rPr>
          <w:t>3.6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Работа в режиме ″МЕНЮ″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_Toc498074084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24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5" w:history="1">
        <w:r w:rsidRPr="00744FD1">
          <w:rPr>
            <w:rStyle w:val="ad"/>
          </w:rPr>
          <w:t>3.7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Калибровка, балансировка осциллографа, компенсация</w:t>
        </w:r>
        <w:r w:rsidRPr="00744FD1">
          <w:rPr>
            <w:rStyle w:val="ad"/>
            <w:lang w:val="en-US"/>
          </w:rPr>
          <w:t> </w:t>
        </w:r>
        <w:r w:rsidRPr="00744FD1">
          <w:rPr>
            <w:rStyle w:val="ad"/>
          </w:rPr>
          <w:t>делителя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_Toc498074085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25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6" w:history="1">
        <w:r w:rsidRPr="00744FD1">
          <w:rPr>
            <w:rStyle w:val="ad"/>
          </w:rPr>
          <w:t>3.8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Проведение курсорных измерений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_Toc498074086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26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7" w:history="1">
        <w:r w:rsidRPr="00744FD1">
          <w:rPr>
            <w:rStyle w:val="ad"/>
          </w:rPr>
          <w:t>3.9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Измерение частоты и периода сигналов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_Toc498074087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27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8" w:history="1">
        <w:r w:rsidRPr="00744FD1">
          <w:rPr>
            <w:rStyle w:val="ad"/>
          </w:rPr>
          <w:t>3.10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Управление автоматическими измерениями параметров сигнала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_Toc498074088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28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89" w:history="1">
        <w:r w:rsidRPr="00744FD1">
          <w:rPr>
            <w:rStyle w:val="ad"/>
          </w:rPr>
          <w:t>3.11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Установка параметров отображения сигналов на ЖКЭ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_Toc498074089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29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90" w:history="1">
        <w:r w:rsidRPr="00744FD1">
          <w:rPr>
            <w:rStyle w:val="ad"/>
          </w:rPr>
          <w:t>3.12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Установка режимов работы с памятью сигналов, их сохранение и воспроизведение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_Toc498074090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31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91" w:history="1">
        <w:r w:rsidRPr="00744FD1">
          <w:rPr>
            <w:rStyle w:val="ad"/>
          </w:rPr>
          <w:t>3.13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Использование дополнительных возможностей осциллографа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_Toc498074091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35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92" w:history="1">
        <w:r w:rsidRPr="00744FD1">
          <w:rPr>
            <w:rStyle w:val="ad"/>
          </w:rPr>
          <w:t>3.14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Подключение осциллографа через интерфейсы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_Toc498074092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37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Fonts w:eastAsia="Times New Roman"/>
        </w:rPr>
      </w:pPr>
      <w:hyperlink w:anchor="_Toc498074093" w:history="1">
        <w:r w:rsidRPr="00744FD1">
          <w:rPr>
            <w:rStyle w:val="ad"/>
          </w:rPr>
          <w:t>3.15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Идентификация программного обеспечения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_Toc498074093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38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rPr>
          <w:rStyle w:val="ad"/>
        </w:rPr>
      </w:pPr>
      <w:hyperlink w:anchor="_Toc498074094" w:history="1">
        <w:r w:rsidRPr="00744FD1">
          <w:rPr>
            <w:rStyle w:val="ad"/>
          </w:rPr>
          <w:t>3.16</w:t>
        </w:r>
        <w:r w:rsidRPr="00744FD1">
          <w:rPr>
            <w:rFonts w:eastAsia="Times New Roman"/>
          </w:rPr>
          <w:tab/>
        </w:r>
        <w:r w:rsidRPr="00744FD1">
          <w:rPr>
            <w:rStyle w:val="ad"/>
          </w:rPr>
          <w:t>Порядок выключения осциллографа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_Toc498074094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39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tabs>
          <w:tab w:val="left" w:pos="993"/>
          <w:tab w:val="right" w:leader="dot" w:pos="9923"/>
        </w:tabs>
        <w:ind w:right="396"/>
        <w:rPr>
          <w:noProof/>
          <w:sz w:val="30"/>
          <w:szCs w:val="30"/>
        </w:rPr>
      </w:pPr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5" w:history="1">
        <w:r w:rsidRPr="00744FD1">
          <w:rPr>
            <w:rStyle w:val="ad"/>
          </w:rPr>
          <w:t>4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Техническое обслуживание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_Toc498074095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39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6" w:history="1">
        <w:r w:rsidRPr="00744FD1">
          <w:rPr>
            <w:rStyle w:val="ad"/>
          </w:rPr>
          <w:t>5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Текущий ремонт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_Toc498074096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40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7" w:history="1">
        <w:r w:rsidRPr="00744FD1">
          <w:rPr>
            <w:rStyle w:val="ad"/>
          </w:rPr>
          <w:t>6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Хранение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_Toc498074097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41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8" w:history="1">
        <w:r w:rsidRPr="00744FD1">
          <w:rPr>
            <w:rStyle w:val="ad"/>
          </w:rPr>
          <w:t>7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Транспортирование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_Toc498074098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41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099" w:history="1">
        <w:r w:rsidRPr="00744FD1">
          <w:rPr>
            <w:rStyle w:val="ad"/>
          </w:rPr>
          <w:t>8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Утилизация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_Toc498074099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42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0" w:history="1">
        <w:r w:rsidRPr="00744FD1">
          <w:rPr>
            <w:rStyle w:val="ad"/>
          </w:rPr>
          <w:t>9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Гарантии изготовителя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_Toc498074100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42</w:t>
        </w:r>
        <w:r w:rsidRPr="00744FD1">
          <w:rPr>
            <w:webHidden/>
          </w:rPr>
          <w:fldChar w:fldCharType="end"/>
        </w:r>
      </w:hyperlink>
    </w:p>
    <w:p w:rsidR="00977F40" w:rsidRPr="0048420C" w:rsidRDefault="00977F40" w:rsidP="0048420C">
      <w:pPr>
        <w:pStyle w:val="31"/>
        <w:ind w:left="964" w:right="397" w:hanging="680"/>
        <w:rPr>
          <w:rFonts w:eastAsia="Times New Roman"/>
          <w:b/>
        </w:rPr>
      </w:pPr>
      <w:hyperlink w:anchor="_Toc498074101" w:history="1">
        <w:r w:rsidRPr="0048420C">
          <w:rPr>
            <w:rStyle w:val="ad"/>
            <w:b/>
          </w:rPr>
          <w:t>10</w:t>
        </w:r>
        <w:r w:rsidRPr="0048420C">
          <w:rPr>
            <w:rFonts w:eastAsia="Times New Roman"/>
            <w:b/>
          </w:rPr>
          <w:tab/>
        </w:r>
        <w:r w:rsidRPr="0048420C">
          <w:rPr>
            <w:rStyle w:val="ad"/>
            <w:b/>
          </w:rPr>
          <w:t>Свидетельство об упаковывании</w:t>
        </w:r>
        <w:r w:rsidRPr="0048420C">
          <w:rPr>
            <w:b/>
            <w:webHidden/>
          </w:rPr>
          <w:tab/>
        </w:r>
        <w:r w:rsidRPr="0048420C">
          <w:rPr>
            <w:b/>
            <w:webHidden/>
          </w:rPr>
          <w:fldChar w:fldCharType="begin"/>
        </w:r>
        <w:r w:rsidRPr="0048420C">
          <w:rPr>
            <w:b/>
            <w:webHidden/>
          </w:rPr>
          <w:instrText xml:space="preserve"> PAGEREF _Toc498074101 \h </w:instrText>
        </w:r>
        <w:r w:rsidRPr="0048420C">
          <w:rPr>
            <w:b/>
            <w:webHidden/>
          </w:rPr>
        </w:r>
        <w:r w:rsidRPr="0048420C">
          <w:rPr>
            <w:b/>
            <w:webHidden/>
          </w:rPr>
          <w:fldChar w:fldCharType="separate"/>
        </w:r>
        <w:r w:rsidR="006B2C7F" w:rsidRPr="0048420C">
          <w:rPr>
            <w:b/>
            <w:webHidden/>
          </w:rPr>
          <w:t>43</w:t>
        </w:r>
        <w:r w:rsidRPr="0048420C">
          <w:rPr>
            <w:b/>
            <w:webHidden/>
          </w:rPr>
          <w:fldChar w:fldCharType="end"/>
        </w:r>
      </w:hyperlink>
    </w:p>
    <w:p w:rsidR="00977F40" w:rsidRPr="0048420C" w:rsidRDefault="00977F40" w:rsidP="0048420C">
      <w:pPr>
        <w:pStyle w:val="31"/>
        <w:ind w:left="964" w:right="397" w:hanging="680"/>
        <w:rPr>
          <w:rFonts w:eastAsia="Times New Roman"/>
          <w:b/>
        </w:rPr>
      </w:pPr>
      <w:hyperlink w:anchor="_Toc498074102" w:history="1">
        <w:r w:rsidRPr="0048420C">
          <w:rPr>
            <w:rStyle w:val="ad"/>
            <w:b/>
          </w:rPr>
          <w:t>11</w:t>
        </w:r>
        <w:r w:rsidRPr="0048420C">
          <w:rPr>
            <w:rFonts w:eastAsia="Times New Roman"/>
            <w:b/>
          </w:rPr>
          <w:tab/>
        </w:r>
        <w:r w:rsidRPr="0048420C">
          <w:rPr>
            <w:rStyle w:val="ad"/>
            <w:b/>
          </w:rPr>
          <w:t>Свидетельство о приемке</w:t>
        </w:r>
        <w:r w:rsidRPr="0048420C">
          <w:rPr>
            <w:b/>
            <w:webHidden/>
          </w:rPr>
          <w:tab/>
        </w:r>
        <w:r w:rsidRPr="0048420C">
          <w:rPr>
            <w:b/>
            <w:webHidden/>
          </w:rPr>
          <w:fldChar w:fldCharType="begin"/>
        </w:r>
        <w:r w:rsidRPr="0048420C">
          <w:rPr>
            <w:b/>
            <w:webHidden/>
          </w:rPr>
          <w:instrText xml:space="preserve"> PAGEREF _Toc498074102 \h </w:instrText>
        </w:r>
        <w:r w:rsidRPr="0048420C">
          <w:rPr>
            <w:b/>
            <w:webHidden/>
          </w:rPr>
        </w:r>
        <w:r w:rsidRPr="0048420C">
          <w:rPr>
            <w:b/>
            <w:webHidden/>
          </w:rPr>
          <w:fldChar w:fldCharType="separate"/>
        </w:r>
        <w:r w:rsidR="006B2C7F" w:rsidRPr="0048420C">
          <w:rPr>
            <w:b/>
            <w:webHidden/>
          </w:rPr>
          <w:t>43</w:t>
        </w:r>
        <w:r w:rsidRPr="0048420C">
          <w:rPr>
            <w:b/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3" w:history="1">
        <w:r w:rsidRPr="00744FD1">
          <w:rPr>
            <w:rStyle w:val="ad"/>
          </w:rPr>
          <w:t>12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Поверка  осциллографа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_Toc498074103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44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4" w:history="1">
        <w:r w:rsidRPr="00744FD1">
          <w:rPr>
            <w:rStyle w:val="ad"/>
          </w:rPr>
          <w:t>13</w:t>
        </w:r>
        <w:r w:rsidRPr="00744FD1">
          <w:rPr>
            <w:rFonts w:eastAsia="Times New Roman"/>
            <w:b w:val="0"/>
          </w:rPr>
          <w:tab/>
        </w:r>
        <w:r w:rsidRPr="00744FD1">
          <w:rPr>
            <w:rStyle w:val="ad"/>
          </w:rPr>
          <w:t>Особые отметки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_Toc498074104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45</w:t>
        </w:r>
        <w:r w:rsidRPr="00744FD1">
          <w:rPr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left="2268" w:right="396" w:hanging="1984"/>
        <w:rPr>
          <w:rFonts w:eastAsia="Times New Roman"/>
          <w:b w:val="0"/>
        </w:rPr>
      </w:pPr>
      <w:hyperlink w:anchor="_Toc498074105" w:history="1">
        <w:r w:rsidRPr="00744FD1">
          <w:rPr>
            <w:rStyle w:val="ad"/>
            <w:b w:val="0"/>
          </w:rPr>
          <w:t>Приложение А</w:t>
        </w:r>
        <w:r w:rsidRPr="00744FD1">
          <w:rPr>
            <w:rStyle w:val="ad"/>
            <w:b w:val="0"/>
            <w:u w:val="none"/>
          </w:rPr>
          <w:t xml:space="preserve"> </w:t>
        </w:r>
      </w:hyperlink>
      <w:hyperlink w:anchor="_Toc498074106" w:history="1">
        <w:r w:rsidRPr="00744FD1">
          <w:rPr>
            <w:rStyle w:val="ad"/>
            <w:b w:val="0"/>
          </w:rPr>
          <w:t>Сведения о содержании драгоценных материалов и цветных металлов</w:t>
        </w:r>
        <w:r w:rsidRPr="00744FD1">
          <w:rPr>
            <w:b w:val="0"/>
            <w:webHidden/>
          </w:rPr>
          <w:tab/>
        </w:r>
        <w:r w:rsidRPr="00744FD1">
          <w:rPr>
            <w:b w:val="0"/>
            <w:webHidden/>
          </w:rPr>
          <w:fldChar w:fldCharType="begin"/>
        </w:r>
        <w:r w:rsidRPr="00744FD1">
          <w:rPr>
            <w:b w:val="0"/>
            <w:webHidden/>
          </w:rPr>
          <w:instrText xml:space="preserve"> PAGEREF _Toc498074106 \h </w:instrText>
        </w:r>
        <w:r w:rsidRPr="00744FD1">
          <w:rPr>
            <w:b w:val="0"/>
            <w:webHidden/>
          </w:rPr>
        </w:r>
        <w:r w:rsidRPr="00744FD1">
          <w:rPr>
            <w:b w:val="0"/>
            <w:webHidden/>
          </w:rPr>
          <w:fldChar w:fldCharType="separate"/>
        </w:r>
        <w:r w:rsidR="006B2C7F">
          <w:rPr>
            <w:b w:val="0"/>
            <w:webHidden/>
          </w:rPr>
          <w:t>46</w:t>
        </w:r>
        <w:r w:rsidRPr="00744FD1">
          <w:rPr>
            <w:b w:val="0"/>
            <w:webHidden/>
          </w:rPr>
          <w:fldChar w:fldCharType="end"/>
        </w:r>
      </w:hyperlink>
    </w:p>
    <w:p w:rsidR="00977F40" w:rsidRPr="00744FD1" w:rsidRDefault="00977F40" w:rsidP="009D5EC4">
      <w:pPr>
        <w:pStyle w:val="21"/>
        <w:tabs>
          <w:tab w:val="clear" w:pos="851"/>
          <w:tab w:val="clear" w:pos="9639"/>
          <w:tab w:val="left" w:pos="993"/>
          <w:tab w:val="right" w:leader="dot" w:pos="9923"/>
        </w:tabs>
        <w:ind w:right="396"/>
        <w:rPr>
          <w:rFonts w:eastAsia="Times New Roman"/>
          <w:b w:val="0"/>
        </w:rPr>
      </w:pPr>
      <w:hyperlink w:anchor="_Toc498074107" w:history="1">
        <w:r w:rsidRPr="00744FD1">
          <w:rPr>
            <w:rStyle w:val="ad"/>
            <w:b w:val="0"/>
          </w:rPr>
          <w:t>Приложение Б</w:t>
        </w:r>
        <w:r w:rsidRPr="00744FD1">
          <w:rPr>
            <w:rStyle w:val="ad"/>
            <w:b w:val="0"/>
            <w:u w:val="none"/>
          </w:rPr>
          <w:t xml:space="preserve"> </w:t>
        </w:r>
      </w:hyperlink>
      <w:hyperlink w:anchor="_Toc498074108" w:history="1">
        <w:r w:rsidRPr="00744FD1">
          <w:rPr>
            <w:rStyle w:val="ad"/>
            <w:b w:val="0"/>
          </w:rPr>
          <w:t>Гарантийные талоны</w:t>
        </w:r>
        <w:r w:rsidRPr="00744FD1">
          <w:rPr>
            <w:b w:val="0"/>
            <w:webHidden/>
          </w:rPr>
          <w:tab/>
        </w:r>
        <w:r w:rsidRPr="00744FD1">
          <w:rPr>
            <w:b w:val="0"/>
            <w:webHidden/>
          </w:rPr>
          <w:fldChar w:fldCharType="begin"/>
        </w:r>
        <w:r w:rsidRPr="00744FD1">
          <w:rPr>
            <w:b w:val="0"/>
            <w:webHidden/>
          </w:rPr>
          <w:instrText xml:space="preserve"> PAGEREF _Toc498074108 \h </w:instrText>
        </w:r>
        <w:r w:rsidRPr="00744FD1">
          <w:rPr>
            <w:b w:val="0"/>
            <w:webHidden/>
          </w:rPr>
        </w:r>
        <w:r w:rsidRPr="00744FD1">
          <w:rPr>
            <w:b w:val="0"/>
            <w:webHidden/>
          </w:rPr>
          <w:fldChar w:fldCharType="separate"/>
        </w:r>
        <w:r w:rsidR="006B2C7F">
          <w:rPr>
            <w:b w:val="0"/>
            <w:webHidden/>
          </w:rPr>
          <w:t>47</w:t>
        </w:r>
        <w:r w:rsidRPr="00744FD1">
          <w:rPr>
            <w:b w:val="0"/>
            <w:webHidden/>
          </w:rPr>
          <w:fldChar w:fldCharType="end"/>
        </w:r>
      </w:hyperlink>
    </w:p>
    <w:p w:rsidR="00977F40" w:rsidRPr="00744FD1" w:rsidRDefault="00977F40" w:rsidP="00744FD1">
      <w:pPr>
        <w:pStyle w:val="31"/>
        <w:ind w:left="2268" w:firstLine="0"/>
        <w:rPr>
          <w:rFonts w:eastAsia="Times New Roman"/>
        </w:rPr>
      </w:pPr>
      <w:hyperlink w:anchor="_Toc498074109" w:history="1">
        <w:r w:rsidRPr="00744FD1">
          <w:rPr>
            <w:rStyle w:val="ad"/>
          </w:rPr>
          <w:t>Перечень предприятий, осуществляющих гарантийное и послегарантийное обслуживание осциллографа</w:t>
        </w:r>
        <w:r w:rsidRPr="00744FD1">
          <w:rPr>
            <w:webHidden/>
          </w:rPr>
          <w:tab/>
        </w:r>
        <w:r w:rsidRPr="00744FD1">
          <w:rPr>
            <w:webHidden/>
          </w:rPr>
          <w:fldChar w:fldCharType="begin"/>
        </w:r>
        <w:r w:rsidRPr="00744FD1">
          <w:rPr>
            <w:webHidden/>
          </w:rPr>
          <w:instrText xml:space="preserve"> PAGEREF _Toc498074109 \h </w:instrText>
        </w:r>
        <w:r w:rsidRPr="00744FD1">
          <w:rPr>
            <w:webHidden/>
          </w:rPr>
        </w:r>
        <w:r w:rsidRPr="00744FD1">
          <w:rPr>
            <w:webHidden/>
          </w:rPr>
          <w:fldChar w:fldCharType="separate"/>
        </w:r>
        <w:r w:rsidR="006B2C7F">
          <w:rPr>
            <w:webHidden/>
          </w:rPr>
          <w:t>49</w:t>
        </w:r>
        <w:r w:rsidRPr="00744FD1">
          <w:rPr>
            <w:webHidden/>
          </w:rPr>
          <w:fldChar w:fldCharType="end"/>
        </w:r>
      </w:hyperlink>
    </w:p>
    <w:p w:rsidR="00A33B3F" w:rsidRPr="00A064C1" w:rsidRDefault="00C07939" w:rsidP="009D5EC4">
      <w:pPr>
        <w:pStyle w:val="10"/>
        <w:tabs>
          <w:tab w:val="clear" w:pos="9672"/>
          <w:tab w:val="left" w:pos="993"/>
          <w:tab w:val="right" w:leader="dot" w:pos="9923"/>
        </w:tabs>
        <w:spacing w:before="120"/>
        <w:ind w:right="396"/>
        <w:jc w:val="left"/>
        <w:rPr>
          <w:sz w:val="4"/>
          <w:szCs w:val="4"/>
        </w:rPr>
      </w:pPr>
      <w:r w:rsidRPr="00744FD1">
        <w:rPr>
          <w:b/>
          <w:sz w:val="30"/>
          <w:szCs w:val="30"/>
        </w:rPr>
        <w:fldChar w:fldCharType="end"/>
      </w:r>
    </w:p>
    <w:p w:rsidR="00355940" w:rsidRPr="0029579A" w:rsidRDefault="00942B37" w:rsidP="00AC21AE">
      <w:pPr>
        <w:pStyle w:val="a9"/>
        <w:ind w:firstLine="546"/>
        <w:rPr>
          <w:sz w:val="28"/>
          <w:szCs w:val="28"/>
        </w:rPr>
      </w:pPr>
      <w:r>
        <w:br w:type="page"/>
      </w:r>
      <w:r w:rsidR="00D229B1" w:rsidRPr="0029579A">
        <w:rPr>
          <w:sz w:val="28"/>
          <w:szCs w:val="28"/>
        </w:rPr>
        <w:lastRenderedPageBreak/>
        <w:t>Настоящее</w:t>
      </w:r>
      <w:r w:rsidR="00355940" w:rsidRPr="0029579A">
        <w:rPr>
          <w:sz w:val="28"/>
          <w:szCs w:val="28"/>
        </w:rPr>
        <w:t xml:space="preserve"> руководство по эксплуатации (РЭ) предназначено для </w:t>
      </w:r>
      <w:r w:rsidR="00785265" w:rsidRPr="0029579A">
        <w:rPr>
          <w:sz w:val="28"/>
          <w:szCs w:val="28"/>
        </w:rPr>
        <w:t>ознакомления</w:t>
      </w:r>
      <w:r w:rsidR="00F01E87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с устройством,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принцип</w:t>
      </w:r>
      <w:r w:rsidR="00785265" w:rsidRPr="0029579A">
        <w:rPr>
          <w:sz w:val="28"/>
          <w:szCs w:val="28"/>
        </w:rPr>
        <w:t xml:space="preserve">ом </w:t>
      </w:r>
      <w:r w:rsidR="00A655F2" w:rsidRPr="0029579A">
        <w:rPr>
          <w:sz w:val="28"/>
          <w:szCs w:val="28"/>
        </w:rPr>
        <w:t>работы</w:t>
      </w:r>
      <w:r w:rsidR="00355940" w:rsidRPr="0029579A">
        <w:rPr>
          <w:sz w:val="28"/>
          <w:szCs w:val="28"/>
        </w:rPr>
        <w:t xml:space="preserve"> </w:t>
      </w:r>
      <w:r w:rsidR="00785265" w:rsidRPr="0029579A">
        <w:rPr>
          <w:sz w:val="28"/>
          <w:szCs w:val="28"/>
        </w:rPr>
        <w:t xml:space="preserve">и характеристиками </w:t>
      </w:r>
      <w:r w:rsidR="0029579A">
        <w:rPr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 xml:space="preserve">осциллографа цифрового </w:t>
      </w:r>
      <w:r w:rsidR="0029579A">
        <w:rPr>
          <w:rFonts w:ascii="Arial Narrow" w:hAnsi="Arial Narrow"/>
          <w:b/>
          <w:sz w:val="28"/>
          <w:szCs w:val="28"/>
        </w:rPr>
        <w:t xml:space="preserve"> </w:t>
      </w:r>
      <w:r w:rsidR="00355940" w:rsidRPr="0029579A">
        <w:rPr>
          <w:rFonts w:ascii="Arial Narrow" w:hAnsi="Arial Narrow"/>
          <w:b/>
          <w:sz w:val="28"/>
          <w:szCs w:val="28"/>
        </w:rPr>
        <w:t>С8-</w:t>
      </w:r>
      <w:r w:rsidR="00930C92" w:rsidRPr="0029579A">
        <w:rPr>
          <w:rFonts w:ascii="Arial Narrow" w:hAnsi="Arial Narrow"/>
          <w:b/>
          <w:sz w:val="28"/>
          <w:szCs w:val="28"/>
        </w:rPr>
        <w:t>54</w:t>
      </w:r>
      <w:r w:rsidR="00355940" w:rsidRPr="0029579A">
        <w:rPr>
          <w:b/>
          <w:sz w:val="28"/>
          <w:szCs w:val="28"/>
        </w:rPr>
        <w:t xml:space="preserve"> </w:t>
      </w:r>
      <w:r w:rsidR="00355940" w:rsidRPr="0029579A">
        <w:rPr>
          <w:sz w:val="28"/>
          <w:szCs w:val="28"/>
        </w:rPr>
        <w:t>(</w:t>
      </w:r>
      <w:r w:rsidR="00A72D37" w:rsidRPr="0029579A">
        <w:rPr>
          <w:sz w:val="28"/>
          <w:szCs w:val="28"/>
        </w:rPr>
        <w:t>по</w:t>
      </w:r>
      <w:r w:rsidR="00785265" w:rsidRPr="0029579A">
        <w:rPr>
          <w:sz w:val="28"/>
          <w:szCs w:val="28"/>
        </w:rPr>
        <w:t> </w:t>
      </w:r>
      <w:r w:rsidR="00A72D37" w:rsidRPr="0029579A">
        <w:rPr>
          <w:sz w:val="28"/>
          <w:szCs w:val="28"/>
        </w:rPr>
        <w:t>тексту</w:t>
      </w:r>
      <w:r w:rsidR="00355940" w:rsidRPr="0029579A">
        <w:rPr>
          <w:sz w:val="28"/>
          <w:szCs w:val="28"/>
        </w:rPr>
        <w:t xml:space="preserve"> </w:t>
      </w:r>
      <w:r w:rsidR="00A72D37" w:rsidRPr="0029579A">
        <w:rPr>
          <w:sz w:val="28"/>
          <w:szCs w:val="28"/>
        </w:rPr>
        <w:t xml:space="preserve">- </w:t>
      </w:r>
      <w:r w:rsidR="00355940" w:rsidRPr="0029579A">
        <w:rPr>
          <w:rFonts w:ascii="Arial Narrow" w:hAnsi="Arial Narrow"/>
          <w:spacing w:val="20"/>
          <w:sz w:val="28"/>
          <w:szCs w:val="28"/>
        </w:rPr>
        <w:t>осциллограф</w:t>
      </w:r>
      <w:r w:rsidR="00785265" w:rsidRPr="0029579A">
        <w:rPr>
          <w:sz w:val="28"/>
          <w:szCs w:val="28"/>
        </w:rPr>
        <w:t>)</w:t>
      </w:r>
      <w:r w:rsidR="00355940" w:rsidRPr="0029579A">
        <w:rPr>
          <w:sz w:val="28"/>
          <w:szCs w:val="28"/>
        </w:rPr>
        <w:t xml:space="preserve">, обеспечения </w:t>
      </w:r>
      <w:r w:rsidR="00F01E87" w:rsidRPr="0029579A">
        <w:rPr>
          <w:sz w:val="28"/>
          <w:szCs w:val="28"/>
        </w:rPr>
        <w:t xml:space="preserve">правильной </w:t>
      </w:r>
      <w:r w:rsidR="00355940" w:rsidRPr="0029579A">
        <w:rPr>
          <w:sz w:val="28"/>
          <w:szCs w:val="28"/>
        </w:rPr>
        <w:t>эксплуатации, технического обслуживания и р</w:t>
      </w:r>
      <w:r w:rsidR="00355940" w:rsidRPr="0029579A">
        <w:rPr>
          <w:sz w:val="28"/>
          <w:szCs w:val="28"/>
        </w:rPr>
        <w:t>е</w:t>
      </w:r>
      <w:r w:rsidR="00355940" w:rsidRPr="0029579A">
        <w:rPr>
          <w:sz w:val="28"/>
          <w:szCs w:val="28"/>
        </w:rPr>
        <w:t>монта.</w:t>
      </w:r>
    </w:p>
    <w:p w:rsidR="00E82A4B" w:rsidRPr="0029579A" w:rsidRDefault="00E82A4B" w:rsidP="0072459A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требованиям технических условий </w:t>
      </w:r>
      <w:r w:rsidR="007F02A4" w:rsidRPr="0029579A">
        <w:rPr>
          <w:rFonts w:eastAsia="MS Mincho"/>
          <w:sz w:val="28"/>
          <w:szCs w:val="28"/>
        </w:rPr>
        <w:t xml:space="preserve"> </w:t>
      </w:r>
      <w:r w:rsidR="002F0001" w:rsidRPr="0029579A">
        <w:rPr>
          <w:rFonts w:eastAsia="MS Mincho"/>
          <w:sz w:val="28"/>
          <w:szCs w:val="28"/>
        </w:rPr>
        <w:t>″</w:t>
      </w:r>
      <w:r w:rsidR="00E92AB3" w:rsidRPr="0029579A">
        <w:rPr>
          <w:rFonts w:eastAsia="MS Mincho"/>
          <w:sz w:val="28"/>
          <w:szCs w:val="28"/>
        </w:rPr>
        <w:t>Осциллограф</w:t>
      </w:r>
      <w:r w:rsidR="003C5AE5" w:rsidRPr="0029579A">
        <w:rPr>
          <w:rFonts w:eastAsia="MS Mincho"/>
          <w:sz w:val="28"/>
          <w:szCs w:val="28"/>
        </w:rPr>
        <w:t> </w:t>
      </w:r>
      <w:r w:rsidR="00E92AB3" w:rsidRPr="0029579A">
        <w:rPr>
          <w:rFonts w:eastAsia="MS Mincho"/>
          <w:sz w:val="28"/>
          <w:szCs w:val="28"/>
        </w:rPr>
        <w:t>цифров</w:t>
      </w:r>
      <w:r w:rsidR="00DA4D6C" w:rsidRPr="0029579A">
        <w:rPr>
          <w:rFonts w:eastAsia="MS Mincho"/>
          <w:sz w:val="28"/>
          <w:szCs w:val="28"/>
        </w:rPr>
        <w:t>ой</w:t>
      </w:r>
      <w:r w:rsidR="003B3E92" w:rsidRPr="0029579A">
        <w:rPr>
          <w:rFonts w:eastAsia="MS Mincho"/>
          <w:sz w:val="28"/>
          <w:szCs w:val="28"/>
        </w:rPr>
        <w:t> </w:t>
      </w:r>
      <w:r w:rsidR="000D6E8E" w:rsidRPr="0029579A">
        <w:rPr>
          <w:rFonts w:eastAsia="MS Mincho"/>
          <w:sz w:val="28"/>
          <w:szCs w:val="28"/>
        </w:rPr>
        <w:t>С8-5</w:t>
      </w:r>
      <w:r w:rsidR="00DA4D6C" w:rsidRPr="0029579A">
        <w:rPr>
          <w:rFonts w:eastAsia="MS Mincho"/>
          <w:sz w:val="28"/>
          <w:szCs w:val="28"/>
        </w:rPr>
        <w:t>4</w:t>
      </w:r>
      <w:r w:rsidR="00195B6E" w:rsidRPr="0029579A">
        <w:rPr>
          <w:rFonts w:eastAsia="MS Mincho"/>
          <w:sz w:val="28"/>
          <w:szCs w:val="28"/>
        </w:rPr>
        <w:t xml:space="preserve">  ТУ </w:t>
      </w:r>
      <w:r w:rsidR="00195B6E" w:rsidRPr="0029579A">
        <w:rPr>
          <w:rFonts w:eastAsia="MS Mincho"/>
          <w:sz w:val="28"/>
          <w:szCs w:val="28"/>
          <w:lang w:val="en-US"/>
        </w:rPr>
        <w:t>BY </w:t>
      </w:r>
      <w:r w:rsidR="00195B6E" w:rsidRPr="0029579A">
        <w:rPr>
          <w:rFonts w:eastAsia="MS Mincho"/>
          <w:sz w:val="28"/>
          <w:szCs w:val="28"/>
        </w:rPr>
        <w:t>100039847.1</w:t>
      </w:r>
      <w:r w:rsidR="00DA4D6C" w:rsidRPr="0029579A">
        <w:rPr>
          <w:rFonts w:eastAsia="MS Mincho"/>
          <w:sz w:val="28"/>
          <w:szCs w:val="28"/>
        </w:rPr>
        <w:t>51</w:t>
      </w:r>
      <w:r w:rsidR="00195B6E" w:rsidRPr="0029579A">
        <w:rPr>
          <w:rFonts w:eastAsia="MS Mincho"/>
          <w:sz w:val="28"/>
          <w:szCs w:val="28"/>
        </w:rPr>
        <w:t>-201</w:t>
      </w:r>
      <w:r w:rsidR="000E3E41" w:rsidRPr="0029579A">
        <w:rPr>
          <w:rFonts w:eastAsia="MS Mincho"/>
          <w:sz w:val="28"/>
          <w:szCs w:val="28"/>
        </w:rPr>
        <w:t>7</w:t>
      </w:r>
      <w:r w:rsidR="002F0001" w:rsidRPr="0029579A">
        <w:rPr>
          <w:rFonts w:eastAsia="MS Mincho"/>
          <w:sz w:val="28"/>
          <w:szCs w:val="28"/>
        </w:rPr>
        <w:t>″</w:t>
      </w:r>
      <w:r w:rsidRPr="0029579A">
        <w:rPr>
          <w:rFonts w:eastAsia="MS Mincho"/>
          <w:sz w:val="28"/>
          <w:szCs w:val="28"/>
        </w:rPr>
        <w:t>.</w:t>
      </w:r>
    </w:p>
    <w:p w:rsidR="00367118" w:rsidRPr="0029579A" w:rsidRDefault="00B81754" w:rsidP="0072459A">
      <w:pPr>
        <w:pStyle w:val="30"/>
        <w:spacing w:line="276" w:lineRule="auto"/>
        <w:rPr>
          <w:rFonts w:eastAsia="MS Mincho"/>
          <w:sz w:val="28"/>
          <w:szCs w:val="28"/>
        </w:rPr>
      </w:pPr>
      <w:r w:rsidRPr="0029579A">
        <w:rPr>
          <w:rFonts w:eastAsia="MS Mincho"/>
          <w:sz w:val="28"/>
          <w:szCs w:val="28"/>
        </w:rPr>
        <w:t xml:space="preserve">Осциллограф соответствует </w:t>
      </w:r>
      <w:r w:rsidR="00367118" w:rsidRPr="0029579A">
        <w:rPr>
          <w:rFonts w:eastAsia="MS Mincho"/>
          <w:sz w:val="28"/>
          <w:szCs w:val="28"/>
        </w:rPr>
        <w:t xml:space="preserve">требованиям безопасности, пожарной безопасности, электромагнитной совместимости, установленным ГОСТ 12.2.091-2012, ГОСТ 12.1.004-91, </w:t>
      </w:r>
      <w:r w:rsidR="00F947FA" w:rsidRPr="0029579A">
        <w:rPr>
          <w:rFonts w:eastAsia="MS Mincho"/>
          <w:sz w:val="28"/>
          <w:szCs w:val="28"/>
        </w:rPr>
        <w:t>СТБ </w:t>
      </w:r>
      <w:r w:rsidR="00367118" w:rsidRPr="0029579A">
        <w:rPr>
          <w:rFonts w:eastAsia="MS Mincho"/>
          <w:sz w:val="28"/>
          <w:szCs w:val="28"/>
        </w:rPr>
        <w:t>ГОСТ Р 515</w:t>
      </w:r>
      <w:r w:rsidR="00F947FA" w:rsidRPr="0029579A">
        <w:rPr>
          <w:rFonts w:eastAsia="MS Mincho"/>
          <w:sz w:val="28"/>
          <w:szCs w:val="28"/>
        </w:rPr>
        <w:t>22-2001.</w:t>
      </w:r>
    </w:p>
    <w:p w:rsidR="00E56574" w:rsidRPr="0029579A" w:rsidRDefault="00E56574" w:rsidP="0072459A">
      <w:pPr>
        <w:pStyle w:val="30"/>
        <w:spacing w:line="276" w:lineRule="auto"/>
        <w:rPr>
          <w:snapToGrid w:val="0"/>
          <w:sz w:val="28"/>
          <w:szCs w:val="28"/>
        </w:rPr>
      </w:pPr>
      <w:r w:rsidRPr="0029579A">
        <w:rPr>
          <w:snapToGrid w:val="0"/>
          <w:sz w:val="28"/>
          <w:szCs w:val="28"/>
        </w:rPr>
        <w:t xml:space="preserve">Внешний вид </w:t>
      </w:r>
      <w:r w:rsidRPr="0029579A">
        <w:rPr>
          <w:rFonts w:eastAsia="MS Mincho"/>
          <w:sz w:val="28"/>
          <w:szCs w:val="28"/>
        </w:rPr>
        <w:t xml:space="preserve">осциллографа </w:t>
      </w:r>
      <w:r w:rsidRPr="0029579A">
        <w:rPr>
          <w:snapToGrid w:val="0"/>
          <w:sz w:val="28"/>
          <w:szCs w:val="28"/>
        </w:rPr>
        <w:t>приведен на рисунке 1.1.</w:t>
      </w:r>
    </w:p>
    <w:p w:rsidR="00355940" w:rsidRPr="0029579A" w:rsidRDefault="00355940" w:rsidP="0072459A">
      <w:pPr>
        <w:pStyle w:val="a7"/>
        <w:spacing w:before="40" w:line="276" w:lineRule="auto"/>
        <w:ind w:firstLine="567"/>
        <w:rPr>
          <w:rFonts w:eastAsia="MS Mincho"/>
          <w:sz w:val="28"/>
          <w:szCs w:val="28"/>
        </w:rPr>
      </w:pPr>
      <w:r w:rsidRPr="0029579A">
        <w:rPr>
          <w:sz w:val="28"/>
          <w:szCs w:val="28"/>
        </w:rPr>
        <w:t xml:space="preserve">Разработчик оставляет за собой право в процессе изготовления </w:t>
      </w:r>
      <w:r w:rsidRPr="0029579A">
        <w:rPr>
          <w:rFonts w:eastAsia="MS Mincho"/>
          <w:sz w:val="28"/>
          <w:szCs w:val="28"/>
        </w:rPr>
        <w:t xml:space="preserve">осциллографов </w:t>
      </w:r>
      <w:r w:rsidRPr="0029579A">
        <w:rPr>
          <w:sz w:val="28"/>
          <w:szCs w:val="28"/>
        </w:rPr>
        <w:t>вносить в конструкцию и программное обеспечение изменения, не влияющие на их технические характеристики.</w:t>
      </w:r>
    </w:p>
    <w:p w:rsidR="001F7587" w:rsidRPr="00FC5B85" w:rsidRDefault="007F499E" w:rsidP="00FC5B85">
      <w:pPr>
        <w:pStyle w:val="a7"/>
        <w:spacing w:line="240" w:lineRule="auto"/>
        <w:ind w:firstLine="567"/>
        <w:jc w:val="center"/>
        <w:rPr>
          <w:rFonts w:eastAsia="MS Mincho"/>
          <w:sz w:val="16"/>
          <w:szCs w:val="16"/>
        </w:rPr>
      </w:pPr>
      <w:r w:rsidRPr="00FC5B85">
        <w:rPr>
          <w:rFonts w:eastAsia="MS Mincho"/>
          <w:sz w:val="16"/>
          <w:szCs w:val="16"/>
        </w:rPr>
        <w:drawing>
          <wp:inline distT="0" distB="0" distL="0" distR="0">
            <wp:extent cx="5239385" cy="4237990"/>
            <wp:effectExtent l="0" t="0" r="0" b="0"/>
            <wp:docPr id="1" name="Рисунок 1" descr="Три четвер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и четверт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t="4146" r="4062" b="1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587" w:rsidRPr="0067247C" w:rsidRDefault="001F7587" w:rsidP="00CF6EA4">
      <w:pPr>
        <w:pStyle w:val="a7"/>
        <w:spacing w:line="240" w:lineRule="auto"/>
        <w:ind w:firstLine="567"/>
        <w:rPr>
          <w:rFonts w:eastAsia="MS Mincho"/>
          <w:sz w:val="6"/>
          <w:szCs w:val="6"/>
          <w:lang w:val="en-US"/>
        </w:rPr>
      </w:pPr>
    </w:p>
    <w:p w:rsidR="00E56574" w:rsidRPr="00D07C52" w:rsidRDefault="00353C2D" w:rsidP="004B3963">
      <w:pPr>
        <w:pStyle w:val="a7"/>
        <w:spacing w:line="240" w:lineRule="auto"/>
        <w:ind w:firstLine="567"/>
        <w:jc w:val="center"/>
        <w:rPr>
          <w:rFonts w:eastAsia="MS Mincho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Рисунок 1.1 – </w:t>
      </w:r>
      <w:r w:rsidR="004B3963" w:rsidRPr="00D07C52">
        <w:rPr>
          <w:sz w:val="28"/>
          <w:szCs w:val="28"/>
        </w:rPr>
        <w:t>Осциллограф цифровой С8-</w:t>
      </w:r>
      <w:r w:rsidR="00211588" w:rsidRPr="00D07C52">
        <w:rPr>
          <w:sz w:val="28"/>
          <w:szCs w:val="28"/>
        </w:rPr>
        <w:t>54</w:t>
      </w:r>
      <w:r w:rsidRPr="00D07C52">
        <w:rPr>
          <w:snapToGrid w:val="0"/>
          <w:sz w:val="28"/>
          <w:szCs w:val="28"/>
        </w:rPr>
        <w:t>.  Внешний вид</w:t>
      </w:r>
    </w:p>
    <w:p w:rsidR="00833ECB" w:rsidRPr="00411886" w:rsidRDefault="00833ECB" w:rsidP="006C508D">
      <w:pPr>
        <w:ind w:firstLine="567"/>
        <w:jc w:val="both"/>
        <w:rPr>
          <w:b/>
          <w:sz w:val="12"/>
          <w:szCs w:val="12"/>
        </w:rPr>
      </w:pPr>
    </w:p>
    <w:p w:rsidR="00C319BC" w:rsidRPr="00D07C52" w:rsidRDefault="00C319BC" w:rsidP="0072459A">
      <w:pPr>
        <w:pStyle w:val="30"/>
        <w:widowControl w:val="0"/>
        <w:spacing w:line="276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Перед началом эксплуатации осциллографа необходимо внимательно ознакомиться с содержанием настоящего РЭ.</w:t>
      </w:r>
    </w:p>
    <w:p w:rsidR="00C319BC" w:rsidRPr="007B1E5F" w:rsidRDefault="00C319BC" w:rsidP="0072459A">
      <w:pPr>
        <w:pStyle w:val="30"/>
        <w:widowControl w:val="0"/>
        <w:spacing w:line="276" w:lineRule="auto"/>
        <w:rPr>
          <w:snapToGrid w:val="0"/>
          <w:sz w:val="4"/>
          <w:szCs w:val="4"/>
        </w:rPr>
      </w:pPr>
    </w:p>
    <w:p w:rsidR="00833ECB" w:rsidRPr="00D07C52" w:rsidRDefault="00833ECB" w:rsidP="007B1E5F">
      <w:pPr>
        <w:pStyle w:val="30"/>
        <w:widowControl w:val="0"/>
        <w:spacing w:line="264" w:lineRule="auto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При  покупке  </w:t>
      </w:r>
      <w:r w:rsidRPr="00D07C52">
        <w:rPr>
          <w:rFonts w:eastAsia="MS Mincho"/>
          <w:sz w:val="28"/>
          <w:szCs w:val="28"/>
        </w:rPr>
        <w:t xml:space="preserve">осциллографа </w:t>
      </w:r>
      <w:r w:rsidRPr="00D07C52">
        <w:rPr>
          <w:snapToGrid w:val="0"/>
          <w:sz w:val="28"/>
          <w:szCs w:val="28"/>
        </w:rPr>
        <w:t>через  торговую сеть: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num" w:leader="none" w:pos="1134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проверить его работоспособность;</w:t>
      </w:r>
    </w:p>
    <w:p w:rsidR="00833ECB" w:rsidRPr="00D07C52" w:rsidRDefault="00833ECB" w:rsidP="00FC6FAD">
      <w:pPr>
        <w:widowControl w:val="0"/>
        <w:numPr>
          <w:ilvl w:val="0"/>
          <w:numId w:val="20"/>
        </w:numPr>
        <w:tabs>
          <w:tab w:val="clear" w:pos="1080"/>
          <w:tab w:val="num" w:pos="780"/>
          <w:tab w:val="left" w:pos="5812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>убедиться в наличии талонов на гарантийный ремонт, заверенных штампом и подписью продавца с указанием даты продажи;</w:t>
      </w:r>
    </w:p>
    <w:p w:rsidR="00833ECB" w:rsidRPr="00D07C52" w:rsidRDefault="00833ECB" w:rsidP="007B1E5F">
      <w:pPr>
        <w:widowControl w:val="0"/>
        <w:numPr>
          <w:ilvl w:val="0"/>
          <w:numId w:val="20"/>
        </w:numPr>
        <w:tabs>
          <w:tab w:val="clear" w:pos="1080"/>
          <w:tab w:val="num" w:pos="780"/>
        </w:tabs>
        <w:spacing w:line="264" w:lineRule="auto"/>
        <w:ind w:left="0" w:firstLine="567"/>
        <w:jc w:val="both"/>
        <w:rPr>
          <w:snapToGrid w:val="0"/>
          <w:sz w:val="28"/>
          <w:szCs w:val="28"/>
        </w:rPr>
      </w:pPr>
      <w:r w:rsidRPr="00D07C52">
        <w:rPr>
          <w:snapToGrid w:val="0"/>
          <w:sz w:val="28"/>
          <w:szCs w:val="28"/>
        </w:rPr>
        <w:t xml:space="preserve">проверить сохранность пломб и комплект поставки </w:t>
      </w:r>
      <w:r w:rsidRPr="00D07C52">
        <w:rPr>
          <w:rFonts w:eastAsia="MS Mincho"/>
          <w:sz w:val="28"/>
          <w:szCs w:val="28"/>
        </w:rPr>
        <w:t>осциллографа</w:t>
      </w:r>
      <w:r w:rsidRPr="00D07C52">
        <w:rPr>
          <w:snapToGrid w:val="0"/>
          <w:sz w:val="28"/>
          <w:szCs w:val="28"/>
        </w:rPr>
        <w:t>.</w:t>
      </w:r>
    </w:p>
    <w:p w:rsidR="00AC21AE" w:rsidRPr="00AC21AE" w:rsidRDefault="00833ECB" w:rsidP="00AC21AE">
      <w:pPr>
        <w:widowControl w:val="0"/>
        <w:ind w:firstLine="567"/>
        <w:rPr>
          <w:snapToGrid w:val="0"/>
          <w:sz w:val="26"/>
          <w:szCs w:val="26"/>
        </w:rPr>
      </w:pPr>
      <w:r w:rsidRPr="008A4C2B">
        <w:rPr>
          <w:rFonts w:ascii="Arial Narrow" w:hAnsi="Arial Narrow"/>
          <w:snapToGrid w:val="0"/>
          <w:sz w:val="26"/>
          <w:szCs w:val="26"/>
        </w:rPr>
        <w:t>Изготовитель</w:t>
      </w:r>
      <w:r w:rsidRPr="008A4C2B">
        <w:rPr>
          <w:snapToGrid w:val="0"/>
          <w:sz w:val="26"/>
          <w:szCs w:val="26"/>
        </w:rPr>
        <w:t>:</w:t>
      </w:r>
    </w:p>
    <w:p w:rsidR="00833ECB" w:rsidRPr="00AC21AE" w:rsidRDefault="00833ECB" w:rsidP="00AC21AE">
      <w:pPr>
        <w:widowControl w:val="0"/>
        <w:ind w:firstLine="567"/>
        <w:rPr>
          <w:snapToGrid w:val="0"/>
          <w:sz w:val="26"/>
          <w:szCs w:val="26"/>
        </w:rPr>
      </w:pPr>
      <w:r w:rsidRPr="00AC21AE">
        <w:rPr>
          <w:snapToGrid w:val="0"/>
          <w:sz w:val="26"/>
          <w:szCs w:val="26"/>
        </w:rPr>
        <w:t>ОАО "МНИПИ", 220113, г. Минск, ул. Я. Коласа, 73, Республика Беларусь</w:t>
      </w:r>
    </w:p>
    <w:p w:rsidR="00F01417" w:rsidRPr="00B05ADD" w:rsidRDefault="00F01417" w:rsidP="00093BB5">
      <w:pPr>
        <w:widowControl w:val="0"/>
        <w:spacing w:after="20"/>
        <w:ind w:firstLine="567"/>
        <w:jc w:val="both"/>
        <w:rPr>
          <w:snapToGrid w:val="0"/>
          <w:sz w:val="28"/>
          <w:szCs w:val="26"/>
        </w:rPr>
      </w:pPr>
      <w:r>
        <w:rPr>
          <w:rFonts w:ascii="Arial Narrow" w:hAnsi="Arial Narrow" w:cs="Arial"/>
          <w:snapToGrid w:val="0"/>
        </w:rPr>
        <w:br w:type="page"/>
      </w:r>
      <w:r w:rsidRPr="00B05ADD">
        <w:rPr>
          <w:snapToGrid w:val="0"/>
          <w:sz w:val="28"/>
          <w:szCs w:val="26"/>
        </w:rPr>
        <w:lastRenderedPageBreak/>
        <w:t>Применяемые сокращения: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АЦП</w:t>
      </w:r>
      <w:r w:rsidRPr="00B05ADD">
        <w:rPr>
          <w:sz w:val="28"/>
          <w:szCs w:val="26"/>
        </w:rPr>
        <w:tab/>
        <w:t>– аналого-цифровой преобразователь;</w:t>
      </w:r>
    </w:p>
    <w:p w:rsidR="00651156" w:rsidRPr="00B05ADD" w:rsidRDefault="00651156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ЦАП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цифро-аналоговый преобразователь;</w:t>
      </w:r>
    </w:p>
    <w:p w:rsidR="00C60907" w:rsidRPr="00B05ADD" w:rsidRDefault="00C6090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z w:val="28"/>
          <w:szCs w:val="26"/>
        </w:rPr>
        <w:t>- БПФ</w:t>
      </w:r>
      <w:r w:rsidRPr="00B05ADD">
        <w:rPr>
          <w:sz w:val="28"/>
          <w:szCs w:val="26"/>
        </w:rPr>
        <w:tab/>
        <w:t xml:space="preserve">– </w:t>
      </w:r>
      <w:r w:rsidRPr="00B05ADD">
        <w:rPr>
          <w:rFonts w:eastAsia="MS Mincho"/>
          <w:sz w:val="28"/>
          <w:szCs w:val="26"/>
        </w:rPr>
        <w:t>быстрое преобразование Фурье;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napToGrid w:val="0"/>
          <w:sz w:val="28"/>
          <w:szCs w:val="26"/>
        </w:rPr>
        <w:t>- ЖКЭ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жидкокристаллический экран;</w:t>
      </w:r>
    </w:p>
    <w:p w:rsidR="00A82749" w:rsidRPr="00B05ADD" w:rsidRDefault="00A82749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ИМС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интегральная микросхема;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ОС</w:t>
      </w:r>
      <w:r w:rsidRPr="00B05ADD">
        <w:rPr>
          <w:sz w:val="28"/>
          <w:szCs w:val="26"/>
        </w:rPr>
        <w:tab/>
        <w:t>– операционная система;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sz w:val="28"/>
          <w:szCs w:val="26"/>
        </w:rPr>
        <w:t>- ОЗУ</w:t>
      </w:r>
      <w:r w:rsidRPr="00B05ADD">
        <w:rPr>
          <w:sz w:val="28"/>
          <w:szCs w:val="26"/>
        </w:rPr>
        <w:tab/>
        <w:t>– оперативное запоминающее устройство;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  <w:lang w:val="en-US"/>
        </w:rPr>
      </w:pPr>
      <w:r w:rsidRPr="00B05ADD">
        <w:rPr>
          <w:sz w:val="28"/>
          <w:szCs w:val="26"/>
        </w:rPr>
        <w:t>- ПО</w:t>
      </w:r>
      <w:r w:rsidRPr="00B05ADD">
        <w:rPr>
          <w:sz w:val="28"/>
          <w:szCs w:val="26"/>
        </w:rPr>
        <w:tab/>
        <w:t>– программное обеспечение;</w:t>
      </w:r>
    </w:p>
    <w:p w:rsidR="002F3CE8" w:rsidRPr="00B05ADD" w:rsidRDefault="002F3CE8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- ПЛИС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программируемая логическая интегральная схема;</w:t>
      </w:r>
    </w:p>
    <w:p w:rsidR="00F01417" w:rsidRPr="00B05ADD" w:rsidRDefault="0067247C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>
        <w:rPr>
          <w:snapToGrid w:val="0"/>
          <w:sz w:val="28"/>
          <w:szCs w:val="26"/>
        </w:rPr>
        <w:t>-</w:t>
      </w:r>
      <w:r>
        <w:rPr>
          <w:snapToGrid w:val="0"/>
          <w:sz w:val="28"/>
          <w:szCs w:val="26"/>
          <w:lang w:val="en-US"/>
        </w:rPr>
        <w:t> </w:t>
      </w:r>
      <w:r w:rsidR="00B05ADD">
        <w:rPr>
          <w:snapToGrid w:val="0"/>
          <w:sz w:val="28"/>
          <w:szCs w:val="26"/>
        </w:rPr>
        <w:t>ПК</w:t>
      </w:r>
      <w:r w:rsidRPr="0067247C">
        <w:rPr>
          <w:snapToGrid w:val="0"/>
          <w:sz w:val="28"/>
          <w:szCs w:val="26"/>
        </w:rPr>
        <w:tab/>
      </w:r>
      <w:r w:rsidR="00F01417" w:rsidRPr="00B05ADD">
        <w:rPr>
          <w:sz w:val="28"/>
          <w:szCs w:val="26"/>
        </w:rPr>
        <w:t>–</w:t>
      </w:r>
      <w:r>
        <w:rPr>
          <w:sz w:val="28"/>
          <w:szCs w:val="26"/>
          <w:lang w:val="en-US"/>
        </w:rPr>
        <w:t> </w:t>
      </w:r>
      <w:r w:rsidR="00F01417" w:rsidRPr="00B05ADD">
        <w:rPr>
          <w:snapToGrid w:val="0"/>
          <w:sz w:val="28"/>
          <w:szCs w:val="26"/>
        </w:rPr>
        <w:t xml:space="preserve">персональный компьютер с установленной </w:t>
      </w:r>
      <w:r w:rsidR="00F01417" w:rsidRPr="00B05ADD">
        <w:rPr>
          <w:sz w:val="28"/>
          <w:szCs w:val="26"/>
        </w:rPr>
        <w:t xml:space="preserve">ОС </w:t>
      </w:r>
      <w:r w:rsidR="00F01417" w:rsidRPr="00B05ADD">
        <w:rPr>
          <w:sz w:val="28"/>
          <w:szCs w:val="26"/>
          <w:lang w:val="en-US"/>
        </w:rPr>
        <w:t>Windows</w:t>
      </w:r>
      <w:r w:rsidR="00F01417" w:rsidRPr="00B05ADD">
        <w:rPr>
          <w:sz w:val="28"/>
          <w:szCs w:val="26"/>
        </w:rPr>
        <w:t xml:space="preserve"> </w:t>
      </w:r>
      <w:r w:rsidR="00F01417" w:rsidRPr="00B05ADD">
        <w:rPr>
          <w:sz w:val="28"/>
          <w:szCs w:val="26"/>
          <w:lang w:val="en-US"/>
        </w:rPr>
        <w:t>XP</w:t>
      </w:r>
      <w:r w:rsidR="00E3379F" w:rsidRPr="00E3379F">
        <w:rPr>
          <w:sz w:val="28"/>
          <w:szCs w:val="26"/>
        </w:rPr>
        <w:t xml:space="preserve"> </w:t>
      </w:r>
      <w:r w:rsidR="00E3379F">
        <w:rPr>
          <w:sz w:val="28"/>
          <w:szCs w:val="26"/>
        </w:rPr>
        <w:t>или</w:t>
      </w:r>
      <w:r w:rsidR="001F074D" w:rsidRPr="00B05ADD">
        <w:rPr>
          <w:sz w:val="28"/>
          <w:szCs w:val="26"/>
        </w:rPr>
        <w:t xml:space="preserve"> </w:t>
      </w:r>
      <w:r w:rsidR="001F074D" w:rsidRPr="00B05ADD">
        <w:rPr>
          <w:sz w:val="28"/>
          <w:szCs w:val="26"/>
          <w:lang w:val="en-US"/>
        </w:rPr>
        <w:t>Windows</w:t>
      </w:r>
      <w:r w:rsidR="00E779B7">
        <w:rPr>
          <w:sz w:val="28"/>
          <w:szCs w:val="26"/>
        </w:rPr>
        <w:t> </w:t>
      </w:r>
      <w:r w:rsidR="001F074D" w:rsidRPr="00B05ADD">
        <w:rPr>
          <w:sz w:val="28"/>
          <w:szCs w:val="26"/>
        </w:rPr>
        <w:t>7</w:t>
      </w:r>
      <w:r w:rsidR="00E779B7">
        <w:rPr>
          <w:sz w:val="28"/>
          <w:szCs w:val="26"/>
        </w:rPr>
        <w:t> </w:t>
      </w:r>
      <w:r w:rsidRPr="0067247C">
        <w:rPr>
          <w:sz w:val="28"/>
          <w:szCs w:val="26"/>
        </w:rPr>
        <w:t>(</w:t>
      </w:r>
      <w:r w:rsidR="001F074D" w:rsidRPr="00B05ADD">
        <w:rPr>
          <w:sz w:val="28"/>
          <w:szCs w:val="26"/>
        </w:rPr>
        <w:t>8.1</w:t>
      </w:r>
      <w:r w:rsidRPr="0067247C">
        <w:rPr>
          <w:sz w:val="28"/>
          <w:szCs w:val="26"/>
        </w:rPr>
        <w:t>)</w:t>
      </w:r>
      <w:r w:rsidR="00F01417" w:rsidRPr="00B05ADD">
        <w:rPr>
          <w:sz w:val="28"/>
          <w:szCs w:val="26"/>
        </w:rPr>
        <w:t>;</w:t>
      </w:r>
    </w:p>
    <w:p w:rsidR="002F3CE8" w:rsidRPr="00B05ADD" w:rsidRDefault="002F3CE8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ПП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 xml:space="preserve">– </w:t>
      </w:r>
      <w:r w:rsidRPr="00B05ADD">
        <w:rPr>
          <w:rFonts w:eastAsia="MS Mincho"/>
          <w:sz w:val="28"/>
          <w:szCs w:val="26"/>
        </w:rPr>
        <w:t>полупроводниковый прибор;</w:t>
      </w:r>
    </w:p>
    <w:p w:rsidR="00F01417" w:rsidRPr="003D470A" w:rsidRDefault="00F01417" w:rsidP="003D470A">
      <w:pPr>
        <w:widowControl w:val="0"/>
        <w:tabs>
          <w:tab w:val="left" w:pos="1701"/>
          <w:tab w:val="left" w:pos="6096"/>
        </w:tabs>
        <w:spacing w:line="264" w:lineRule="auto"/>
        <w:ind w:firstLine="567"/>
        <w:jc w:val="both"/>
        <w:rPr>
          <w:sz w:val="28"/>
          <w:szCs w:val="28"/>
        </w:rPr>
      </w:pPr>
      <w:r w:rsidRPr="00B05ADD">
        <w:rPr>
          <w:snapToGrid w:val="0"/>
          <w:sz w:val="28"/>
          <w:szCs w:val="26"/>
        </w:rPr>
        <w:t>- ПХ</w:t>
      </w:r>
      <w:r w:rsidRPr="00B05ADD">
        <w:rPr>
          <w:snapToGrid w:val="0"/>
          <w:sz w:val="28"/>
          <w:szCs w:val="26"/>
        </w:rPr>
        <w:tab/>
      </w:r>
      <w:r w:rsidRPr="00B05ADD">
        <w:rPr>
          <w:sz w:val="28"/>
          <w:szCs w:val="26"/>
        </w:rPr>
        <w:t>– переходная характеристика;</w:t>
      </w:r>
      <w:r w:rsidR="003D470A" w:rsidRPr="003D470A">
        <w:rPr>
          <w:rFonts w:ascii="Arial" w:hAnsi="Arial" w:cs="Arial"/>
          <w:sz w:val="26"/>
          <w:szCs w:val="26"/>
        </w:rPr>
        <w:t xml:space="preserve"> </w:t>
      </w:r>
      <w:r w:rsidR="003D470A">
        <w:rPr>
          <w:rFonts w:ascii="Arial" w:hAnsi="Arial" w:cs="Arial"/>
          <w:sz w:val="26"/>
          <w:szCs w:val="26"/>
        </w:rPr>
        <w:t xml:space="preserve">  </w:t>
      </w:r>
      <w:r w:rsidR="003D470A" w:rsidRPr="003D470A">
        <w:rPr>
          <w:sz w:val="28"/>
          <w:szCs w:val="28"/>
        </w:rPr>
        <w:t>СИ</w:t>
      </w:r>
      <w:r w:rsidR="003D470A" w:rsidRPr="003D470A">
        <w:rPr>
          <w:sz w:val="28"/>
          <w:szCs w:val="28"/>
        </w:rPr>
        <w:tab/>
        <w:t>– средства измерений;</w:t>
      </w:r>
    </w:p>
    <w:p w:rsidR="00D0649E" w:rsidRPr="00B05ADD" w:rsidRDefault="00D0649E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sz w:val="28"/>
          <w:szCs w:val="26"/>
        </w:rPr>
        <w:t>- СКЗ</w:t>
      </w:r>
      <w:r w:rsidRPr="00B05ADD">
        <w:rPr>
          <w:sz w:val="28"/>
          <w:szCs w:val="26"/>
        </w:rPr>
        <w:tab/>
        <w:t>– среднеквадратич</w:t>
      </w:r>
      <w:r w:rsidR="00B438F9" w:rsidRPr="00B05ADD">
        <w:rPr>
          <w:sz w:val="28"/>
          <w:szCs w:val="26"/>
        </w:rPr>
        <w:t>н</w:t>
      </w:r>
      <w:r w:rsidRPr="00B05ADD">
        <w:rPr>
          <w:sz w:val="28"/>
          <w:szCs w:val="26"/>
        </w:rPr>
        <w:t>ое значение;</w:t>
      </w:r>
      <w:r w:rsidR="003D470A">
        <w:rPr>
          <w:sz w:val="28"/>
          <w:szCs w:val="26"/>
        </w:rPr>
        <w:t xml:space="preserve"> </w:t>
      </w:r>
    </w:p>
    <w:p w:rsidR="00F01417" w:rsidRPr="00B05ADD" w:rsidRDefault="00F01417" w:rsidP="008A51FA">
      <w:pPr>
        <w:widowControl w:val="0"/>
        <w:tabs>
          <w:tab w:val="left" w:pos="1701"/>
        </w:tabs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ФНЧ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низких частот;</w:t>
      </w:r>
      <w:r w:rsidR="00126AD7">
        <w:rPr>
          <w:rFonts w:eastAsia="MS Mincho"/>
          <w:sz w:val="28"/>
          <w:szCs w:val="26"/>
        </w:rPr>
        <w:t xml:space="preserve">  </w:t>
      </w:r>
      <w:r w:rsidRPr="00B05ADD">
        <w:rPr>
          <w:rFonts w:eastAsia="MS Mincho"/>
          <w:sz w:val="28"/>
          <w:szCs w:val="26"/>
        </w:rPr>
        <w:t xml:space="preserve"> ФВЧ</w:t>
      </w:r>
      <w:r w:rsidRPr="00B05ADD">
        <w:rPr>
          <w:rFonts w:eastAsia="MS Mincho"/>
          <w:sz w:val="28"/>
          <w:szCs w:val="26"/>
        </w:rPr>
        <w:tab/>
      </w:r>
      <w:r w:rsidRPr="00B05ADD">
        <w:rPr>
          <w:sz w:val="28"/>
          <w:szCs w:val="26"/>
        </w:rPr>
        <w:t>–</w:t>
      </w:r>
      <w:r w:rsidRPr="00B05ADD">
        <w:rPr>
          <w:rFonts w:eastAsia="MS Mincho"/>
          <w:sz w:val="28"/>
          <w:szCs w:val="26"/>
        </w:rPr>
        <w:t xml:space="preserve"> фильтр высоких частот</w:t>
      </w:r>
      <w:r w:rsidR="00B33171" w:rsidRPr="00B05ADD">
        <w:rPr>
          <w:rFonts w:eastAsia="MS Mincho"/>
          <w:sz w:val="28"/>
          <w:szCs w:val="26"/>
        </w:rPr>
        <w:t>.</w:t>
      </w:r>
    </w:p>
    <w:p w:rsidR="00F01417" w:rsidRPr="005A5A16" w:rsidRDefault="00F01417" w:rsidP="00EE15DB">
      <w:pPr>
        <w:widowControl w:val="0"/>
        <w:ind w:firstLine="567"/>
        <w:jc w:val="both"/>
        <w:rPr>
          <w:snapToGrid w:val="0"/>
          <w:sz w:val="10"/>
          <w:szCs w:val="10"/>
        </w:rPr>
      </w:pPr>
    </w:p>
    <w:p w:rsidR="00E82A4B" w:rsidRPr="00760018" w:rsidRDefault="007C316F" w:rsidP="00AE34CF">
      <w:pPr>
        <w:pStyle w:val="20"/>
        <w:tabs>
          <w:tab w:val="left" w:pos="1170"/>
        </w:tabs>
        <w:spacing w:before="120" w:after="0"/>
        <w:ind w:firstLine="567"/>
        <w:rPr>
          <w:sz w:val="32"/>
          <w:szCs w:val="32"/>
        </w:rPr>
      </w:pPr>
      <w:bookmarkStart w:id="2" w:name="_Toc224455342"/>
      <w:bookmarkStart w:id="3" w:name="_Toc498074066"/>
      <w:r w:rsidRPr="00760018">
        <w:rPr>
          <w:sz w:val="32"/>
          <w:szCs w:val="32"/>
        </w:rPr>
        <w:t>1</w:t>
      </w:r>
      <w:r w:rsidRPr="00760018">
        <w:rPr>
          <w:sz w:val="32"/>
          <w:szCs w:val="32"/>
        </w:rPr>
        <w:tab/>
      </w:r>
      <w:r w:rsidR="00E82A4B" w:rsidRPr="00760018">
        <w:rPr>
          <w:sz w:val="32"/>
          <w:szCs w:val="32"/>
        </w:rPr>
        <w:t>Описание и работа</w:t>
      </w:r>
      <w:bookmarkEnd w:id="2"/>
      <w:bookmarkEnd w:id="3"/>
    </w:p>
    <w:p w:rsidR="00E82A4B" w:rsidRPr="00F35C67" w:rsidRDefault="007C316F" w:rsidP="00DA3DAD">
      <w:pPr>
        <w:pStyle w:val="3"/>
      </w:pPr>
      <w:bookmarkStart w:id="4" w:name="_Toc224455343"/>
      <w:bookmarkStart w:id="5" w:name="_Toc498074067"/>
      <w:r w:rsidRPr="00F35C67">
        <w:t>1.1</w:t>
      </w:r>
      <w:r w:rsidRPr="00F35C67">
        <w:tab/>
      </w:r>
      <w:r w:rsidR="0051534D" w:rsidRPr="00F35C67">
        <w:t>Назначение</w:t>
      </w:r>
      <w:bookmarkEnd w:id="5"/>
      <w:r w:rsidR="0051534D" w:rsidRPr="00F35C67">
        <w:t xml:space="preserve"> </w:t>
      </w:r>
      <w:bookmarkEnd w:id="4"/>
    </w:p>
    <w:p w:rsidR="00E87BAD" w:rsidRPr="00B05ADD" w:rsidRDefault="00D42937" w:rsidP="00AE34CF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1.1.1</w:t>
      </w:r>
      <w:r w:rsidR="000C2A3E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Осциллограф предназначен </w:t>
      </w:r>
      <w:r w:rsidR="00E87BAD" w:rsidRPr="00B05ADD">
        <w:rPr>
          <w:rFonts w:eastAsia="MS Mincho"/>
          <w:sz w:val="28"/>
          <w:szCs w:val="26"/>
        </w:rPr>
        <w:t xml:space="preserve">для исследования, регистрации и измерения параметров электрических сигналов в полосе частот от 0 до </w:t>
      </w:r>
      <w:r w:rsidR="00E27E07" w:rsidRPr="00B05ADD">
        <w:rPr>
          <w:rFonts w:eastAsia="MS Mincho"/>
          <w:sz w:val="28"/>
          <w:szCs w:val="26"/>
        </w:rPr>
        <w:t>2</w:t>
      </w:r>
      <w:r w:rsidR="00E87BAD" w:rsidRPr="00B05ADD">
        <w:rPr>
          <w:rFonts w:eastAsia="MS Mincho"/>
          <w:sz w:val="28"/>
          <w:szCs w:val="26"/>
        </w:rPr>
        <w:t xml:space="preserve">00 МГц. </w:t>
      </w:r>
    </w:p>
    <w:p w:rsidR="00E87BAD" w:rsidRPr="00B05ADD" w:rsidRDefault="00E87BAD" w:rsidP="007062A2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 xml:space="preserve">Осциллограф обеспечивает </w:t>
      </w:r>
      <w:r w:rsidR="00C651E1" w:rsidRPr="00B05ADD">
        <w:rPr>
          <w:rFonts w:eastAsia="MS Mincho"/>
          <w:sz w:val="28"/>
          <w:szCs w:val="26"/>
        </w:rPr>
        <w:t>регистрацию, запоминание, изм</w:t>
      </w:r>
      <w:r w:rsidR="00AB1AD5" w:rsidRPr="00B05ADD">
        <w:rPr>
          <w:rFonts w:eastAsia="MS Mincho"/>
          <w:sz w:val="28"/>
          <w:szCs w:val="26"/>
        </w:rPr>
        <w:t>ерение в диапазоне амплитуд от 2</w:t>
      </w:r>
      <w:r w:rsidR="00C651E1" w:rsidRPr="00B05ADD">
        <w:rPr>
          <w:rFonts w:eastAsia="MS Mincho"/>
          <w:sz w:val="28"/>
          <w:szCs w:val="26"/>
        </w:rPr>
        <w:t xml:space="preserve"> мВ до 300 В и временных интервалов от </w:t>
      </w:r>
      <w:r w:rsidR="00503C40" w:rsidRPr="00B05ADD">
        <w:rPr>
          <w:rFonts w:eastAsia="MS Mincho"/>
          <w:sz w:val="28"/>
          <w:szCs w:val="26"/>
        </w:rPr>
        <w:t>1</w:t>
      </w:r>
      <w:r w:rsidR="00C651E1" w:rsidRPr="00B05ADD">
        <w:rPr>
          <w:rFonts w:eastAsia="MS Mincho"/>
          <w:sz w:val="28"/>
          <w:szCs w:val="26"/>
        </w:rPr>
        <w:t xml:space="preserve"> нс до </w:t>
      </w:r>
      <w:r w:rsidR="00E42B1A" w:rsidRPr="00B05ADD">
        <w:rPr>
          <w:rFonts w:eastAsia="MS Mincho"/>
          <w:sz w:val="28"/>
          <w:szCs w:val="26"/>
        </w:rPr>
        <w:t>2</w:t>
      </w:r>
      <w:r w:rsidR="00C651E1" w:rsidRPr="00B05ADD">
        <w:rPr>
          <w:rFonts w:eastAsia="MS Mincho"/>
          <w:sz w:val="28"/>
          <w:szCs w:val="26"/>
        </w:rPr>
        <w:t xml:space="preserve">00 с, </w:t>
      </w:r>
      <w:r w:rsidR="00E42B1A" w:rsidRPr="00B05ADD">
        <w:rPr>
          <w:rFonts w:eastAsia="MS Mincho"/>
          <w:sz w:val="28"/>
          <w:szCs w:val="26"/>
        </w:rPr>
        <w:t xml:space="preserve">а также </w:t>
      </w:r>
      <w:r w:rsidR="00C651E1" w:rsidRPr="00B05ADD">
        <w:rPr>
          <w:rFonts w:eastAsia="MS Mincho"/>
          <w:sz w:val="28"/>
          <w:szCs w:val="26"/>
        </w:rPr>
        <w:t>измерение амплитудно-временных параметров</w:t>
      </w:r>
      <w:r w:rsidR="00503C40" w:rsidRPr="00B05ADD">
        <w:rPr>
          <w:rFonts w:eastAsia="MS Mincho"/>
          <w:sz w:val="28"/>
          <w:szCs w:val="26"/>
        </w:rPr>
        <w:t>, спектральный анализ</w:t>
      </w:r>
      <w:r w:rsidR="00CA4AA4" w:rsidRPr="00B05ADD">
        <w:rPr>
          <w:rFonts w:eastAsia="MS Mincho"/>
          <w:sz w:val="28"/>
          <w:szCs w:val="26"/>
        </w:rPr>
        <w:t>,</w:t>
      </w:r>
      <w:r w:rsidR="00503C40" w:rsidRPr="00B05ADD">
        <w:rPr>
          <w:rFonts w:eastAsia="MS Mincho"/>
          <w:sz w:val="28"/>
          <w:szCs w:val="26"/>
        </w:rPr>
        <w:t xml:space="preserve"> измерение частоты </w:t>
      </w:r>
      <w:r w:rsidR="00CA4AA4" w:rsidRPr="00B05ADD">
        <w:rPr>
          <w:rFonts w:eastAsia="MS Mincho"/>
          <w:sz w:val="28"/>
          <w:szCs w:val="26"/>
        </w:rPr>
        <w:t xml:space="preserve">и периода </w:t>
      </w:r>
      <w:r w:rsidR="00503C40" w:rsidRPr="00B05ADD">
        <w:rPr>
          <w:rFonts w:eastAsia="MS Mincho"/>
          <w:sz w:val="28"/>
          <w:szCs w:val="26"/>
        </w:rPr>
        <w:t xml:space="preserve">входного сигнала </w:t>
      </w:r>
      <w:r w:rsidR="00C651E1" w:rsidRPr="00B05ADD">
        <w:rPr>
          <w:rFonts w:eastAsia="MS Mincho"/>
          <w:sz w:val="28"/>
          <w:szCs w:val="26"/>
        </w:rPr>
        <w:t xml:space="preserve">с выводом результата измерения </w:t>
      </w:r>
      <w:r w:rsidRPr="00B05ADD">
        <w:rPr>
          <w:rFonts w:eastAsia="MS Mincho"/>
          <w:sz w:val="28"/>
          <w:szCs w:val="26"/>
        </w:rPr>
        <w:t xml:space="preserve">на </w:t>
      </w:r>
      <w:r w:rsidR="007B2B31" w:rsidRPr="00B05ADD">
        <w:rPr>
          <w:rFonts w:eastAsia="MS Mincho"/>
          <w:sz w:val="28"/>
          <w:szCs w:val="26"/>
        </w:rPr>
        <w:t>цветной</w:t>
      </w:r>
      <w:r w:rsidRPr="00B05ADD">
        <w:rPr>
          <w:rFonts w:eastAsia="MS Mincho"/>
          <w:sz w:val="28"/>
          <w:szCs w:val="26"/>
        </w:rPr>
        <w:t xml:space="preserve"> </w:t>
      </w:r>
      <w:r w:rsidR="00C651E1" w:rsidRPr="00B05ADD">
        <w:rPr>
          <w:rFonts w:eastAsia="MS Mincho"/>
          <w:sz w:val="28"/>
          <w:szCs w:val="26"/>
          <w:lang w:val="en-US"/>
        </w:rPr>
        <w:t>TFT</w:t>
      </w:r>
      <w:r w:rsidR="00C651E1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жидкокристаллический экран.</w:t>
      </w:r>
    </w:p>
    <w:p w:rsidR="00A47333" w:rsidRPr="00B05ADD" w:rsidRDefault="00A47333" w:rsidP="005A5A16">
      <w:pPr>
        <w:pStyle w:val="a7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Осциллограф имеет два канала вертикального отклонения.</w:t>
      </w:r>
    </w:p>
    <w:p w:rsidR="00E82A4B" w:rsidRPr="00B05ADD" w:rsidRDefault="00A4348C" w:rsidP="00CE515E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1.1.2</w:t>
      </w:r>
      <w:r w:rsidR="0039299A"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 xml:space="preserve">Область применения осциллографа: </w:t>
      </w:r>
      <w:r w:rsidR="00C651E1" w:rsidRPr="00B05ADD">
        <w:rPr>
          <w:rFonts w:eastAsia="MS Mincho"/>
          <w:sz w:val="28"/>
          <w:szCs w:val="26"/>
        </w:rPr>
        <w:t xml:space="preserve">наладка, </w:t>
      </w:r>
      <w:r w:rsidR="00C651E1" w:rsidRPr="00B05ADD">
        <w:rPr>
          <w:sz w:val="28"/>
          <w:szCs w:val="26"/>
        </w:rPr>
        <w:t xml:space="preserve">контроль, ремонт радиотехнической аппаратуры, электронных систем и устройств </w:t>
      </w:r>
      <w:r w:rsidR="005226C6" w:rsidRPr="00B05ADD">
        <w:rPr>
          <w:sz w:val="28"/>
          <w:szCs w:val="26"/>
        </w:rPr>
        <w:t>в различных областях хозяйственной деятельности</w:t>
      </w:r>
      <w:r w:rsidR="00E82A4B" w:rsidRPr="00B05ADD">
        <w:rPr>
          <w:rFonts w:eastAsia="MS Mincho"/>
          <w:sz w:val="28"/>
          <w:szCs w:val="26"/>
        </w:rPr>
        <w:t>.</w:t>
      </w:r>
    </w:p>
    <w:p w:rsidR="00E82A4B" w:rsidRPr="00B05ADD" w:rsidRDefault="00A4348C" w:rsidP="000D3DF8">
      <w:pPr>
        <w:pStyle w:val="125"/>
        <w:tabs>
          <w:tab w:val="left" w:pos="1326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1.1.3</w:t>
      </w:r>
      <w:r w:rsidR="000C2A3E" w:rsidRPr="00B05ADD">
        <w:rPr>
          <w:rFonts w:eastAsia="MS Mincho"/>
          <w:sz w:val="28"/>
          <w:szCs w:val="26"/>
        </w:rPr>
        <w:tab/>
      </w:r>
      <w:r w:rsidR="008A51FA" w:rsidRPr="008A51FA">
        <w:rPr>
          <w:rFonts w:eastAsia="MS Mincho"/>
          <w:sz w:val="28"/>
          <w:szCs w:val="28"/>
        </w:rPr>
        <w:t xml:space="preserve">Осциллограф </w:t>
      </w:r>
      <w:r w:rsidR="0015601B" w:rsidRPr="00B05ADD">
        <w:rPr>
          <w:sz w:val="28"/>
          <w:szCs w:val="26"/>
        </w:rPr>
        <w:t xml:space="preserve">удовлетворяет </w:t>
      </w:r>
      <w:r w:rsidR="008A51FA" w:rsidRPr="008A51FA">
        <w:rPr>
          <w:rFonts w:eastAsia="MS Mincho"/>
          <w:sz w:val="28"/>
          <w:szCs w:val="28"/>
        </w:rPr>
        <w:t>требованиям ГОСТ 22261-94 в части метро</w:t>
      </w:r>
      <w:r w:rsidR="00D73007">
        <w:rPr>
          <w:rFonts w:eastAsia="MS Mincho"/>
          <w:sz w:val="28"/>
          <w:szCs w:val="28"/>
        </w:rPr>
        <w:t>-</w:t>
      </w:r>
      <w:r w:rsidR="008A51FA" w:rsidRPr="008A51FA">
        <w:rPr>
          <w:rFonts w:eastAsia="MS Mincho"/>
          <w:sz w:val="28"/>
          <w:szCs w:val="28"/>
        </w:rPr>
        <w:t>логических характеристик</w:t>
      </w:r>
      <w:r w:rsidR="008A51FA">
        <w:rPr>
          <w:rFonts w:eastAsia="MS Mincho"/>
          <w:szCs w:val="24"/>
        </w:rPr>
        <w:t xml:space="preserve">. </w:t>
      </w:r>
      <w:r w:rsidR="00F879D7" w:rsidRPr="00B05ADD">
        <w:rPr>
          <w:sz w:val="28"/>
          <w:szCs w:val="26"/>
        </w:rPr>
        <w:t xml:space="preserve">По прочности и устойчивости к воздействию внешних климатических факторов </w:t>
      </w:r>
      <w:r w:rsidR="00F879D7" w:rsidRPr="00B05ADD">
        <w:rPr>
          <w:rFonts w:eastAsia="MS Mincho"/>
          <w:sz w:val="28"/>
          <w:szCs w:val="26"/>
        </w:rPr>
        <w:t xml:space="preserve">осциллограф </w:t>
      </w:r>
      <w:r w:rsidR="00F879D7" w:rsidRPr="00B05ADD">
        <w:rPr>
          <w:sz w:val="28"/>
          <w:szCs w:val="26"/>
        </w:rPr>
        <w:t>удовлетворяет следующим требованиям.</w:t>
      </w:r>
    </w:p>
    <w:p w:rsidR="00E82A4B" w:rsidRPr="00B05ADD" w:rsidRDefault="00E82A4B" w:rsidP="00D73007">
      <w:pPr>
        <w:pStyle w:val="125"/>
        <w:tabs>
          <w:tab w:val="left" w:pos="117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Нормальные условия эксплуатации:</w:t>
      </w:r>
    </w:p>
    <w:p w:rsidR="00E82A4B" w:rsidRPr="00B05ADD" w:rsidRDefault="00E82A4B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окружающего воздуха</w:t>
      </w:r>
      <w:r w:rsidRPr="00B05ADD">
        <w:rPr>
          <w:rFonts w:eastAsia="MS Mincho"/>
          <w:sz w:val="28"/>
          <w:szCs w:val="26"/>
        </w:rPr>
        <w:tab/>
        <w:t>плюс (20±5)</w:t>
      </w:r>
      <w:r w:rsidRPr="00B05ADD">
        <w:rPr>
          <w:rFonts w:eastAsia="MS Mincho"/>
          <w:sz w:val="28"/>
          <w:szCs w:val="26"/>
          <w:vertAlign w:val="superscript"/>
        </w:rPr>
        <w:t xml:space="preserve"> о</w:t>
      </w:r>
      <w:r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  <w:t>от</w:t>
      </w:r>
      <w:r w:rsidR="00141873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 xml:space="preserve">30 </w:t>
      </w:r>
      <w:r w:rsidR="00991194" w:rsidRPr="00B05ADD">
        <w:rPr>
          <w:rFonts w:eastAsia="MS Mincho"/>
          <w:sz w:val="28"/>
          <w:szCs w:val="26"/>
        </w:rPr>
        <w:t>%</w:t>
      </w:r>
      <w:r w:rsidR="00BC18D9" w:rsidRPr="00B05ADD">
        <w:rPr>
          <w:rFonts w:eastAsia="MS Mincho"/>
          <w:sz w:val="28"/>
          <w:szCs w:val="26"/>
        </w:rPr>
        <w:t xml:space="preserve"> </w:t>
      </w:r>
      <w:r w:rsidRPr="00B05ADD">
        <w:rPr>
          <w:rFonts w:eastAsia="MS Mincho"/>
          <w:sz w:val="28"/>
          <w:szCs w:val="26"/>
        </w:rPr>
        <w:t>до 80 %;</w:t>
      </w:r>
    </w:p>
    <w:p w:rsidR="00E82A4B" w:rsidRPr="00B05ADD" w:rsidRDefault="00141873" w:rsidP="008A51FA">
      <w:pPr>
        <w:pStyle w:val="125"/>
        <w:tabs>
          <w:tab w:val="left" w:pos="1248"/>
          <w:tab w:val="left" w:pos="5070"/>
          <w:tab w:val="left" w:pos="5103"/>
          <w:tab w:val="left" w:pos="5616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E82A4B" w:rsidRPr="00B05ADD">
        <w:rPr>
          <w:rFonts w:eastAsia="MS Mincho"/>
          <w:sz w:val="28"/>
          <w:szCs w:val="26"/>
        </w:rPr>
        <w:t>от 84 до 106 кПа (от 630 до 795 мм рт.ст.)</w:t>
      </w:r>
      <w:r w:rsidR="00F879D7" w:rsidRPr="00B05ADD">
        <w:rPr>
          <w:rFonts w:eastAsia="MS Mincho"/>
          <w:sz w:val="28"/>
          <w:szCs w:val="26"/>
        </w:rPr>
        <w:t>.</w:t>
      </w:r>
    </w:p>
    <w:p w:rsidR="00E82A4B" w:rsidRPr="00B05ADD" w:rsidRDefault="00E82A4B" w:rsidP="008A51FA">
      <w:pPr>
        <w:pStyle w:val="a7"/>
        <w:tabs>
          <w:tab w:val="left" w:pos="1170"/>
          <w:tab w:val="left" w:pos="5103"/>
        </w:tabs>
        <w:spacing w:line="264" w:lineRule="auto"/>
        <w:ind w:left="567" w:firstLine="0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Рабочие условия эксплуатации:</w:t>
      </w:r>
    </w:p>
    <w:p w:rsidR="00E82A4B" w:rsidRPr="00B05ADD" w:rsidRDefault="00141873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температура окружающей среды</w:t>
      </w:r>
      <w:r w:rsidR="00E82A4B" w:rsidRPr="00B05ADD">
        <w:rPr>
          <w:rFonts w:eastAsia="MS Mincho"/>
          <w:sz w:val="28"/>
          <w:szCs w:val="26"/>
        </w:rPr>
        <w:tab/>
        <w:t xml:space="preserve">от </w:t>
      </w:r>
      <w:r w:rsidR="001E0771" w:rsidRPr="00B05ADD">
        <w:rPr>
          <w:rFonts w:eastAsia="MS Mincho"/>
          <w:sz w:val="28"/>
          <w:szCs w:val="26"/>
        </w:rPr>
        <w:t>мину</w:t>
      </w:r>
      <w:r w:rsidR="00BC18D9" w:rsidRPr="00B05ADD">
        <w:rPr>
          <w:rFonts w:eastAsia="MS Mincho"/>
          <w:sz w:val="28"/>
          <w:szCs w:val="26"/>
        </w:rPr>
        <w:t>с</w:t>
      </w:r>
      <w:r w:rsidR="00CC4BA7" w:rsidRPr="00B05ADD">
        <w:rPr>
          <w:rFonts w:eastAsia="MS Mincho"/>
          <w:sz w:val="28"/>
          <w:szCs w:val="26"/>
        </w:rPr>
        <w:t xml:space="preserve"> </w:t>
      </w:r>
      <w:r w:rsidR="001E0771" w:rsidRPr="00B05ADD">
        <w:rPr>
          <w:rFonts w:eastAsia="MS Mincho"/>
          <w:sz w:val="28"/>
          <w:szCs w:val="26"/>
        </w:rPr>
        <w:t>10</w:t>
      </w:r>
      <w:r w:rsidR="00BC18D9" w:rsidRPr="00B05ADD">
        <w:rPr>
          <w:rFonts w:eastAsia="MS Mincho"/>
          <w:sz w:val="28"/>
          <w:szCs w:val="26"/>
        </w:rPr>
        <w:t> </w:t>
      </w:r>
      <w:r w:rsidR="00991194" w:rsidRPr="00B05ADD">
        <w:rPr>
          <w:rFonts w:eastAsia="MS Mincho"/>
          <w:sz w:val="28"/>
          <w:szCs w:val="26"/>
          <w:vertAlign w:val="superscript"/>
        </w:rPr>
        <w:t>о</w:t>
      </w:r>
      <w:r w:rsidR="00991194" w:rsidRPr="00B05ADD">
        <w:rPr>
          <w:rFonts w:eastAsia="MS Mincho"/>
          <w:sz w:val="28"/>
          <w:szCs w:val="26"/>
        </w:rPr>
        <w:t xml:space="preserve">С </w:t>
      </w:r>
      <w:r w:rsidR="00E82A4B" w:rsidRPr="00B05ADD">
        <w:rPr>
          <w:rFonts w:eastAsia="MS Mincho"/>
          <w:sz w:val="28"/>
          <w:szCs w:val="26"/>
        </w:rPr>
        <w:t>до плюс 40</w:t>
      </w:r>
      <w:r w:rsidR="00BC18D9" w:rsidRPr="00B05ADD">
        <w:rPr>
          <w:rFonts w:eastAsia="MS Mincho"/>
          <w:sz w:val="28"/>
          <w:szCs w:val="26"/>
          <w:vertAlign w:val="superscript"/>
        </w:rPr>
        <w:t> </w:t>
      </w:r>
      <w:r w:rsidR="00E82A4B" w:rsidRPr="00B05ADD">
        <w:rPr>
          <w:rFonts w:eastAsia="MS Mincho"/>
          <w:sz w:val="28"/>
          <w:szCs w:val="26"/>
          <w:vertAlign w:val="superscript"/>
        </w:rPr>
        <w:t>о</w:t>
      </w:r>
      <w:r w:rsidR="00E82A4B" w:rsidRPr="00B05ADD">
        <w:rPr>
          <w:rFonts w:eastAsia="MS Mincho"/>
          <w:sz w:val="28"/>
          <w:szCs w:val="26"/>
        </w:rPr>
        <w:t>С;</w:t>
      </w:r>
    </w:p>
    <w:p w:rsidR="00E82A4B" w:rsidRPr="00B05ADD" w:rsidRDefault="00E82A4B" w:rsidP="00126AD7">
      <w:pPr>
        <w:pStyle w:val="125"/>
        <w:tabs>
          <w:tab w:val="left" w:pos="1248"/>
          <w:tab w:val="left" w:pos="5387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относительная влажность воздуха</w:t>
      </w:r>
      <w:r w:rsidRPr="00B05ADD">
        <w:rPr>
          <w:rFonts w:eastAsia="MS Mincho"/>
          <w:sz w:val="28"/>
          <w:szCs w:val="26"/>
        </w:rPr>
        <w:tab/>
      </w:r>
      <w:r w:rsidR="00DF6940" w:rsidRPr="00B05ADD">
        <w:rPr>
          <w:rFonts w:eastAsia="MS Mincho"/>
          <w:sz w:val="28"/>
          <w:szCs w:val="26"/>
        </w:rPr>
        <w:t xml:space="preserve">до </w:t>
      </w:r>
      <w:r w:rsidR="008944E7" w:rsidRPr="00B05ADD">
        <w:rPr>
          <w:rFonts w:eastAsia="MS Mincho"/>
          <w:sz w:val="28"/>
          <w:szCs w:val="26"/>
        </w:rPr>
        <w:t>9</w:t>
      </w:r>
      <w:r w:rsidRPr="00B05ADD">
        <w:rPr>
          <w:rFonts w:eastAsia="MS Mincho"/>
          <w:sz w:val="28"/>
          <w:szCs w:val="26"/>
        </w:rPr>
        <w:t>0 %</w:t>
      </w:r>
      <w:r w:rsidR="00DF6940" w:rsidRPr="00B05ADD">
        <w:rPr>
          <w:rFonts w:eastAsia="MS Mincho"/>
          <w:sz w:val="28"/>
          <w:szCs w:val="26"/>
        </w:rPr>
        <w:t xml:space="preserve"> при температуре </w:t>
      </w:r>
      <w:r w:rsidR="00BF1B57" w:rsidRPr="00B05ADD">
        <w:rPr>
          <w:rFonts w:eastAsia="MS Mincho"/>
          <w:sz w:val="28"/>
          <w:szCs w:val="26"/>
        </w:rPr>
        <w:t xml:space="preserve">плюс </w:t>
      </w:r>
      <w:r w:rsidR="00DF6940" w:rsidRPr="00B05ADD">
        <w:rPr>
          <w:rFonts w:eastAsia="MS Mincho"/>
          <w:sz w:val="28"/>
          <w:szCs w:val="26"/>
        </w:rPr>
        <w:t xml:space="preserve">25 </w:t>
      </w:r>
      <w:r w:rsidR="00DF6940" w:rsidRPr="00B05ADD">
        <w:rPr>
          <w:rFonts w:eastAsia="MS Mincho"/>
          <w:sz w:val="28"/>
          <w:szCs w:val="26"/>
          <w:vertAlign w:val="superscript"/>
        </w:rPr>
        <w:t>o</w:t>
      </w:r>
      <w:r w:rsidR="00DF6940" w:rsidRPr="00B05ADD">
        <w:rPr>
          <w:rFonts w:eastAsia="MS Mincho"/>
          <w:sz w:val="28"/>
          <w:szCs w:val="26"/>
        </w:rPr>
        <w:t>С;</w:t>
      </w:r>
    </w:p>
    <w:p w:rsidR="00E82A4B" w:rsidRPr="00B05ADD" w:rsidRDefault="00141873" w:rsidP="008A51FA">
      <w:pPr>
        <w:pStyle w:val="a7"/>
        <w:tabs>
          <w:tab w:val="left" w:pos="1248"/>
          <w:tab w:val="left" w:pos="4820"/>
        </w:tabs>
        <w:spacing w:line="264" w:lineRule="auto"/>
        <w:ind w:left="731" w:hanging="164"/>
        <w:rPr>
          <w:rFonts w:eastAsia="MS Mincho"/>
          <w:sz w:val="28"/>
          <w:szCs w:val="26"/>
        </w:rPr>
      </w:pPr>
      <w:r w:rsidRPr="00B05ADD">
        <w:rPr>
          <w:rFonts w:eastAsia="MS Mincho"/>
          <w:sz w:val="28"/>
          <w:szCs w:val="26"/>
        </w:rPr>
        <w:t>- атмосферное давление</w:t>
      </w:r>
      <w:r w:rsidRPr="00B05ADD">
        <w:rPr>
          <w:rFonts w:eastAsia="MS Mincho"/>
          <w:sz w:val="28"/>
          <w:szCs w:val="26"/>
        </w:rPr>
        <w:tab/>
      </w:r>
      <w:r w:rsidR="009C1749" w:rsidRPr="00B05ADD">
        <w:rPr>
          <w:snapToGrid w:val="0"/>
          <w:sz w:val="28"/>
          <w:szCs w:val="26"/>
        </w:rPr>
        <w:t>от 60 до 106,7 кПа (от 450 до 800 мм</w:t>
      </w:r>
      <w:r w:rsidR="00417260" w:rsidRPr="00B05ADD">
        <w:rPr>
          <w:snapToGrid w:val="0"/>
          <w:sz w:val="28"/>
          <w:szCs w:val="26"/>
        </w:rPr>
        <w:t xml:space="preserve"> рт. ст.).</w:t>
      </w:r>
    </w:p>
    <w:p w:rsidR="00634C7B" w:rsidRPr="00B05ADD" w:rsidRDefault="00126AD7" w:rsidP="008A51FA">
      <w:pPr>
        <w:pStyle w:val="30"/>
        <w:widowControl w:val="0"/>
        <w:tabs>
          <w:tab w:val="left" w:pos="5103"/>
        </w:tabs>
        <w:spacing w:line="264" w:lineRule="auto"/>
        <w:rPr>
          <w:snapToGrid w:val="0"/>
          <w:sz w:val="28"/>
          <w:szCs w:val="26"/>
        </w:rPr>
      </w:pPr>
      <w:r>
        <w:rPr>
          <w:snapToGrid w:val="0"/>
          <w:sz w:val="28"/>
          <w:szCs w:val="26"/>
        </w:rPr>
        <w:br w:type="page"/>
      </w:r>
      <w:r w:rsidR="00634C7B" w:rsidRPr="00B05ADD">
        <w:rPr>
          <w:snapToGrid w:val="0"/>
          <w:sz w:val="28"/>
          <w:szCs w:val="26"/>
        </w:rPr>
        <w:lastRenderedPageBreak/>
        <w:t>Предельные условия транспортирования:</w:t>
      </w:r>
    </w:p>
    <w:p w:rsidR="00634C7B" w:rsidRPr="00B05ADD" w:rsidRDefault="00634C7B" w:rsidP="008A51FA">
      <w:pPr>
        <w:widowControl w:val="0"/>
        <w:numPr>
          <w:ilvl w:val="0"/>
          <w:numId w:val="31"/>
        </w:numPr>
        <w:tabs>
          <w:tab w:val="clear" w:pos="1920"/>
          <w:tab w:val="num" w:pos="851"/>
          <w:tab w:val="left" w:pos="6379"/>
        </w:tabs>
        <w:spacing w:line="264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температура окружающего воздуха</w:t>
      </w:r>
      <w:r w:rsidRPr="00B05ADD">
        <w:rPr>
          <w:snapToGrid w:val="0"/>
          <w:sz w:val="28"/>
          <w:szCs w:val="26"/>
        </w:rPr>
        <w:tab/>
        <w:t xml:space="preserve">от минус 40 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 до плюс 50</w:t>
      </w:r>
      <w:r w:rsidRPr="00B05ADD">
        <w:rPr>
          <w:snapToGrid w:val="0"/>
          <w:sz w:val="28"/>
          <w:szCs w:val="26"/>
          <w:vertAlign w:val="superscript"/>
        </w:rPr>
        <w:t xml:space="preserve"> 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8A51FA">
      <w:pPr>
        <w:widowControl w:val="0"/>
        <w:numPr>
          <w:ilvl w:val="0"/>
          <w:numId w:val="32"/>
        </w:numPr>
        <w:tabs>
          <w:tab w:val="clear" w:pos="1920"/>
          <w:tab w:val="num" w:pos="851"/>
          <w:tab w:val="left" w:pos="5103"/>
        </w:tabs>
        <w:spacing w:line="264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относительная влажность воздуха</w:t>
      </w:r>
      <w:r w:rsidR="00FC6FAD">
        <w:rPr>
          <w:snapToGrid w:val="0"/>
          <w:sz w:val="28"/>
          <w:szCs w:val="26"/>
        </w:rPr>
        <w:t xml:space="preserve"> </w:t>
      </w:r>
      <w:r w:rsidRPr="00B05ADD">
        <w:rPr>
          <w:snapToGrid w:val="0"/>
          <w:sz w:val="28"/>
          <w:szCs w:val="26"/>
        </w:rPr>
        <w:t>до 95 %</w:t>
      </w:r>
      <w:r w:rsidRPr="00B05ADD">
        <w:rPr>
          <w:snapToGrid w:val="0"/>
          <w:sz w:val="28"/>
          <w:szCs w:val="26"/>
        </w:rPr>
        <w:tab/>
        <w:t>при температуре плюс 25</w:t>
      </w:r>
      <w:r w:rsidRPr="00B05ADD">
        <w:rPr>
          <w:sz w:val="28"/>
          <w:szCs w:val="26"/>
        </w:rPr>
        <w:t> </w:t>
      </w:r>
      <w:r w:rsidRPr="00B05ADD">
        <w:rPr>
          <w:snapToGrid w:val="0"/>
          <w:sz w:val="28"/>
          <w:szCs w:val="26"/>
          <w:vertAlign w:val="superscript"/>
        </w:rPr>
        <w:t>о</w:t>
      </w:r>
      <w:r w:rsidRPr="00B05ADD">
        <w:rPr>
          <w:snapToGrid w:val="0"/>
          <w:sz w:val="28"/>
          <w:szCs w:val="26"/>
        </w:rPr>
        <w:t>С;</w:t>
      </w:r>
    </w:p>
    <w:p w:rsidR="00634C7B" w:rsidRPr="00B05ADD" w:rsidRDefault="00634C7B" w:rsidP="008A51FA">
      <w:pPr>
        <w:widowControl w:val="0"/>
        <w:numPr>
          <w:ilvl w:val="0"/>
          <w:numId w:val="30"/>
        </w:numPr>
        <w:tabs>
          <w:tab w:val="clear" w:pos="1080"/>
          <w:tab w:val="num" w:pos="851"/>
          <w:tab w:val="left" w:pos="4820"/>
        </w:tabs>
        <w:spacing w:line="264" w:lineRule="auto"/>
        <w:ind w:left="0" w:firstLine="567"/>
        <w:jc w:val="both"/>
        <w:rPr>
          <w:snapToGrid w:val="0"/>
          <w:sz w:val="28"/>
          <w:szCs w:val="26"/>
        </w:rPr>
      </w:pPr>
      <w:r w:rsidRPr="00B05ADD">
        <w:rPr>
          <w:snapToGrid w:val="0"/>
          <w:sz w:val="28"/>
          <w:szCs w:val="26"/>
        </w:rPr>
        <w:t>атмосферное давление</w:t>
      </w:r>
      <w:r w:rsidRPr="00B05ADD">
        <w:rPr>
          <w:snapToGrid w:val="0"/>
          <w:sz w:val="28"/>
          <w:szCs w:val="26"/>
        </w:rPr>
        <w:tab/>
        <w:t>от 60 до 106,7 кПа (от 450 до 800 мм рт. ст.).</w:t>
      </w:r>
    </w:p>
    <w:p w:rsidR="00634C7B" w:rsidRPr="00B05ADD" w:rsidRDefault="0013656A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28"/>
          <w:szCs w:val="26"/>
        </w:rPr>
      </w:pPr>
      <w:r w:rsidRPr="00B05ADD">
        <w:rPr>
          <w:rFonts w:eastAsia="MS Mincho"/>
          <w:b/>
          <w:sz w:val="28"/>
          <w:szCs w:val="26"/>
        </w:rPr>
        <w:t>1.1.4</w:t>
      </w:r>
      <w:r w:rsidRPr="00B05ADD">
        <w:rPr>
          <w:rFonts w:eastAsia="MS Mincho"/>
          <w:sz w:val="28"/>
          <w:szCs w:val="26"/>
        </w:rPr>
        <w:tab/>
      </w:r>
      <w:r w:rsidR="00623944" w:rsidRPr="00B05ADD">
        <w:rPr>
          <w:sz w:val="28"/>
          <w:szCs w:val="26"/>
        </w:rPr>
        <w:t>П</w:t>
      </w:r>
      <w:r w:rsidR="00634C7B" w:rsidRPr="00B05ADD">
        <w:rPr>
          <w:sz w:val="28"/>
          <w:szCs w:val="26"/>
        </w:rPr>
        <w:t xml:space="preserve">о прочности </w:t>
      </w:r>
      <w:r w:rsidR="001360E7" w:rsidRPr="00B05ADD">
        <w:rPr>
          <w:sz w:val="28"/>
          <w:szCs w:val="26"/>
        </w:rPr>
        <w:t>к</w:t>
      </w:r>
      <w:r w:rsidR="00634C7B" w:rsidRPr="00B05ADD">
        <w:rPr>
          <w:sz w:val="28"/>
          <w:szCs w:val="26"/>
        </w:rPr>
        <w:t xml:space="preserve"> механически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воздействия</w:t>
      </w:r>
      <w:r w:rsidR="001360E7" w:rsidRPr="00B05ADD">
        <w:rPr>
          <w:sz w:val="28"/>
          <w:szCs w:val="26"/>
        </w:rPr>
        <w:t>м</w:t>
      </w:r>
      <w:r w:rsidR="00634C7B" w:rsidRPr="00B05ADD">
        <w:rPr>
          <w:sz w:val="28"/>
          <w:szCs w:val="26"/>
        </w:rPr>
        <w:t xml:space="preserve"> </w:t>
      </w:r>
      <w:r w:rsidR="00837C5B" w:rsidRPr="00B05ADD">
        <w:rPr>
          <w:sz w:val="28"/>
          <w:szCs w:val="26"/>
        </w:rPr>
        <w:t xml:space="preserve">при транспортировании </w:t>
      </w:r>
      <w:r w:rsidR="00623944" w:rsidRPr="00B05ADD">
        <w:rPr>
          <w:rFonts w:eastAsia="MS Mincho"/>
          <w:sz w:val="28"/>
          <w:szCs w:val="26"/>
        </w:rPr>
        <w:t xml:space="preserve">осциллограф </w:t>
      </w:r>
      <w:r w:rsidR="00634C7B" w:rsidRPr="00B05ADD">
        <w:rPr>
          <w:sz w:val="28"/>
          <w:szCs w:val="26"/>
        </w:rPr>
        <w:t xml:space="preserve">в </w:t>
      </w:r>
      <w:r w:rsidR="00C9232A" w:rsidRPr="00B05ADD">
        <w:rPr>
          <w:sz w:val="28"/>
          <w:szCs w:val="26"/>
        </w:rPr>
        <w:t>упакованном виде</w:t>
      </w:r>
      <w:r w:rsidR="00634C7B" w:rsidRPr="00B05ADD">
        <w:rPr>
          <w:sz w:val="28"/>
          <w:szCs w:val="26"/>
        </w:rPr>
        <w:t xml:space="preserve"> </w:t>
      </w:r>
      <w:r w:rsidR="00623944" w:rsidRPr="00B05ADD">
        <w:rPr>
          <w:sz w:val="28"/>
          <w:szCs w:val="26"/>
        </w:rPr>
        <w:t xml:space="preserve">выдерживает удары </w:t>
      </w:r>
      <w:r w:rsidR="00634C7B" w:rsidRPr="00B05ADD">
        <w:rPr>
          <w:sz w:val="28"/>
          <w:szCs w:val="26"/>
        </w:rPr>
        <w:t>мн</w:t>
      </w:r>
      <w:r w:rsidR="00634C7B" w:rsidRPr="00B05ADD">
        <w:rPr>
          <w:sz w:val="28"/>
          <w:szCs w:val="26"/>
        </w:rPr>
        <w:t>о</w:t>
      </w:r>
      <w:r w:rsidR="00634C7B" w:rsidRPr="00B05ADD">
        <w:rPr>
          <w:sz w:val="28"/>
          <w:szCs w:val="26"/>
        </w:rPr>
        <w:t>гократн</w:t>
      </w:r>
      <w:r w:rsidR="00623944" w:rsidRPr="00B05ADD">
        <w:rPr>
          <w:sz w:val="28"/>
          <w:szCs w:val="26"/>
        </w:rPr>
        <w:t>ого действия</w:t>
      </w:r>
      <w:r w:rsidR="00A41430" w:rsidRPr="00B05ADD">
        <w:rPr>
          <w:sz w:val="28"/>
          <w:szCs w:val="26"/>
        </w:rPr>
        <w:t>:</w:t>
      </w:r>
      <w:r w:rsidR="00634C7B" w:rsidRPr="00B05ADD">
        <w:rPr>
          <w:sz w:val="28"/>
          <w:szCs w:val="26"/>
        </w:rPr>
        <w:t xml:space="preserve">  ускорение</w:t>
      </w:r>
      <w:r w:rsidR="00A41430" w:rsidRPr="00B05ADD">
        <w:rPr>
          <w:sz w:val="28"/>
          <w:szCs w:val="26"/>
        </w:rPr>
        <w:t> </w:t>
      </w:r>
      <w:r w:rsidR="00634C7B" w:rsidRPr="00B05ADD">
        <w:rPr>
          <w:sz w:val="28"/>
          <w:szCs w:val="26"/>
        </w:rPr>
        <w:t>- 1</w:t>
      </w:r>
      <w:r w:rsidR="00BF1B57" w:rsidRPr="00B05ADD">
        <w:rPr>
          <w:sz w:val="28"/>
          <w:szCs w:val="26"/>
        </w:rPr>
        <w:t>47</w:t>
      </w:r>
      <w:r w:rsidR="00634C7B" w:rsidRPr="00B05ADD">
        <w:rPr>
          <w:sz w:val="28"/>
          <w:szCs w:val="26"/>
        </w:rPr>
        <w:t> м/с</w:t>
      </w:r>
      <w:r w:rsidR="00634C7B" w:rsidRPr="00B05ADD">
        <w:rPr>
          <w:sz w:val="28"/>
          <w:szCs w:val="26"/>
          <w:vertAlign w:val="superscript"/>
        </w:rPr>
        <w:t>2</w:t>
      </w:r>
      <w:r w:rsidR="00634C7B" w:rsidRPr="00B05ADD">
        <w:rPr>
          <w:sz w:val="28"/>
          <w:szCs w:val="26"/>
        </w:rPr>
        <w:t xml:space="preserve"> (15</w:t>
      </w:r>
      <w:r w:rsidR="00634C7B" w:rsidRPr="00B05ADD">
        <w:rPr>
          <w:sz w:val="28"/>
          <w:szCs w:val="26"/>
          <w:lang w:val="en-US"/>
        </w:rPr>
        <w:t>g</w:t>
      </w:r>
      <w:r w:rsidR="00634C7B" w:rsidRPr="00B05ADD">
        <w:rPr>
          <w:sz w:val="28"/>
          <w:szCs w:val="26"/>
        </w:rPr>
        <w:t>), длительность импульса – (5 - 10) мс,</w:t>
      </w:r>
      <w:r w:rsidR="00634C7B" w:rsidRPr="00B05ADD">
        <w:rPr>
          <w:snapToGrid w:val="0"/>
          <w:sz w:val="28"/>
          <w:szCs w:val="26"/>
        </w:rPr>
        <w:t xml:space="preserve"> число ударов – 2000, частота ударов в минуту – 200.</w:t>
      </w:r>
    </w:p>
    <w:p w:rsidR="0067666C" w:rsidRPr="007B4C7D" w:rsidRDefault="0067666C" w:rsidP="00A622C0">
      <w:pPr>
        <w:pStyle w:val="125"/>
        <w:tabs>
          <w:tab w:val="left" w:pos="1276"/>
        </w:tabs>
        <w:spacing w:line="276" w:lineRule="auto"/>
        <w:ind w:firstLine="567"/>
        <w:rPr>
          <w:snapToGrid w:val="0"/>
          <w:sz w:val="12"/>
          <w:szCs w:val="12"/>
        </w:rPr>
      </w:pPr>
    </w:p>
    <w:p w:rsidR="00E82A4B" w:rsidRDefault="007C316F" w:rsidP="00DA3DAD">
      <w:pPr>
        <w:pStyle w:val="3"/>
      </w:pPr>
      <w:bookmarkStart w:id="6" w:name="_Toc107288193"/>
      <w:bookmarkStart w:id="7" w:name="_Toc224455345"/>
      <w:bookmarkStart w:id="8" w:name="_Toc498074068"/>
      <w:bookmarkEnd w:id="0"/>
      <w:r>
        <w:t>1.2</w:t>
      </w:r>
      <w:r>
        <w:tab/>
      </w:r>
      <w:r w:rsidR="00E82A4B">
        <w:t>Технические характеристики</w:t>
      </w:r>
      <w:bookmarkEnd w:id="6"/>
      <w:bookmarkEnd w:id="7"/>
      <w:bookmarkEnd w:id="8"/>
    </w:p>
    <w:p w:rsidR="0029405C" w:rsidRPr="00C9754D" w:rsidRDefault="007474DE" w:rsidP="00C9754D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>Размер рабочей части ЖКЭ</w:t>
      </w:r>
      <w:r w:rsidR="0029405C" w:rsidRPr="00C9754D">
        <w:rPr>
          <w:rFonts w:eastAsia="MS Mincho"/>
          <w:sz w:val="28"/>
          <w:szCs w:val="26"/>
        </w:rPr>
        <w:t>:</w:t>
      </w:r>
    </w:p>
    <w:p w:rsidR="0029405C" w:rsidRPr="00C9754D" w:rsidRDefault="0029405C" w:rsidP="007139B9">
      <w:pPr>
        <w:pStyle w:val="a7"/>
        <w:tabs>
          <w:tab w:val="left" w:pos="3588"/>
          <w:tab w:val="left" w:pos="6742"/>
        </w:tabs>
        <w:spacing w:before="2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по диагонали </w:t>
      </w:r>
      <w:r w:rsidRPr="00C9754D">
        <w:rPr>
          <w:rFonts w:eastAsia="MS Mincho"/>
          <w:sz w:val="28"/>
          <w:szCs w:val="26"/>
        </w:rPr>
        <w:tab/>
        <w:t>5,7</w:t>
      </w:r>
      <w:r w:rsidR="0039299A" w:rsidRPr="00C9754D">
        <w:rPr>
          <w:rFonts w:eastAsia="MS Mincho"/>
          <w:sz w:val="28"/>
          <w:szCs w:val="26"/>
        </w:rPr>
        <w:t>´</w:t>
      </w:r>
      <w:r w:rsidRPr="00C9754D">
        <w:rPr>
          <w:rFonts w:eastAsia="MS Mincho"/>
          <w:sz w:val="28"/>
          <w:szCs w:val="26"/>
        </w:rPr>
        <w:t>;</w:t>
      </w:r>
    </w:p>
    <w:p w:rsidR="0029405C" w:rsidRPr="00C9754D" w:rsidRDefault="0029405C" w:rsidP="007139B9">
      <w:pPr>
        <w:pStyle w:val="a7"/>
        <w:tabs>
          <w:tab w:val="left" w:pos="3588"/>
          <w:tab w:val="left" w:pos="673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разреш</w:t>
      </w:r>
      <w:r w:rsidR="00AC53C5" w:rsidRPr="00C9754D">
        <w:rPr>
          <w:rFonts w:eastAsia="MS Mincho"/>
          <w:sz w:val="28"/>
          <w:szCs w:val="26"/>
        </w:rPr>
        <w:t>ение</w:t>
      </w:r>
      <w:r w:rsidRPr="00C9754D">
        <w:rPr>
          <w:rFonts w:eastAsia="MS Mincho"/>
          <w:sz w:val="28"/>
          <w:szCs w:val="26"/>
        </w:rPr>
        <w:tab/>
        <w:t>320</w:t>
      </w:r>
      <w:r w:rsidRPr="00C9754D">
        <w:rPr>
          <w:sz w:val="28"/>
          <w:szCs w:val="26"/>
        </w:rPr>
        <w:sym w:font="Symbol" w:char="F0B4"/>
      </w:r>
      <w:r w:rsidRPr="00C9754D">
        <w:rPr>
          <w:rFonts w:eastAsia="MS Mincho"/>
          <w:sz w:val="28"/>
          <w:szCs w:val="26"/>
        </w:rPr>
        <w:t>240 пиксел.</w:t>
      </w:r>
    </w:p>
    <w:p w:rsidR="00E82A4B" w:rsidRPr="00C9754D" w:rsidRDefault="007474DE" w:rsidP="001162D4">
      <w:pPr>
        <w:pStyle w:val="a7"/>
        <w:tabs>
          <w:tab w:val="left" w:pos="124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</w:t>
      </w:r>
      <w:r w:rsidR="00010865"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Коэффициенты отклонения осциллографа по </w:t>
      </w:r>
      <w:r w:rsidR="00647D83" w:rsidRPr="00C9754D">
        <w:rPr>
          <w:rFonts w:eastAsia="MS Mincho"/>
          <w:sz w:val="28"/>
          <w:szCs w:val="26"/>
        </w:rPr>
        <w:t>каналам</w:t>
      </w:r>
      <w:r w:rsidR="007B4C7D">
        <w:rPr>
          <w:rFonts w:eastAsia="MS Mincho"/>
          <w:sz w:val="28"/>
          <w:szCs w:val="26"/>
        </w:rPr>
        <w:t> </w:t>
      </w:r>
      <w:r w:rsidR="00647D83" w:rsidRPr="00C9754D">
        <w:rPr>
          <w:rFonts w:eastAsia="MS Mincho"/>
          <w:sz w:val="28"/>
          <w:szCs w:val="26"/>
        </w:rPr>
        <w:t xml:space="preserve">1 и 2 устанавливаются </w:t>
      </w:r>
      <w:r w:rsidR="00E82A4B" w:rsidRPr="00C9754D">
        <w:rPr>
          <w:rFonts w:eastAsia="MS Mincho"/>
          <w:sz w:val="28"/>
          <w:szCs w:val="26"/>
        </w:rPr>
        <w:t xml:space="preserve">калиброванными ступенями в диапазоне от 0,002 до </w:t>
      </w:r>
      <w:r w:rsidR="00E45B12" w:rsidRPr="00C9754D">
        <w:rPr>
          <w:rFonts w:eastAsia="MS Mincho"/>
          <w:sz w:val="28"/>
          <w:szCs w:val="26"/>
        </w:rPr>
        <w:t>5</w:t>
      </w:r>
      <w:r w:rsidR="00E82A4B" w:rsidRPr="00C9754D">
        <w:rPr>
          <w:rFonts w:eastAsia="MS Mincho"/>
          <w:sz w:val="28"/>
          <w:szCs w:val="26"/>
        </w:rPr>
        <w:t> В/дел соответственно ряду ч</w:t>
      </w:r>
      <w:r w:rsidR="00E82A4B" w:rsidRPr="00C9754D">
        <w:rPr>
          <w:rFonts w:eastAsia="MS Mincho"/>
          <w:sz w:val="28"/>
          <w:szCs w:val="26"/>
        </w:rPr>
        <w:t>и</w:t>
      </w:r>
      <w:r w:rsidR="00E82A4B" w:rsidRPr="00C9754D">
        <w:rPr>
          <w:rFonts w:eastAsia="MS Mincho"/>
          <w:sz w:val="28"/>
          <w:szCs w:val="26"/>
        </w:rPr>
        <w:t>сел 1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2</w:t>
      </w:r>
      <w:r w:rsidR="00210CA6" w:rsidRPr="00C9754D">
        <w:rPr>
          <w:rFonts w:eastAsia="MS Mincho"/>
          <w:sz w:val="28"/>
          <w:szCs w:val="26"/>
        </w:rPr>
        <w:t>,</w:t>
      </w:r>
      <w:r w:rsidR="006F5B5C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>5.</w:t>
      </w:r>
    </w:p>
    <w:p w:rsidR="00E82A4B" w:rsidRPr="00C9754D" w:rsidRDefault="00010865" w:rsidP="001162D4">
      <w:pPr>
        <w:pStyle w:val="a7"/>
        <w:tabs>
          <w:tab w:val="left" w:pos="124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компенсации постоянной составляющей на открытом входе для каждого канала вертикального отклонения не менее ±</w:t>
      </w:r>
      <w:r w:rsidR="0000133F" w:rsidRPr="00C9754D">
        <w:rPr>
          <w:rFonts w:eastAsia="MS Mincho"/>
          <w:sz w:val="28"/>
          <w:szCs w:val="26"/>
        </w:rPr>
        <w:t>10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34023D" w:rsidRPr="00C9754D" w:rsidRDefault="00BA3D14" w:rsidP="001162D4">
      <w:pPr>
        <w:pStyle w:val="a7"/>
        <w:tabs>
          <w:tab w:val="left" w:pos="1248"/>
        </w:tabs>
        <w:spacing w:before="40"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1.2.4</w:t>
      </w:r>
      <w:r w:rsidR="00010865" w:rsidRPr="00C9754D">
        <w:rPr>
          <w:rFonts w:eastAsia="MS Mincho"/>
          <w:sz w:val="28"/>
          <w:szCs w:val="26"/>
        </w:rPr>
        <w:tab/>
      </w:r>
      <w:r w:rsidR="0034023D" w:rsidRPr="00C9754D">
        <w:rPr>
          <w:rFonts w:eastAsia="MS Mincho"/>
          <w:sz w:val="28"/>
          <w:szCs w:val="26"/>
        </w:rPr>
        <w:t xml:space="preserve">Параметры </w:t>
      </w:r>
      <w:r w:rsidR="00B41655" w:rsidRPr="00C9754D">
        <w:rPr>
          <w:rFonts w:eastAsia="MS Mincho"/>
          <w:sz w:val="28"/>
          <w:szCs w:val="26"/>
        </w:rPr>
        <w:t xml:space="preserve">ПХ </w:t>
      </w:r>
      <w:r w:rsidR="0034023D" w:rsidRPr="00C9754D">
        <w:rPr>
          <w:rFonts w:eastAsia="MS Mincho"/>
          <w:sz w:val="28"/>
          <w:szCs w:val="26"/>
        </w:rPr>
        <w:t>каждого из каналов вертикального отклонения п</w:t>
      </w:r>
      <w:r w:rsidR="00E77D4C" w:rsidRPr="00C9754D">
        <w:rPr>
          <w:rFonts w:eastAsia="MS Mincho"/>
          <w:sz w:val="28"/>
          <w:szCs w:val="26"/>
        </w:rPr>
        <w:t>ри коэффициентах отклонения от 5 </w:t>
      </w:r>
      <w:r w:rsidR="0034023D" w:rsidRPr="00C9754D">
        <w:rPr>
          <w:rFonts w:eastAsia="MS Mincho"/>
          <w:sz w:val="28"/>
          <w:szCs w:val="26"/>
        </w:rPr>
        <w:t xml:space="preserve">мВ/дел до </w:t>
      </w:r>
      <w:r w:rsidR="005D042F" w:rsidRPr="00C9754D">
        <w:rPr>
          <w:rFonts w:eastAsia="MS Mincho"/>
          <w:sz w:val="28"/>
          <w:szCs w:val="26"/>
        </w:rPr>
        <w:t>5</w:t>
      </w:r>
      <w:r w:rsidR="00E77D4C" w:rsidRPr="00C9754D">
        <w:rPr>
          <w:rFonts w:eastAsia="MS Mincho"/>
          <w:sz w:val="28"/>
          <w:szCs w:val="26"/>
        </w:rPr>
        <w:t> </w:t>
      </w:r>
      <w:r w:rsidR="0034023D" w:rsidRPr="00C9754D">
        <w:rPr>
          <w:rFonts w:eastAsia="MS Mincho"/>
          <w:sz w:val="28"/>
          <w:szCs w:val="26"/>
        </w:rPr>
        <w:t>В/дел не боле</w:t>
      </w:r>
      <w:r w:rsidR="0067666C" w:rsidRPr="00C9754D">
        <w:rPr>
          <w:rFonts w:eastAsia="MS Mincho"/>
          <w:sz w:val="28"/>
          <w:szCs w:val="26"/>
        </w:rPr>
        <w:t>е значений, указанных в таблице </w:t>
      </w:r>
      <w:r w:rsidR="0034023D" w:rsidRPr="00C9754D">
        <w:rPr>
          <w:rFonts w:eastAsia="MS Mincho"/>
          <w:sz w:val="28"/>
          <w:szCs w:val="26"/>
        </w:rPr>
        <w:t>1.</w:t>
      </w:r>
      <w:r w:rsidR="002203D2" w:rsidRPr="00C9754D">
        <w:rPr>
          <w:rFonts w:eastAsia="MS Mincho"/>
          <w:sz w:val="28"/>
          <w:szCs w:val="26"/>
        </w:rPr>
        <w:t>1</w:t>
      </w:r>
    </w:p>
    <w:p w:rsidR="0034023D" w:rsidRPr="00C9754D" w:rsidRDefault="0034023D" w:rsidP="006C2918">
      <w:pPr>
        <w:pStyle w:val="a7"/>
        <w:spacing w:before="60" w:line="276" w:lineRule="auto"/>
        <w:ind w:left="8505" w:hanging="7938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Таблица 1</w:t>
      </w:r>
      <w:r w:rsidR="002203D2" w:rsidRPr="00C9754D">
        <w:rPr>
          <w:rFonts w:eastAsia="MS Mincho"/>
          <w:sz w:val="28"/>
          <w:szCs w:val="26"/>
        </w:rPr>
        <w:t>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71"/>
        <w:gridCol w:w="1982"/>
        <w:gridCol w:w="2207"/>
      </w:tblGrid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FE34C6">
            <w:pPr>
              <w:pStyle w:val="a7"/>
              <w:spacing w:before="120"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Параметры ПХ</w:t>
            </w:r>
          </w:p>
        </w:tc>
        <w:tc>
          <w:tcPr>
            <w:tcW w:w="1982" w:type="dxa"/>
          </w:tcPr>
          <w:p w:rsidR="00434D2C" w:rsidRPr="00120B9F" w:rsidRDefault="00434D2C" w:rsidP="004B119E">
            <w:pPr>
              <w:pStyle w:val="a7"/>
              <w:spacing w:line="240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При непосред-ственном входе</w:t>
            </w:r>
          </w:p>
        </w:tc>
        <w:tc>
          <w:tcPr>
            <w:tcW w:w="2207" w:type="dxa"/>
          </w:tcPr>
          <w:p w:rsidR="00434D2C" w:rsidRPr="00120B9F" w:rsidRDefault="00434D2C" w:rsidP="004B119E">
            <w:pPr>
              <w:pStyle w:val="a7"/>
              <w:spacing w:before="12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С делителем 1:10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7139B9">
            <w:pPr>
              <w:pStyle w:val="a7"/>
              <w:spacing w:before="4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нарастания, нс</w:t>
            </w:r>
          </w:p>
        </w:tc>
        <w:tc>
          <w:tcPr>
            <w:tcW w:w="1982" w:type="dxa"/>
          </w:tcPr>
          <w:p w:rsidR="00434D2C" w:rsidRPr="00120B9F" w:rsidRDefault="00502AD0" w:rsidP="007139B9">
            <w:pPr>
              <w:pStyle w:val="a7"/>
              <w:spacing w:before="4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502AD0" w:rsidP="007139B9">
            <w:pPr>
              <w:pStyle w:val="a7"/>
              <w:spacing w:before="40" w:line="276" w:lineRule="auto"/>
              <w:ind w:firstLine="16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</w:t>
            </w:r>
            <w:r w:rsidR="00434D2C" w:rsidRPr="00120B9F">
              <w:rPr>
                <w:rFonts w:eastAsia="MS Mincho"/>
                <w:sz w:val="26"/>
                <w:szCs w:val="26"/>
              </w:rPr>
              <w:t>,</w:t>
            </w:r>
            <w:r w:rsidRPr="00120B9F">
              <w:rPr>
                <w:rFonts w:eastAsia="MS Mincho"/>
                <w:sz w:val="26"/>
                <w:szCs w:val="26"/>
              </w:rPr>
              <w:t>7</w:t>
            </w:r>
            <w:r w:rsidR="00434D2C" w:rsidRPr="00120B9F">
              <w:rPr>
                <w:rFonts w:eastAsia="MS Mincho"/>
                <w:sz w:val="26"/>
                <w:szCs w:val="26"/>
              </w:rPr>
              <w:t>5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Выброс, %</w:t>
            </w:r>
          </w:p>
        </w:tc>
        <w:tc>
          <w:tcPr>
            <w:tcW w:w="1982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bottom w:val="single" w:sz="4" w:space="0" w:color="auto"/>
            </w:tcBorders>
          </w:tcPr>
          <w:p w:rsidR="00434D2C" w:rsidRPr="00120B9F" w:rsidRDefault="00037542" w:rsidP="007139B9">
            <w:pPr>
              <w:pStyle w:val="a7"/>
              <w:spacing w:before="20" w:line="276" w:lineRule="auto"/>
              <w:ind w:firstLine="85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10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0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Время установления, нс</w:t>
            </w:r>
          </w:p>
        </w:tc>
        <w:tc>
          <w:tcPr>
            <w:tcW w:w="1982" w:type="dxa"/>
          </w:tcPr>
          <w:p w:rsidR="00434D2C" w:rsidRPr="00120B9F" w:rsidRDefault="00037542" w:rsidP="007139B9">
            <w:pPr>
              <w:pStyle w:val="a7"/>
              <w:spacing w:before="2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single" w:sz="4" w:space="0" w:color="auto"/>
              <w:bottom w:val="nil"/>
            </w:tcBorders>
          </w:tcPr>
          <w:p w:rsidR="00434D2C" w:rsidRPr="00120B9F" w:rsidRDefault="00502AD0" w:rsidP="007139B9">
            <w:pPr>
              <w:pStyle w:val="a7"/>
              <w:spacing w:before="20"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 нормируется</w:t>
            </w: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после времени установления, %</w:t>
            </w:r>
          </w:p>
        </w:tc>
        <w:tc>
          <w:tcPr>
            <w:tcW w:w="1982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2207" w:type="dxa"/>
            <w:tcBorders>
              <w:top w:val="nil"/>
              <w:bottom w:val="nil"/>
            </w:tcBorders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  <w:tr w:rsidR="00434D2C" w:rsidRPr="00120B9F">
        <w:trPr>
          <w:jc w:val="center"/>
        </w:trPr>
        <w:tc>
          <w:tcPr>
            <w:tcW w:w="5871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Неравномерность на участке установления, %</w:t>
            </w:r>
          </w:p>
        </w:tc>
        <w:tc>
          <w:tcPr>
            <w:tcW w:w="1982" w:type="dxa"/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346"/>
              <w:rPr>
                <w:rFonts w:eastAsia="MS Mincho"/>
                <w:sz w:val="26"/>
                <w:szCs w:val="26"/>
              </w:rPr>
            </w:pPr>
            <w:r w:rsidRPr="00120B9F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2207" w:type="dxa"/>
            <w:tcBorders>
              <w:top w:val="nil"/>
            </w:tcBorders>
          </w:tcPr>
          <w:p w:rsidR="00434D2C" w:rsidRPr="00120B9F" w:rsidRDefault="00434D2C" w:rsidP="007139B9">
            <w:pPr>
              <w:pStyle w:val="a7"/>
              <w:spacing w:before="20" w:line="276" w:lineRule="auto"/>
              <w:ind w:firstLine="0"/>
              <w:rPr>
                <w:rFonts w:eastAsia="MS Mincho"/>
                <w:sz w:val="26"/>
                <w:szCs w:val="26"/>
              </w:rPr>
            </w:pPr>
          </w:p>
        </w:tc>
      </w:tr>
    </w:tbl>
    <w:p w:rsidR="004D53B3" w:rsidRPr="00C9754D" w:rsidRDefault="004D53B3" w:rsidP="0034023D">
      <w:pPr>
        <w:pStyle w:val="a7"/>
        <w:spacing w:line="276" w:lineRule="auto"/>
        <w:ind w:firstLine="567"/>
        <w:rPr>
          <w:rFonts w:eastAsia="MS Mincho"/>
          <w:sz w:val="16"/>
          <w:szCs w:val="16"/>
        </w:rPr>
      </w:pPr>
    </w:p>
    <w:p w:rsidR="00E82A4B" w:rsidRPr="00C9754D" w:rsidRDefault="00010865" w:rsidP="009C3FE1">
      <w:pPr>
        <w:pStyle w:val="a7"/>
        <w:tabs>
          <w:tab w:val="left" w:pos="1276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входов каналов вертикального отклонения: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непосредственном входе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E169A5" w:rsidRPr="00C9754D">
        <w:rPr>
          <w:rFonts w:eastAsia="MS Mincho"/>
          <w:sz w:val="28"/>
          <w:szCs w:val="26"/>
        </w:rPr>
        <w:t>0,0</w:t>
      </w:r>
      <w:r w:rsidR="008B6E38" w:rsidRPr="00C9754D">
        <w:rPr>
          <w:rFonts w:eastAsia="MS Mincho"/>
          <w:sz w:val="28"/>
          <w:szCs w:val="26"/>
        </w:rPr>
        <w:t>3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360" w:firstLine="349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</w:t>
      </w:r>
      <w:r w:rsidR="006D156C" w:rsidRPr="00C9754D">
        <w:rPr>
          <w:rFonts w:eastAsia="MS Mincho"/>
          <w:sz w:val="28"/>
          <w:szCs w:val="26"/>
        </w:rPr>
        <w:t>, не более</w:t>
      </w:r>
      <w:r w:rsidR="00E82A4B" w:rsidRPr="00C9754D">
        <w:rPr>
          <w:rFonts w:eastAsia="MS Mincho"/>
          <w:sz w:val="28"/>
          <w:szCs w:val="26"/>
        </w:rPr>
        <w:tab/>
      </w:r>
      <w:r w:rsidR="006D156C" w:rsidRPr="00C9754D">
        <w:rPr>
          <w:rFonts w:eastAsia="MS Mincho"/>
          <w:sz w:val="28"/>
          <w:szCs w:val="26"/>
        </w:rPr>
        <w:t>25</w:t>
      </w:r>
      <w:r w:rsidR="00E82A4B" w:rsidRPr="00C9754D">
        <w:rPr>
          <w:rFonts w:eastAsia="MS Mincho"/>
          <w:sz w:val="28"/>
          <w:szCs w:val="26"/>
        </w:rPr>
        <w:t xml:space="preserve"> пФ;</w:t>
      </w:r>
    </w:p>
    <w:p w:rsidR="00E82A4B" w:rsidRPr="00C9754D" w:rsidRDefault="00E82A4B" w:rsidP="009C3FE1">
      <w:pPr>
        <w:pStyle w:val="a7"/>
        <w:tabs>
          <w:tab w:val="left" w:pos="1276"/>
          <w:tab w:val="left" w:pos="670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с делителем 1:10</w:t>
      </w:r>
      <w:r w:rsidR="00D81230" w:rsidRPr="00C9754D">
        <w:rPr>
          <w:rFonts w:eastAsia="MS Mincho"/>
          <w:sz w:val="28"/>
          <w:szCs w:val="26"/>
        </w:rPr>
        <w:t>: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ind w:left="567" w:firstLine="14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)</w:t>
      </w:r>
      <w:r w:rsidR="00901ED6" w:rsidRPr="00C9754D">
        <w:rPr>
          <w:rFonts w:eastAsia="MS Mincho"/>
          <w:sz w:val="28"/>
          <w:szCs w:val="26"/>
        </w:rPr>
        <w:t xml:space="preserve"> входное активное сопротивление</w:t>
      </w:r>
      <w:r w:rsidR="00E82A4B" w:rsidRPr="00C9754D">
        <w:rPr>
          <w:rFonts w:eastAsia="MS Mincho"/>
          <w:sz w:val="28"/>
          <w:szCs w:val="26"/>
        </w:rPr>
        <w:tab/>
        <w:t>(10</w:t>
      </w:r>
      <w:r w:rsidR="00EB6A69" w:rsidRPr="00C9754D">
        <w:rPr>
          <w:rFonts w:eastAsia="MS Mincho"/>
          <w:sz w:val="28"/>
          <w:szCs w:val="26"/>
        </w:rPr>
        <w:t>,0</w:t>
      </w:r>
      <w:r w:rsidR="00E82A4B" w:rsidRPr="00C9754D">
        <w:rPr>
          <w:rFonts w:eastAsia="MS Mincho"/>
          <w:sz w:val="28"/>
          <w:szCs w:val="26"/>
        </w:rPr>
        <w:sym w:font="Symbol" w:char="F0B1"/>
      </w:r>
      <w:r w:rsidR="006D4B3B" w:rsidRPr="00C9754D">
        <w:rPr>
          <w:rFonts w:eastAsia="MS Mincho"/>
          <w:sz w:val="28"/>
          <w:szCs w:val="26"/>
        </w:rPr>
        <w:t>0,</w:t>
      </w:r>
      <w:r w:rsidR="00E169A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0244BA" w:rsidP="009C3FE1">
      <w:pPr>
        <w:pStyle w:val="a7"/>
        <w:tabs>
          <w:tab w:val="left" w:pos="1276"/>
          <w:tab w:val="left" w:pos="6474"/>
          <w:tab w:val="left" w:pos="670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>) входная емкость, не более</w:t>
      </w:r>
      <w:r w:rsidR="00E82A4B" w:rsidRPr="00C9754D">
        <w:rPr>
          <w:rFonts w:eastAsia="MS Mincho"/>
          <w:sz w:val="28"/>
          <w:szCs w:val="26"/>
        </w:rPr>
        <w:tab/>
        <w:t>19 пФ.</w:t>
      </w:r>
    </w:p>
    <w:p w:rsidR="00E82A4B" w:rsidRPr="00C9754D" w:rsidRDefault="003D17A6" w:rsidP="009C3FE1">
      <w:pPr>
        <w:pStyle w:val="a7"/>
        <w:tabs>
          <w:tab w:val="left" w:pos="1276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1.2.6</w:t>
      </w:r>
      <w:r w:rsidRPr="00C9754D">
        <w:rPr>
          <w:rFonts w:eastAsia="MS Mincho"/>
          <w:sz w:val="28"/>
          <w:szCs w:val="26"/>
        </w:rPr>
        <w:tab/>
      </w:r>
      <w:r w:rsidR="005A6E40" w:rsidRPr="00C9754D">
        <w:rPr>
          <w:rFonts w:eastAsia="MS Mincho"/>
          <w:sz w:val="28"/>
          <w:szCs w:val="26"/>
        </w:rPr>
        <w:t>Р</w:t>
      </w:r>
      <w:r w:rsidR="00E82A4B" w:rsidRPr="00C9754D">
        <w:rPr>
          <w:rFonts w:eastAsia="MS Mincho"/>
          <w:sz w:val="28"/>
          <w:szCs w:val="26"/>
        </w:rPr>
        <w:t>азмах суммарного значения постоянного и переменного напряжения при открытом и закрытом вход</w:t>
      </w:r>
      <w:r w:rsidR="00E169A5" w:rsidRPr="00C9754D">
        <w:rPr>
          <w:rFonts w:eastAsia="MS Mincho"/>
          <w:sz w:val="28"/>
          <w:szCs w:val="26"/>
        </w:rPr>
        <w:t>ах</w:t>
      </w:r>
      <w:r w:rsidR="00E82A4B" w:rsidRPr="00C9754D">
        <w:rPr>
          <w:rFonts w:eastAsia="MS Mincho"/>
          <w:sz w:val="28"/>
          <w:szCs w:val="26"/>
        </w:rPr>
        <w:t xml:space="preserve"> каждого канала вертикального отклонения не</w:t>
      </w:r>
      <w:r w:rsidR="007A5E70" w:rsidRPr="00C9754D">
        <w:rPr>
          <w:rFonts w:eastAsia="MS Mincho"/>
          <w:sz w:val="28"/>
          <w:szCs w:val="26"/>
        </w:rPr>
        <w:t> </w:t>
      </w:r>
      <w:r w:rsidR="00E82A4B" w:rsidRPr="00C9754D">
        <w:rPr>
          <w:rFonts w:eastAsia="MS Mincho"/>
          <w:sz w:val="28"/>
          <w:szCs w:val="26"/>
        </w:rPr>
        <w:t xml:space="preserve">более </w:t>
      </w:r>
      <w:r w:rsidR="009769B9" w:rsidRPr="00C9754D">
        <w:rPr>
          <w:rFonts w:eastAsia="MS Mincho"/>
          <w:sz w:val="28"/>
          <w:szCs w:val="26"/>
        </w:rPr>
        <w:t>110 В, с</w:t>
      </w:r>
      <w:r w:rsidR="00D307FA" w:rsidRPr="00C9754D">
        <w:rPr>
          <w:rFonts w:eastAsia="MS Mincho"/>
          <w:sz w:val="28"/>
          <w:szCs w:val="26"/>
        </w:rPr>
        <w:t> </w:t>
      </w:r>
      <w:r w:rsidR="009769B9" w:rsidRPr="00C9754D">
        <w:rPr>
          <w:rFonts w:eastAsia="MS Mincho"/>
          <w:sz w:val="28"/>
          <w:szCs w:val="26"/>
        </w:rPr>
        <w:t xml:space="preserve">делителем 1:10 – не более </w:t>
      </w:r>
      <w:r w:rsidR="00E82A4B" w:rsidRPr="00C9754D">
        <w:rPr>
          <w:rFonts w:eastAsia="MS Mincho"/>
          <w:sz w:val="28"/>
          <w:szCs w:val="26"/>
        </w:rPr>
        <w:t>250 В.</w:t>
      </w:r>
    </w:p>
    <w:p w:rsidR="00E82A4B" w:rsidRPr="00C9754D" w:rsidRDefault="003D17A6" w:rsidP="002D7E7A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1.2.7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вертикального отклонения обеспечивает следующие режимы работы: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наблюдение сигнала </w:t>
      </w:r>
      <w:r w:rsidR="00E77D4C" w:rsidRPr="00C9754D">
        <w:rPr>
          <w:rFonts w:eastAsia="MS Mincho"/>
          <w:sz w:val="28"/>
          <w:szCs w:val="26"/>
        </w:rPr>
        <w:t>по</w:t>
      </w:r>
      <w:r w:rsidRPr="00C9754D">
        <w:rPr>
          <w:rFonts w:eastAsia="MS Mincho"/>
          <w:sz w:val="28"/>
          <w:szCs w:val="26"/>
        </w:rPr>
        <w:t xml:space="preserve"> канал</w:t>
      </w:r>
      <w:r w:rsidR="00E77D4C" w:rsidRPr="00C9754D">
        <w:rPr>
          <w:rFonts w:eastAsia="MS Mincho"/>
          <w:sz w:val="28"/>
          <w:szCs w:val="26"/>
        </w:rPr>
        <w:t>у</w:t>
      </w:r>
      <w:r w:rsidRPr="00C9754D">
        <w:rPr>
          <w:rFonts w:eastAsia="MS Mincho"/>
          <w:sz w:val="28"/>
          <w:szCs w:val="26"/>
        </w:rPr>
        <w:t xml:space="preserve"> 1;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каналу 2;</w:t>
      </w:r>
    </w:p>
    <w:p w:rsidR="00E77D4C" w:rsidRPr="00C9754D" w:rsidRDefault="00E77D4C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наблюдение сигнала по каналам 1 и 2;</w:t>
      </w:r>
    </w:p>
    <w:p w:rsidR="00DB5430" w:rsidRPr="00C9754D" w:rsidRDefault="00AA3327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инвертирование сигнала канал</w:t>
      </w:r>
      <w:r w:rsidR="003C221E" w:rsidRPr="00C9754D">
        <w:rPr>
          <w:rFonts w:eastAsia="MS Mincho"/>
          <w:sz w:val="28"/>
          <w:szCs w:val="26"/>
        </w:rPr>
        <w:t>ов</w:t>
      </w:r>
      <w:r w:rsidRPr="00C9754D">
        <w:rPr>
          <w:rFonts w:eastAsia="MS Mincho"/>
          <w:sz w:val="28"/>
          <w:szCs w:val="26"/>
        </w:rPr>
        <w:t xml:space="preserve"> 1</w:t>
      </w:r>
      <w:r w:rsidR="003C221E" w:rsidRPr="00C9754D">
        <w:rPr>
          <w:rFonts w:eastAsia="MS Mincho"/>
          <w:sz w:val="28"/>
          <w:szCs w:val="26"/>
        </w:rPr>
        <w:t xml:space="preserve"> и 2</w:t>
      </w:r>
      <w:r w:rsidR="00F21810" w:rsidRPr="00C9754D">
        <w:rPr>
          <w:rFonts w:eastAsia="MS Mincho"/>
          <w:sz w:val="28"/>
          <w:szCs w:val="26"/>
        </w:rPr>
        <w:t>.</w:t>
      </w:r>
    </w:p>
    <w:p w:rsidR="00E82A4B" w:rsidRPr="00C9754D" w:rsidRDefault="00D03065" w:rsidP="009C3FE1">
      <w:pPr>
        <w:pStyle w:val="a7"/>
        <w:tabs>
          <w:tab w:val="left" w:pos="1276"/>
        </w:tabs>
        <w:spacing w:before="40" w:line="276" w:lineRule="auto"/>
        <w:ind w:firstLine="582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1.2.8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Коэффициенты развертки осциллографа устанавливаются</w:t>
      </w:r>
      <w:r w:rsidR="00E169A5" w:rsidRPr="00C9754D">
        <w:rPr>
          <w:rFonts w:eastAsia="MS Mincho"/>
          <w:sz w:val="28"/>
          <w:szCs w:val="26"/>
        </w:rPr>
        <w:t xml:space="preserve"> в диапазоне от</w:t>
      </w:r>
      <w:r w:rsidR="00585D04" w:rsidRPr="00C9754D">
        <w:rPr>
          <w:rFonts w:eastAsia="MS Mincho"/>
          <w:sz w:val="28"/>
          <w:szCs w:val="26"/>
        </w:rPr>
        <w:t> </w:t>
      </w:r>
      <w:r w:rsidR="004E3605"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> нс/дел</w:t>
      </w:r>
      <w:r w:rsidR="00585D04" w:rsidRPr="00C9754D">
        <w:rPr>
          <w:rFonts w:eastAsia="MS Mincho"/>
          <w:sz w:val="28"/>
          <w:szCs w:val="26"/>
        </w:rPr>
        <w:t> </w:t>
      </w:r>
      <w:r w:rsidR="00BA6F34" w:rsidRPr="00C9754D">
        <w:rPr>
          <w:rFonts w:eastAsia="MS Mincho"/>
          <w:sz w:val="28"/>
          <w:szCs w:val="26"/>
        </w:rPr>
        <w:t xml:space="preserve">до </w:t>
      </w:r>
      <w:r w:rsidR="00E169A5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>0 с/дел соответственно ряду</w:t>
      </w:r>
      <w:r w:rsidR="00D81230" w:rsidRPr="00C9754D">
        <w:rPr>
          <w:rFonts w:eastAsia="MS Mincho"/>
          <w:sz w:val="28"/>
          <w:szCs w:val="26"/>
        </w:rPr>
        <w:t xml:space="preserve"> чисел 1, 2,</w:t>
      </w:r>
      <w:r w:rsidR="00E82A4B" w:rsidRPr="00C9754D">
        <w:rPr>
          <w:rFonts w:eastAsia="MS Mincho"/>
          <w:sz w:val="28"/>
          <w:szCs w:val="26"/>
        </w:rPr>
        <w:t xml:space="preserve"> 5.</w:t>
      </w:r>
    </w:p>
    <w:p w:rsidR="00E82A4B" w:rsidRPr="00C9754D" w:rsidRDefault="00B30FFF" w:rsidP="009C3FE1">
      <w:pPr>
        <w:pStyle w:val="a7"/>
        <w:tabs>
          <w:tab w:val="left" w:pos="1276"/>
        </w:tabs>
        <w:spacing w:before="40"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1.2.9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Тракт развертки обеспечивает следующие режимы запуска развертки:</w:t>
      </w:r>
    </w:p>
    <w:p w:rsidR="00E82A4B" w:rsidRPr="00C9754D" w:rsidRDefault="00E82A4B" w:rsidP="00646BD9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автоматический;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ждущий;</w:t>
      </w:r>
    </w:p>
    <w:p w:rsidR="00E82A4B" w:rsidRPr="00C9754D" w:rsidRDefault="00E82A4B" w:rsidP="009C3FE1">
      <w:pPr>
        <w:pStyle w:val="a7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однократный (в диапазон</w:t>
      </w:r>
      <w:r w:rsidR="00E113A2" w:rsidRPr="00C9754D">
        <w:rPr>
          <w:rFonts w:eastAsia="MS Mincho"/>
          <w:sz w:val="28"/>
          <w:szCs w:val="26"/>
        </w:rPr>
        <w:t xml:space="preserve">е коэффициентов развертки от </w:t>
      </w:r>
      <w:r w:rsidR="00F21810" w:rsidRPr="00C9754D">
        <w:rPr>
          <w:rFonts w:eastAsia="MS Mincho"/>
          <w:sz w:val="28"/>
          <w:szCs w:val="26"/>
        </w:rPr>
        <w:t>5</w:t>
      </w:r>
      <w:r w:rsidR="00A05598" w:rsidRPr="00C9754D">
        <w:rPr>
          <w:rFonts w:eastAsia="MS Mincho"/>
          <w:sz w:val="28"/>
          <w:szCs w:val="26"/>
        </w:rPr>
        <w:t>0</w:t>
      </w:r>
      <w:r w:rsidR="00E113A2" w:rsidRPr="00C9754D">
        <w:rPr>
          <w:rFonts w:eastAsia="MS Mincho"/>
          <w:sz w:val="28"/>
          <w:szCs w:val="26"/>
        </w:rPr>
        <w:t> </w:t>
      </w:r>
      <w:r w:rsidR="00A05598" w:rsidRPr="00C9754D">
        <w:rPr>
          <w:rFonts w:eastAsia="MS Mincho"/>
          <w:sz w:val="28"/>
          <w:szCs w:val="26"/>
        </w:rPr>
        <w:t>нс/дел до 1</w:t>
      </w:r>
      <w:r w:rsidRPr="00C9754D">
        <w:rPr>
          <w:rFonts w:eastAsia="MS Mincho"/>
          <w:sz w:val="28"/>
          <w:szCs w:val="26"/>
        </w:rPr>
        <w:t>0 с/дел).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1.2.10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Осциллограф обеспечивает </w:t>
      </w:r>
      <w:r w:rsidR="00EF4A4E" w:rsidRPr="00C9754D">
        <w:rPr>
          <w:rFonts w:eastAsia="MS Mincho"/>
          <w:sz w:val="28"/>
          <w:szCs w:val="26"/>
        </w:rPr>
        <w:t xml:space="preserve">синхронизацию: </w:t>
      </w:r>
      <w:r w:rsidR="00E82A4B" w:rsidRPr="00C9754D">
        <w:rPr>
          <w:rFonts w:eastAsia="MS Mincho"/>
          <w:sz w:val="28"/>
          <w:szCs w:val="26"/>
        </w:rPr>
        <w:t xml:space="preserve">внутреннюю </w:t>
      </w:r>
      <w:r w:rsidR="00F81893" w:rsidRPr="00C9754D">
        <w:rPr>
          <w:rFonts w:eastAsia="MS Mincho"/>
          <w:sz w:val="28"/>
          <w:szCs w:val="26"/>
        </w:rPr>
        <w:t>(</w:t>
      </w:r>
      <w:r w:rsidR="00E82A4B" w:rsidRPr="00C9754D">
        <w:rPr>
          <w:rFonts w:eastAsia="MS Mincho"/>
          <w:sz w:val="28"/>
          <w:szCs w:val="26"/>
        </w:rPr>
        <w:t>по каналу 1 или 2</w:t>
      </w:r>
      <w:r w:rsidR="00F81893" w:rsidRPr="00C9754D">
        <w:rPr>
          <w:rFonts w:eastAsia="MS Mincho"/>
          <w:sz w:val="28"/>
          <w:szCs w:val="26"/>
        </w:rPr>
        <w:t>)</w:t>
      </w:r>
      <w:r w:rsidR="00C353C7" w:rsidRPr="00C9754D">
        <w:rPr>
          <w:rFonts w:eastAsia="MS Mincho"/>
          <w:sz w:val="28"/>
          <w:szCs w:val="26"/>
        </w:rPr>
        <w:t xml:space="preserve"> и</w:t>
      </w:r>
      <w:r w:rsidR="00EF4A4E" w:rsidRPr="00C9754D">
        <w:rPr>
          <w:rFonts w:eastAsia="MS Mincho"/>
          <w:sz w:val="28"/>
          <w:szCs w:val="26"/>
        </w:rPr>
        <w:t xml:space="preserve"> </w:t>
      </w:r>
      <w:r w:rsidR="008D306C" w:rsidRPr="00C9754D">
        <w:rPr>
          <w:rFonts w:eastAsia="MS Mincho"/>
          <w:sz w:val="28"/>
          <w:szCs w:val="26"/>
        </w:rPr>
        <w:t>внешнюю по</w:t>
      </w:r>
      <w:r w:rsidR="008D306C" w:rsidRPr="00C9754D">
        <w:rPr>
          <w:rFonts w:eastAsia="MS Mincho"/>
          <w:sz w:val="28"/>
          <w:szCs w:val="26"/>
          <w:lang w:val="en-US"/>
        </w:rPr>
        <w:t> </w:t>
      </w:r>
      <w:r w:rsidR="008D306C" w:rsidRPr="00C9754D">
        <w:rPr>
          <w:rFonts w:eastAsia="MS Mincho"/>
          <w:sz w:val="28"/>
          <w:szCs w:val="26"/>
        </w:rPr>
        <w:t>фронту или спаду</w:t>
      </w:r>
      <w:r w:rsidR="00EA5BF5" w:rsidRPr="00C9754D">
        <w:rPr>
          <w:rFonts w:eastAsia="MS Mincho"/>
          <w:sz w:val="28"/>
          <w:szCs w:val="26"/>
        </w:rPr>
        <w:t xml:space="preserve"> сигнала</w:t>
      </w:r>
      <w:r w:rsidR="00E82A4B" w:rsidRPr="00C9754D">
        <w:rPr>
          <w:rFonts w:eastAsia="MS Mincho"/>
          <w:sz w:val="28"/>
          <w:szCs w:val="26"/>
        </w:rPr>
        <w:t>.</w:t>
      </w:r>
    </w:p>
    <w:p w:rsidR="00E82A4B" w:rsidRPr="00C9754D" w:rsidRDefault="007256EB" w:rsidP="00A45500">
      <w:pPr>
        <w:pStyle w:val="a7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1.2.11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Диапазон частот внешней и внутренней синхронизаци</w:t>
      </w:r>
      <w:r w:rsidR="00CD6127" w:rsidRPr="00C9754D">
        <w:rPr>
          <w:rFonts w:eastAsia="MS Mincho"/>
          <w:sz w:val="28"/>
          <w:szCs w:val="26"/>
        </w:rPr>
        <w:t>и от</w:t>
      </w:r>
      <w:r w:rsidR="00C73FA3">
        <w:rPr>
          <w:rFonts w:eastAsia="MS Mincho"/>
          <w:sz w:val="28"/>
          <w:szCs w:val="26"/>
        </w:rPr>
        <w:t> 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3C221E" w:rsidRPr="00C9754D">
        <w:rPr>
          <w:rFonts w:eastAsia="MS Mincho"/>
          <w:sz w:val="28"/>
          <w:szCs w:val="26"/>
        </w:rPr>
        <w:t> Гц</w:t>
      </w:r>
      <w:r w:rsidR="00C73FA3">
        <w:rPr>
          <w:rFonts w:eastAsia="MS Mincho"/>
          <w:sz w:val="28"/>
          <w:szCs w:val="26"/>
        </w:rPr>
        <w:t> </w:t>
      </w:r>
      <w:r w:rsidR="003C221E" w:rsidRPr="00C9754D">
        <w:rPr>
          <w:rFonts w:eastAsia="MS Mincho"/>
          <w:sz w:val="28"/>
          <w:szCs w:val="26"/>
        </w:rPr>
        <w:t>до</w:t>
      </w:r>
      <w:r w:rsidR="00AB081A">
        <w:rPr>
          <w:rFonts w:eastAsia="MS Mincho"/>
          <w:sz w:val="28"/>
          <w:szCs w:val="26"/>
        </w:rPr>
        <w:t> </w:t>
      </w:r>
      <w:r w:rsidR="00EB50B6" w:rsidRPr="00C9754D">
        <w:rPr>
          <w:rFonts w:eastAsia="MS Mincho"/>
          <w:sz w:val="28"/>
          <w:szCs w:val="26"/>
        </w:rPr>
        <w:t>2</w:t>
      </w:r>
      <w:r w:rsidR="003C221E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МГц.</w:t>
      </w:r>
    </w:p>
    <w:p w:rsidR="00E82A4B" w:rsidRPr="00C9754D" w:rsidRDefault="007256EB" w:rsidP="00D0649E">
      <w:pPr>
        <w:pStyle w:val="a7"/>
        <w:tabs>
          <w:tab w:val="left" w:pos="141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1.2.12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Предельные уровни внутренней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максимальный, не менее</w:t>
      </w:r>
      <w:r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минимальный, не более</w:t>
      </w:r>
      <w:r w:rsidR="00901ED6" w:rsidRPr="00C9754D">
        <w:rPr>
          <w:rFonts w:eastAsia="MS Mincho"/>
          <w:sz w:val="28"/>
          <w:szCs w:val="26"/>
        </w:rPr>
        <w:t>: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BA6F34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CD6127" w:rsidRPr="00C9754D">
        <w:rPr>
          <w:rFonts w:eastAsia="MS Mincho"/>
          <w:sz w:val="28"/>
          <w:szCs w:val="26"/>
        </w:rPr>
        <w:t>0</w:t>
      </w:r>
      <w:r w:rsidR="00BA6F34" w:rsidRPr="00C9754D">
        <w:rPr>
          <w:rFonts w:eastAsia="MS Mincho"/>
          <w:sz w:val="28"/>
          <w:szCs w:val="26"/>
        </w:rPr>
        <w:t>,6</w:t>
      </w:r>
      <w:r w:rsidR="00CD6127" w:rsidRPr="00C9754D">
        <w:rPr>
          <w:rFonts w:eastAsia="MS Mincho"/>
          <w:sz w:val="28"/>
          <w:szCs w:val="26"/>
        </w:rPr>
        <w:t xml:space="preserve"> Гц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 МГц включ.</w:t>
      </w:r>
      <w:r w:rsidR="00E82A4B" w:rsidRPr="00C9754D">
        <w:rPr>
          <w:rFonts w:eastAsia="MS Mincho"/>
          <w:sz w:val="28"/>
          <w:szCs w:val="26"/>
        </w:rPr>
        <w:tab/>
      </w:r>
      <w:r w:rsidR="00C4110C" w:rsidRPr="00C9754D">
        <w:rPr>
          <w:rFonts w:eastAsia="MS Mincho"/>
          <w:sz w:val="28"/>
          <w:szCs w:val="26"/>
        </w:rPr>
        <w:t>1</w:t>
      </w:r>
      <w:r w:rsidR="00E82A4B" w:rsidRPr="00C9754D">
        <w:rPr>
          <w:rFonts w:eastAsia="MS Mincho"/>
          <w:sz w:val="28"/>
          <w:szCs w:val="26"/>
        </w:rPr>
        <w:t xml:space="preserve"> дел;</w:t>
      </w:r>
    </w:p>
    <w:p w:rsidR="00E82A4B" w:rsidRPr="00C9754D" w:rsidRDefault="00A3018F" w:rsidP="00C4110C">
      <w:pPr>
        <w:pStyle w:val="a7"/>
        <w:tabs>
          <w:tab w:val="left" w:pos="7088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) в диапазоне частот от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 xml:space="preserve">0 до </w:t>
      </w:r>
      <w:r w:rsidR="005E7F55" w:rsidRPr="00C9754D">
        <w:rPr>
          <w:rFonts w:eastAsia="MS Mincho"/>
          <w:sz w:val="28"/>
          <w:szCs w:val="26"/>
        </w:rPr>
        <w:t>2</w:t>
      </w:r>
      <w:r w:rsidR="00C4110C" w:rsidRPr="00C9754D">
        <w:rPr>
          <w:rFonts w:eastAsia="MS Mincho"/>
          <w:sz w:val="28"/>
          <w:szCs w:val="26"/>
        </w:rPr>
        <w:t>0</w:t>
      </w:r>
      <w:r w:rsidR="00E82A4B" w:rsidRPr="00C9754D">
        <w:rPr>
          <w:rFonts w:eastAsia="MS Mincho"/>
          <w:sz w:val="28"/>
          <w:szCs w:val="26"/>
        </w:rPr>
        <w:t>0 МГц</w:t>
      </w:r>
      <w:r w:rsidR="00E82A4B" w:rsidRPr="00C9754D">
        <w:rPr>
          <w:rFonts w:eastAsia="MS Mincho"/>
          <w:sz w:val="28"/>
          <w:szCs w:val="26"/>
        </w:rPr>
        <w:tab/>
      </w:r>
      <w:r w:rsidR="005E7F55" w:rsidRPr="00C9754D">
        <w:rPr>
          <w:rFonts w:eastAsia="MS Mincho"/>
          <w:sz w:val="28"/>
          <w:szCs w:val="26"/>
        </w:rPr>
        <w:t>2</w:t>
      </w:r>
      <w:r w:rsidR="00E82A4B" w:rsidRPr="00C9754D">
        <w:rPr>
          <w:rFonts w:eastAsia="MS Mincho"/>
          <w:sz w:val="28"/>
          <w:szCs w:val="26"/>
        </w:rPr>
        <w:t xml:space="preserve"> дел.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Предельные уровни внешней синхронизации: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максимальная амплитуда сигнала, не менее</w:t>
      </w:r>
      <w:r w:rsidRPr="00C9754D">
        <w:rPr>
          <w:rFonts w:eastAsia="MS Mincho"/>
          <w:sz w:val="28"/>
          <w:szCs w:val="26"/>
        </w:rPr>
        <w:tab/>
      </w:r>
      <w:r w:rsidR="00C47EFE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 В;</w:t>
      </w:r>
    </w:p>
    <w:p w:rsidR="00E82A4B" w:rsidRPr="00C9754D" w:rsidRDefault="00E82A4B" w:rsidP="0034023D">
      <w:pPr>
        <w:pStyle w:val="a7"/>
        <w:tabs>
          <w:tab w:val="left" w:pos="708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минимальная амплитуда сигнала, не более</w:t>
      </w:r>
      <w:r w:rsidRPr="00C9754D">
        <w:rPr>
          <w:rFonts w:eastAsia="MS Mincho"/>
          <w:sz w:val="28"/>
          <w:szCs w:val="26"/>
        </w:rPr>
        <w:tab/>
        <w:t>0,2 В.</w:t>
      </w:r>
    </w:p>
    <w:p w:rsidR="00E82A4B" w:rsidRPr="00C9754D" w:rsidRDefault="00865B77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Д</w:t>
      </w:r>
      <w:r w:rsidR="00E82A4B" w:rsidRPr="00C9754D">
        <w:rPr>
          <w:rFonts w:eastAsia="MS Mincho"/>
          <w:sz w:val="28"/>
          <w:szCs w:val="26"/>
        </w:rPr>
        <w:t>опускается нестабильно</w:t>
      </w:r>
      <w:r w:rsidR="009F5769" w:rsidRPr="00C9754D">
        <w:rPr>
          <w:rFonts w:eastAsia="MS Mincho"/>
          <w:sz w:val="28"/>
          <w:szCs w:val="26"/>
        </w:rPr>
        <w:t>сть синхронизации в пределах 0,2</w:t>
      </w:r>
      <w:r w:rsidR="00E82A4B" w:rsidRPr="00C9754D">
        <w:rPr>
          <w:rFonts w:eastAsia="MS Mincho"/>
          <w:sz w:val="28"/>
          <w:szCs w:val="26"/>
        </w:rPr>
        <w:t> дел шкалы.</w:t>
      </w:r>
    </w:p>
    <w:p w:rsidR="00E82A4B" w:rsidRPr="00C9754D" w:rsidRDefault="007256EB" w:rsidP="00841AD5">
      <w:pPr>
        <w:pStyle w:val="a7"/>
        <w:tabs>
          <w:tab w:val="left" w:pos="141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1.2.13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>Параметры входа внешней синхронизации:</w:t>
      </w:r>
    </w:p>
    <w:p w:rsidR="00E82A4B" w:rsidRPr="00C9754D" w:rsidRDefault="00E82A4B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входное активное сопротивление</w:t>
      </w:r>
      <w:r w:rsidRPr="00C9754D">
        <w:rPr>
          <w:rFonts w:eastAsia="MS Mincho"/>
          <w:sz w:val="28"/>
          <w:szCs w:val="26"/>
        </w:rPr>
        <w:tab/>
        <w:t>(1</w:t>
      </w:r>
      <w:r w:rsidR="0041608F" w:rsidRPr="00C9754D">
        <w:rPr>
          <w:rFonts w:eastAsia="MS Mincho"/>
          <w:sz w:val="28"/>
          <w:szCs w:val="26"/>
        </w:rPr>
        <w:t>,0</w:t>
      </w:r>
      <w:r w:rsidRPr="00C9754D">
        <w:rPr>
          <w:rFonts w:eastAsia="MS Mincho"/>
          <w:sz w:val="28"/>
          <w:szCs w:val="26"/>
        </w:rPr>
        <w:sym w:font="Symbol" w:char="F0B1"/>
      </w:r>
      <w:r w:rsidR="005F1C65" w:rsidRPr="00C9754D">
        <w:rPr>
          <w:rFonts w:eastAsia="MS Mincho"/>
          <w:sz w:val="28"/>
          <w:szCs w:val="26"/>
        </w:rPr>
        <w:t>0,0</w:t>
      </w:r>
      <w:r w:rsidR="002D2EE8" w:rsidRPr="00C9754D">
        <w:rPr>
          <w:rFonts w:eastAsia="MS Mincho"/>
          <w:sz w:val="28"/>
          <w:szCs w:val="26"/>
        </w:rPr>
        <w:t>3</w:t>
      </w:r>
      <w:r w:rsidRPr="00C9754D">
        <w:rPr>
          <w:rFonts w:eastAsia="MS Mincho"/>
          <w:sz w:val="28"/>
          <w:szCs w:val="26"/>
        </w:rPr>
        <w:t>) МОм;</w:t>
      </w:r>
    </w:p>
    <w:p w:rsidR="00E82A4B" w:rsidRPr="00C9754D" w:rsidRDefault="005552D2" w:rsidP="00631E43">
      <w:pPr>
        <w:pStyle w:val="a7"/>
        <w:tabs>
          <w:tab w:val="left" w:pos="1248"/>
          <w:tab w:val="num" w:pos="2139"/>
          <w:tab w:val="left" w:pos="7098"/>
        </w:tabs>
        <w:spacing w:line="276" w:lineRule="auto"/>
        <w:ind w:left="567"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входная емкость, не более</w:t>
      </w:r>
      <w:r w:rsidRPr="00C9754D">
        <w:rPr>
          <w:rFonts w:eastAsia="MS Mincho"/>
          <w:sz w:val="28"/>
          <w:szCs w:val="26"/>
        </w:rPr>
        <w:tab/>
        <w:t>1</w:t>
      </w:r>
      <w:r w:rsidR="00E82A4B" w:rsidRPr="00C9754D">
        <w:rPr>
          <w:rFonts w:eastAsia="MS Mincho"/>
          <w:sz w:val="28"/>
          <w:szCs w:val="26"/>
        </w:rPr>
        <w:t>5 пФ.</w:t>
      </w:r>
    </w:p>
    <w:p w:rsidR="009D3907" w:rsidRPr="00C9754D" w:rsidRDefault="007256EB" w:rsidP="00841AD5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1.2.14</w:t>
      </w:r>
      <w:r w:rsidRPr="00C9754D">
        <w:rPr>
          <w:rFonts w:eastAsia="MS Mincho"/>
          <w:sz w:val="28"/>
          <w:szCs w:val="26"/>
        </w:rPr>
        <w:tab/>
      </w:r>
      <w:r w:rsidR="00A66824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 xml:space="preserve">сциллограф обеспечивает </w:t>
      </w:r>
      <w:r w:rsidR="009D3907" w:rsidRPr="00C9754D">
        <w:rPr>
          <w:rFonts w:eastAsia="MS Mincho"/>
          <w:sz w:val="28"/>
          <w:szCs w:val="26"/>
        </w:rPr>
        <w:t>возможность установки пред</w:t>
      </w:r>
      <w:r w:rsidR="0068466C" w:rsidRPr="00C9754D">
        <w:rPr>
          <w:rFonts w:eastAsia="MS Mincho"/>
          <w:sz w:val="28"/>
          <w:szCs w:val="26"/>
        </w:rPr>
        <w:t>-</w:t>
      </w:r>
      <w:r w:rsidR="009D3907" w:rsidRPr="00C9754D">
        <w:rPr>
          <w:rFonts w:eastAsia="MS Mincho"/>
          <w:sz w:val="28"/>
          <w:szCs w:val="26"/>
        </w:rPr>
        <w:t xml:space="preserve"> и послезапуска развертки по отношению к импульсу синхронизации.</w:t>
      </w:r>
    </w:p>
    <w:p w:rsidR="00042B88" w:rsidRPr="00C9754D" w:rsidRDefault="00E21AF2" w:rsidP="00042B88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предзапуск</w:t>
      </w:r>
      <w:r w:rsidR="009D3907" w:rsidRPr="00C9754D">
        <w:rPr>
          <w:rFonts w:eastAsia="MS Mincho"/>
          <w:sz w:val="28"/>
          <w:szCs w:val="26"/>
        </w:rPr>
        <w:t>а (отрицательной задержки)</w:t>
      </w:r>
      <w:r w:rsidR="00042B88" w:rsidRPr="00C9754D">
        <w:rPr>
          <w:rFonts w:eastAsia="MS Mincho"/>
          <w:sz w:val="28"/>
          <w:szCs w:val="26"/>
        </w:rPr>
        <w:t xml:space="preserve"> </w:t>
      </w:r>
    </w:p>
    <w:p w:rsidR="009D3907" w:rsidRPr="00C9754D" w:rsidRDefault="00BC4BF4" w:rsidP="00BC4BF4">
      <w:pPr>
        <w:pStyle w:val="a7"/>
        <w:tabs>
          <w:tab w:val="left" w:pos="7176"/>
        </w:tabs>
        <w:spacing w:line="276" w:lineRule="auto"/>
        <w:ind w:firstLine="0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(</w:t>
      </w:r>
      <w:r w:rsidRPr="00A45500">
        <w:rPr>
          <w:rFonts w:eastAsia="MS Mincho"/>
          <w:sz w:val="26"/>
          <w:szCs w:val="26"/>
        </w:rPr>
        <w:t xml:space="preserve">при установке </w:t>
      </w:r>
      <w:r w:rsidR="009D3907" w:rsidRPr="00A45500">
        <w:rPr>
          <w:rFonts w:eastAsia="MS Mincho"/>
          <w:sz w:val="26"/>
          <w:szCs w:val="26"/>
        </w:rPr>
        <w:t>привязки синхронизации к правому краю экрана</w:t>
      </w:r>
      <w:r w:rsidR="009D3907" w:rsidRPr="00C9754D">
        <w:rPr>
          <w:rFonts w:eastAsia="MS Mincho"/>
          <w:sz w:val="28"/>
          <w:szCs w:val="26"/>
        </w:rPr>
        <w:t>), с</w:t>
      </w:r>
      <w:r w:rsidR="00F07A71" w:rsidRPr="00C9754D">
        <w:rPr>
          <w:rFonts w:eastAsia="MS Mincho"/>
          <w:sz w:val="28"/>
          <w:szCs w:val="26"/>
        </w:rPr>
        <w:tab/>
      </w:r>
      <w:r w:rsidR="00FE3B91" w:rsidRPr="00C9754D">
        <w:rPr>
          <w:rFonts w:eastAsia="MS Mincho"/>
          <w:sz w:val="28"/>
          <w:szCs w:val="26"/>
          <w:lang w:val="en-US"/>
        </w:rPr>
        <w:t>t</w:t>
      </w:r>
      <w:r w:rsidR="009D3907" w:rsidRPr="00C9754D">
        <w:rPr>
          <w:rFonts w:eastAsia="MS Mincho"/>
          <w:sz w:val="28"/>
          <w:szCs w:val="26"/>
        </w:rPr>
        <w:t>з- ≥</w:t>
      </w:r>
      <w:r w:rsidR="00FE3B91" w:rsidRPr="00C9754D">
        <w:rPr>
          <w:rFonts w:eastAsia="MS Mincho"/>
          <w:sz w:val="28"/>
          <w:szCs w:val="26"/>
        </w:rPr>
        <w:t xml:space="preserve"> </w:t>
      </w:r>
      <w:r w:rsidR="009D3907" w:rsidRPr="00C9754D">
        <w:rPr>
          <w:rFonts w:eastAsia="MS Mincho"/>
          <w:sz w:val="28"/>
          <w:szCs w:val="26"/>
        </w:rPr>
        <w:t>Кразв · 50дел,</w:t>
      </w:r>
    </w:p>
    <w:p w:rsidR="009D3907" w:rsidRPr="00C9754D" w:rsidRDefault="009D3907" w:rsidP="004374EE">
      <w:pPr>
        <w:pStyle w:val="a7"/>
        <w:tabs>
          <w:tab w:val="left" w:pos="709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Кразв – </w:t>
      </w:r>
      <w:r w:rsidR="008B6E38" w:rsidRPr="00C9754D">
        <w:rPr>
          <w:rFonts w:eastAsia="MS Mincho"/>
          <w:sz w:val="28"/>
          <w:szCs w:val="26"/>
        </w:rPr>
        <w:t xml:space="preserve">установленный </w:t>
      </w:r>
      <w:r w:rsidRPr="00C9754D">
        <w:rPr>
          <w:rFonts w:eastAsia="MS Mincho"/>
          <w:sz w:val="28"/>
          <w:szCs w:val="26"/>
        </w:rPr>
        <w:t>коэффициент развертки, с/дел.</w:t>
      </w:r>
    </w:p>
    <w:p w:rsidR="009D3907" w:rsidRPr="00C9754D" w:rsidRDefault="009D3907" w:rsidP="00601A90">
      <w:pPr>
        <w:pStyle w:val="a7"/>
        <w:tabs>
          <w:tab w:val="left" w:pos="7797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Величина послезапуска (положительной задержки), с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  <w:lang w:val="en-US"/>
        </w:rPr>
        <w:t>t</w:t>
      </w:r>
      <w:r w:rsidR="000445C6">
        <w:rPr>
          <w:rFonts w:eastAsia="MS Mincho"/>
          <w:sz w:val="28"/>
          <w:szCs w:val="26"/>
        </w:rPr>
        <w:t>з+ ≥ Кразв ·</w:t>
      </w:r>
      <w:r w:rsidRPr="00C9754D">
        <w:rPr>
          <w:rFonts w:eastAsia="MS Mincho"/>
          <w:sz w:val="28"/>
          <w:szCs w:val="26"/>
        </w:rPr>
        <w:t>500дел.</w:t>
      </w:r>
    </w:p>
    <w:p w:rsidR="00E82A4B" w:rsidRPr="00C9754D" w:rsidRDefault="00631E43" w:rsidP="00AB081A">
      <w:pPr>
        <w:pStyle w:val="a7"/>
        <w:tabs>
          <w:tab w:val="left" w:pos="141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1.2.15</w:t>
      </w:r>
      <w:r w:rsidRPr="00C9754D">
        <w:rPr>
          <w:rFonts w:eastAsia="MS Mincho"/>
          <w:sz w:val="28"/>
          <w:szCs w:val="26"/>
        </w:rPr>
        <w:tab/>
      </w:r>
      <w:r w:rsidR="00E82A4B" w:rsidRPr="00C9754D">
        <w:rPr>
          <w:rFonts w:eastAsia="MS Mincho"/>
          <w:sz w:val="28"/>
          <w:szCs w:val="26"/>
        </w:rPr>
        <w:t xml:space="preserve">Калибратор обеспечивает импульсный сигнал типа "меандр" положительной полярности амплитудой </w:t>
      </w:r>
      <w:r w:rsidR="00D30A1F" w:rsidRPr="00C9754D">
        <w:rPr>
          <w:rFonts w:eastAsia="MS Mincho"/>
          <w:sz w:val="28"/>
          <w:szCs w:val="26"/>
        </w:rPr>
        <w:t>4</w:t>
      </w:r>
      <w:r w:rsidR="00E82A4B" w:rsidRPr="00C9754D">
        <w:rPr>
          <w:rFonts w:eastAsia="MS Mincho"/>
          <w:sz w:val="28"/>
          <w:szCs w:val="26"/>
        </w:rPr>
        <w:t> В.</w:t>
      </w:r>
    </w:p>
    <w:p w:rsidR="00E82A4B" w:rsidRPr="00C9754D" w:rsidRDefault="00E82A4B" w:rsidP="00661871">
      <w:pPr>
        <w:pStyle w:val="a7"/>
        <w:tabs>
          <w:tab w:val="left" w:pos="25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основной погрешности установки амплитуды импульсов калибратора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BA6F34" w:rsidRPr="00C9754D">
        <w:rPr>
          <w:rFonts w:eastAsia="MS Mincho"/>
          <w:sz w:val="28"/>
          <w:szCs w:val="26"/>
        </w:rPr>
        <w:t>0,</w:t>
      </w:r>
      <w:r w:rsidR="00206A63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E82A4B" w:rsidP="0034023D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установки амплитуды импульсов калибратора в рабочем диапазоне температур равны </w:t>
      </w:r>
      <w:r w:rsidRPr="00C9754D">
        <w:rPr>
          <w:rFonts w:eastAsia="MS Mincho"/>
          <w:sz w:val="28"/>
          <w:szCs w:val="26"/>
        </w:rPr>
        <w:sym w:font="Symbol" w:char="F0B1"/>
      </w:r>
      <w:r w:rsidR="00206A63" w:rsidRPr="00C9754D">
        <w:rPr>
          <w:rFonts w:eastAsia="MS Mincho"/>
          <w:sz w:val="28"/>
          <w:szCs w:val="26"/>
        </w:rPr>
        <w:t>1</w:t>
      </w:r>
      <w:r w:rsidRPr="00C9754D">
        <w:rPr>
          <w:rFonts w:eastAsia="MS Mincho"/>
          <w:sz w:val="28"/>
          <w:szCs w:val="26"/>
        </w:rPr>
        <w:t>,</w:t>
      </w:r>
      <w:r w:rsidR="00206A63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> %.</w:t>
      </w:r>
    </w:p>
    <w:p w:rsidR="00E82A4B" w:rsidRPr="00C9754D" w:rsidRDefault="00454F87" w:rsidP="001162D4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lastRenderedPageBreak/>
        <w:t>1.2.16</w:t>
      </w:r>
      <w:r w:rsidRPr="00C9754D">
        <w:rPr>
          <w:rFonts w:eastAsia="MS Mincho"/>
          <w:sz w:val="28"/>
          <w:szCs w:val="26"/>
        </w:rPr>
        <w:tab/>
      </w:r>
      <w:r w:rsidR="00631E43" w:rsidRPr="00C9754D">
        <w:rPr>
          <w:rFonts w:eastAsia="MS Mincho"/>
          <w:sz w:val="28"/>
          <w:szCs w:val="26"/>
        </w:rPr>
        <w:t>О</w:t>
      </w:r>
      <w:r w:rsidR="00E82A4B" w:rsidRPr="00C9754D">
        <w:rPr>
          <w:rFonts w:eastAsia="MS Mincho"/>
          <w:sz w:val="28"/>
          <w:szCs w:val="26"/>
        </w:rPr>
        <w:t>сциллограф обеспечивает</w:t>
      </w:r>
      <w:r w:rsidR="00EE00F5" w:rsidRPr="00C9754D">
        <w:rPr>
          <w:rFonts w:eastAsia="MS Mincho"/>
          <w:sz w:val="28"/>
          <w:szCs w:val="26"/>
        </w:rPr>
        <w:t xml:space="preserve"> </w:t>
      </w:r>
      <w:r w:rsidR="00B97843" w:rsidRPr="00C9754D">
        <w:rPr>
          <w:rFonts w:eastAsia="MS Mincho"/>
          <w:sz w:val="28"/>
          <w:szCs w:val="26"/>
        </w:rPr>
        <w:t xml:space="preserve">следующие </w:t>
      </w:r>
      <w:r w:rsidR="00EE00F5" w:rsidRPr="00C9754D">
        <w:rPr>
          <w:rFonts w:eastAsia="MS Mincho"/>
          <w:sz w:val="28"/>
          <w:szCs w:val="26"/>
        </w:rPr>
        <w:t>в</w:t>
      </w:r>
      <w:r w:rsidR="00E82A4B" w:rsidRPr="00C9754D">
        <w:rPr>
          <w:rFonts w:eastAsia="MS Mincho"/>
          <w:sz w:val="28"/>
          <w:szCs w:val="26"/>
        </w:rPr>
        <w:t>иды цифровых измерений по одному из каналов: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напряжения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измерение временных интервалов между двумя курсорами;</w:t>
      </w:r>
    </w:p>
    <w:p w:rsidR="00E82A4B" w:rsidRPr="00C9754D" w:rsidRDefault="00E82A4B" w:rsidP="00EC6D42">
      <w:pPr>
        <w:pStyle w:val="a7"/>
        <w:numPr>
          <w:ilvl w:val="0"/>
          <w:numId w:val="4"/>
        </w:numPr>
        <w:tabs>
          <w:tab w:val="clear" w:pos="927"/>
          <w:tab w:val="num" w:pos="780"/>
        </w:tabs>
        <w:spacing w:line="276" w:lineRule="auto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автоматический режим измерений: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1)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максимального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2)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минимального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3)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пик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размаха сигнала от пика до пика;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4</w:t>
      </w:r>
      <w:r w:rsidR="001F3F23" w:rsidRPr="00C9754D">
        <w:rPr>
          <w:rFonts w:eastAsia="MS Mincho"/>
          <w:sz w:val="28"/>
          <w:szCs w:val="26"/>
        </w:rPr>
        <w:t>) 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макс уст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наибольшего установившегося значения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5)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мин уст</w:t>
      </w:r>
      <w:r w:rsidR="00C456CC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наименьшего установившегося значения сигнала;</w:t>
      </w:r>
    </w:p>
    <w:p w:rsidR="00D11CEC" w:rsidRPr="00C9754D" w:rsidRDefault="00D11CEC" w:rsidP="00125637">
      <w:pPr>
        <w:pStyle w:val="a7"/>
        <w:tabs>
          <w:tab w:val="left" w:pos="2028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6)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амп</w:t>
      </w:r>
      <w:r w:rsidR="009A60CE"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л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551FB5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амплитудного значения сигнала по всей форме сигнала;</w:t>
      </w:r>
    </w:p>
    <w:p w:rsidR="00D11CEC" w:rsidRPr="00C9754D" w:rsidRDefault="00D11CEC" w:rsidP="00661871">
      <w:pPr>
        <w:pStyle w:val="a7"/>
        <w:tabs>
          <w:tab w:val="left" w:pos="2127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7)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ср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среднего значения за период сигнала;</w:t>
      </w:r>
    </w:p>
    <w:p w:rsidR="00D11CEC" w:rsidRPr="00C9754D" w:rsidRDefault="00D11CEC" w:rsidP="005D2535">
      <w:pPr>
        <w:pStyle w:val="a7"/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8) 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b/>
          <w:sz w:val="28"/>
          <w:szCs w:val="26"/>
          <w:vertAlign w:val="subscript"/>
        </w:rPr>
        <w:t>скз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среднеквадратичного </w:t>
      </w:r>
      <w:r w:rsidR="002551BB" w:rsidRPr="00C9754D">
        <w:rPr>
          <w:rFonts w:eastAsia="MS Mincho"/>
          <w:sz w:val="28"/>
          <w:szCs w:val="26"/>
        </w:rPr>
        <w:t xml:space="preserve">значения </w:t>
      </w:r>
      <w:r w:rsidRPr="00C9754D">
        <w:rPr>
          <w:rFonts w:eastAsia="MS Mincho"/>
          <w:sz w:val="28"/>
          <w:szCs w:val="26"/>
        </w:rPr>
        <w:t>напряжения сигнала;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9)</w:t>
      </w:r>
      <w:r w:rsidR="00661871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 xml:space="preserve"> </w:t>
      </w:r>
      <w:r w:rsidR="005700F0" w:rsidRPr="00C9754D">
        <w:rPr>
          <w:rFonts w:eastAsia="MS Mincho"/>
          <w:sz w:val="28"/>
          <w:szCs w:val="26"/>
        </w:rPr>
        <w:t xml:space="preserve"> </w:t>
      </w:r>
      <w:r w:rsidR="001C4F9A" w:rsidRPr="00C9754D">
        <w:rPr>
          <w:rFonts w:eastAsia="MS Mincho"/>
          <w:sz w:val="28"/>
          <w:szCs w:val="26"/>
        </w:rPr>
        <w:t>″</w:t>
      </w:r>
      <w:r w:rsidR="001C4F9A" w:rsidRPr="00C9754D">
        <w:rPr>
          <w:rFonts w:ascii="Arial Narrow" w:eastAsia="MS Mincho" w:hAnsi="Arial Narrow"/>
          <w:b/>
          <w:caps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фронте сигнала</w:t>
      </w:r>
      <w:r w:rsidRPr="00C9754D">
        <w:rPr>
          <w:rFonts w:eastAsia="MS Mincho"/>
          <w:sz w:val="28"/>
          <w:szCs w:val="26"/>
        </w:rPr>
        <w:t>;</w:t>
      </w:r>
    </w:p>
    <w:p w:rsidR="004171D5" w:rsidRPr="00C9754D" w:rsidRDefault="004171D5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0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1C4F9A" w:rsidRPr="00C9754D">
        <w:rPr>
          <w:rFonts w:ascii="Arial Narrow" w:eastAsia="MS Mincho" w:hAnsi="Arial Narrow"/>
          <w:b/>
          <w:smallCaps/>
          <w:sz w:val="28"/>
          <w:szCs w:val="26"/>
        </w:rPr>
        <w:t>ыброс</w:t>
      </w:r>
      <w:r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ab/>
        <w:t>– измерение</w:t>
      </w:r>
      <w:r w:rsidR="00710546" w:rsidRPr="00C9754D">
        <w:rPr>
          <w:rFonts w:eastAsia="MS Mincho"/>
          <w:sz w:val="28"/>
          <w:szCs w:val="26"/>
        </w:rPr>
        <w:t xml:space="preserve"> </w:t>
      </w:r>
      <w:r w:rsidR="007B118F" w:rsidRPr="00C9754D">
        <w:rPr>
          <w:rFonts w:eastAsia="MS Mincho"/>
          <w:sz w:val="28"/>
          <w:szCs w:val="26"/>
        </w:rPr>
        <w:t>выброса на спаде сигнала</w:t>
      </w:r>
      <w:r w:rsidRPr="00C9754D">
        <w:rPr>
          <w:rFonts w:eastAsia="MS Mincho"/>
          <w:sz w:val="28"/>
          <w:szCs w:val="26"/>
        </w:rPr>
        <w:t>;</w:t>
      </w:r>
    </w:p>
    <w:p w:rsidR="00D11CEC" w:rsidRPr="00C9754D" w:rsidRDefault="005E437B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П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ериод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>– измерение первого полного периода входного сигнала;</w:t>
      </w:r>
    </w:p>
    <w:p w:rsidR="00D11CEC" w:rsidRPr="00C9754D" w:rsidRDefault="00D11CEC" w:rsidP="00661871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2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Ч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астота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частоты входного сигнала;</w:t>
      </w:r>
    </w:p>
    <w:p w:rsidR="004171D5" w:rsidRPr="00C9754D" w:rsidRDefault="005E437B" w:rsidP="002D7E7A">
      <w:pPr>
        <w:pStyle w:val="a7"/>
        <w:tabs>
          <w:tab w:val="left" w:pos="2574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13</w:t>
      </w:r>
      <w:r w:rsidR="004171D5" w:rsidRPr="00C9754D">
        <w:rPr>
          <w:rFonts w:eastAsia="MS Mincho"/>
          <w:sz w:val="28"/>
          <w:szCs w:val="26"/>
        </w:rPr>
        <w:t>)</w:t>
      </w:r>
      <w:r w:rsidR="00D37F5B" w:rsidRPr="00C9754D">
        <w:rPr>
          <w:rFonts w:eastAsia="MS Mincho"/>
          <w:sz w:val="28"/>
          <w:szCs w:val="26"/>
        </w:rPr>
        <w:t> 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Н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араст</w:t>
      </w:r>
      <w:r w:rsidR="002F0001" w:rsidRPr="00C9754D">
        <w:rPr>
          <w:rFonts w:eastAsia="MS Mincho"/>
          <w:sz w:val="28"/>
          <w:szCs w:val="26"/>
        </w:rPr>
        <w:t>″</w:t>
      </w:r>
      <w:r w:rsidR="00D37F5B" w:rsidRPr="00C9754D">
        <w:rPr>
          <w:rFonts w:eastAsia="MS Mincho"/>
          <w:bCs/>
          <w:sz w:val="28"/>
          <w:szCs w:val="26"/>
        </w:rPr>
        <w:tab/>
      </w:r>
      <w:r w:rsidR="00D37F5B"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="004171D5" w:rsidRPr="00C9754D">
        <w:rPr>
          <w:rFonts w:eastAsia="MS Mincho"/>
          <w:sz w:val="28"/>
          <w:szCs w:val="26"/>
        </w:rPr>
        <w:t xml:space="preserve">измерение </w:t>
      </w:r>
      <w:r w:rsidR="00186924" w:rsidRPr="00C9754D">
        <w:rPr>
          <w:rFonts w:eastAsia="MS Mincho"/>
          <w:sz w:val="28"/>
          <w:szCs w:val="26"/>
        </w:rPr>
        <w:t xml:space="preserve">длительности фронта </w:t>
      </w:r>
      <w:r w:rsidR="004171D5"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</w:p>
    <w:p w:rsidR="004171D5" w:rsidRPr="00C9754D" w:rsidRDefault="004171D5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4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В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р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. 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пада</w:t>
      </w:r>
      <w:r w:rsidR="002F0001" w:rsidRPr="00C9754D">
        <w:rPr>
          <w:rFonts w:eastAsia="MS Mincho"/>
          <w:sz w:val="28"/>
          <w:szCs w:val="26"/>
        </w:rPr>
        <w:t>″</w:t>
      </w:r>
      <w:r w:rsidR="00575A51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– измерение </w:t>
      </w:r>
      <w:r w:rsidR="00254BB4" w:rsidRPr="00C9754D">
        <w:rPr>
          <w:rFonts w:eastAsia="MS Mincho"/>
          <w:sz w:val="28"/>
          <w:szCs w:val="26"/>
        </w:rPr>
        <w:t xml:space="preserve">длительности </w:t>
      </w:r>
      <w:r w:rsidR="00186924" w:rsidRPr="00C9754D">
        <w:rPr>
          <w:rFonts w:eastAsia="MS Mincho"/>
          <w:sz w:val="28"/>
          <w:szCs w:val="26"/>
        </w:rPr>
        <w:t>спада</w:t>
      </w:r>
      <w:r w:rsidR="00254BB4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первого после синхронизации импульса входного сигнала;</w:t>
      </w:r>
      <w:r w:rsidR="00186924" w:rsidRPr="00C9754D">
        <w:rPr>
          <w:rFonts w:eastAsia="MS Mincho"/>
          <w:sz w:val="28"/>
          <w:szCs w:val="26"/>
        </w:rPr>
        <w:t xml:space="preserve"> 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5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положительного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6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Д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лит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5F7B91" w:rsidRPr="00C9754D">
        <w:rPr>
          <w:rFonts w:eastAsia="MS Mincho" w:hint="eastAsia"/>
          <w:sz w:val="28"/>
          <w:szCs w:val="26"/>
        </w:rPr>
        <w:t>″</w:t>
      </w:r>
      <w:r w:rsidR="005E0F19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 измерение длительности отрицательного импульса входного сигнала. Измеряется на уровне 0,5 от амплитудного значения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7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+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положительного импульса периодического сигнала;</w:t>
      </w:r>
    </w:p>
    <w:p w:rsidR="00D11CEC" w:rsidRPr="00C9754D" w:rsidRDefault="00D11CEC" w:rsidP="0074529B">
      <w:pPr>
        <w:pStyle w:val="a7"/>
        <w:tabs>
          <w:tab w:val="left" w:pos="241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8</w:t>
      </w:r>
      <w:r w:rsidRPr="00C9754D">
        <w:rPr>
          <w:rFonts w:eastAsia="MS Mincho"/>
          <w:sz w:val="28"/>
          <w:szCs w:val="26"/>
        </w:rPr>
        <w:t xml:space="preserve">) </w:t>
      </w:r>
      <w:r w:rsidR="002F0001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С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кважн</w:t>
      </w:r>
      <w:r w:rsidR="005F7B91" w:rsidRPr="00C9754D">
        <w:rPr>
          <w:rFonts w:eastAsia="MS Mincho"/>
          <w:b/>
          <w:sz w:val="28"/>
          <w:szCs w:val="26"/>
        </w:rPr>
        <w:t>-</w:t>
      </w:r>
      <w:r w:rsidR="002F0001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–</w:t>
      </w:r>
      <w:r w:rsidR="006B009B">
        <w:rPr>
          <w:rFonts w:eastAsia="MS Mincho"/>
          <w:sz w:val="28"/>
          <w:szCs w:val="26"/>
        </w:rPr>
        <w:t> </w:t>
      </w:r>
      <w:r w:rsidRPr="00C9754D">
        <w:rPr>
          <w:rFonts w:eastAsia="MS Mincho"/>
          <w:sz w:val="28"/>
          <w:szCs w:val="26"/>
        </w:rPr>
        <w:t>измерение скважности отрицательного импульса периодического сигнала;</w:t>
      </w:r>
    </w:p>
    <w:p w:rsidR="00D11CEC" w:rsidRPr="00C9754D" w:rsidRDefault="007F499E" w:rsidP="00125637">
      <w:pPr>
        <w:pStyle w:val="a7"/>
        <w:tabs>
          <w:tab w:val="left" w:pos="2552"/>
          <w:tab w:val="left" w:pos="3198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30810"/>
                <wp:effectExtent l="10795" t="9525" r="9525" b="12065"/>
                <wp:wrapNone/>
                <wp:docPr id="183" name="Auto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F9EB2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613" o:spid="_x0000_s1026" type="#_x0000_t34" style="position:absolute;margin-left:120.9pt;margin-top:1.2pt;width:11.9pt;height:10.3pt;rotation:180;flip: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" adj="10768" strokeweight="1.25pt"/>
            </w:pict>
          </mc:Fallback>
        </mc:AlternateContent>
      </w:r>
      <w:r w:rsidR="00D11CEC" w:rsidRPr="00C9754D">
        <w:rPr>
          <w:rFonts w:eastAsia="MS Mincho"/>
          <w:sz w:val="28"/>
          <w:szCs w:val="26"/>
        </w:rPr>
        <w:t>1</w:t>
      </w:r>
      <w:r w:rsidR="005E437B" w:rsidRPr="00C9754D">
        <w:rPr>
          <w:rFonts w:eastAsia="MS Mincho"/>
          <w:sz w:val="28"/>
          <w:szCs w:val="26"/>
        </w:rPr>
        <w:t>9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</w:t>
      </w:r>
      <w:r w:rsidR="005F7B91" w:rsidRPr="00C9754D">
        <w:rPr>
          <w:rFonts w:eastAsia="MS Mincho"/>
          <w:b/>
          <w:sz w:val="28"/>
          <w:szCs w:val="26"/>
        </w:rPr>
        <w:t>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времени между фронтами импульсов первого и второго каналов; </w:t>
      </w:r>
    </w:p>
    <w:p w:rsidR="00D11CEC" w:rsidRPr="00C9754D" w:rsidRDefault="007F499E" w:rsidP="00125637">
      <w:pPr>
        <w:pStyle w:val="a7"/>
        <w:tabs>
          <w:tab w:val="left" w:pos="3198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15240</wp:posOffset>
                </wp:positionV>
                <wp:extent cx="151130" cy="142240"/>
                <wp:effectExtent l="10795" t="13970" r="9525" b="15240"/>
                <wp:wrapNone/>
                <wp:docPr id="182" name="Auto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1B562" id="AutoShape 614" o:spid="_x0000_s1026" type="#_x0000_t34" style="position:absolute;margin-left:120.9pt;margin-top:1.2pt;width:11.9pt;height:11.2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20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F151D9" w:rsidRPr="00C9754D">
        <w:rPr>
          <w:rFonts w:ascii="Arial Narrow" w:eastAsia="MS Mincho" w:hAnsi="Arial Narrow"/>
          <w:b/>
          <w:caps/>
          <w:sz w:val="28"/>
          <w:szCs w:val="26"/>
        </w:rPr>
        <w:t>З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адержка</w:t>
      </w:r>
      <w:r w:rsidR="00F151D9" w:rsidRPr="00C9754D">
        <w:rPr>
          <w:rFonts w:eastAsia="MS Mincho"/>
          <w:b/>
          <w:caps/>
          <w:sz w:val="28"/>
          <w:szCs w:val="26"/>
        </w:rPr>
        <w:t> </w:t>
      </w:r>
      <w:r w:rsidR="00F151D9" w:rsidRPr="00C9754D">
        <w:rPr>
          <w:rFonts w:eastAsia="MS Mincho"/>
          <w:b/>
          <w:sz w:val="28"/>
          <w:szCs w:val="26"/>
        </w:rPr>
        <w:t> 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>– измерение времени между спадами импульсов первого и второго каналов;</w:t>
      </w:r>
    </w:p>
    <w:p w:rsidR="00D11CEC" w:rsidRPr="00C9754D" w:rsidRDefault="007F499E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15875</wp:posOffset>
                </wp:positionV>
                <wp:extent cx="151130" cy="130810"/>
                <wp:effectExtent l="16510" t="8890" r="13335" b="12700"/>
                <wp:wrapNone/>
                <wp:docPr id="181" name="Auto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51130" cy="13081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9333E" id="AutoShape 615" o:spid="_x0000_s1026" type="#_x0000_t34" style="position:absolute;margin-left:93.6pt;margin-top:1.25pt;width:11.9pt;height:10.3pt;rotation:180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21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41136A" w:rsidRPr="00C9754D">
        <w:rPr>
          <w:rFonts w:eastAsia="MS Mincho"/>
          <w:sz w:val="28"/>
          <w:szCs w:val="26"/>
        </w:rPr>
        <w:t xml:space="preserve">разности </w:t>
      </w:r>
      <w:r w:rsidR="00D11CEC" w:rsidRPr="00C9754D">
        <w:rPr>
          <w:rFonts w:eastAsia="MS Mincho"/>
          <w:sz w:val="28"/>
          <w:szCs w:val="26"/>
        </w:rPr>
        <w:t xml:space="preserve">фаз </w:t>
      </w:r>
      <w:r w:rsidR="0041136A" w:rsidRPr="00C9754D">
        <w:rPr>
          <w:rFonts w:eastAsia="MS Mincho"/>
          <w:sz w:val="28"/>
          <w:szCs w:val="26"/>
        </w:rPr>
        <w:t xml:space="preserve">между </w:t>
      </w:r>
      <w:r w:rsidR="00D11CEC" w:rsidRPr="00C9754D">
        <w:rPr>
          <w:rFonts w:eastAsia="MS Mincho"/>
          <w:sz w:val="28"/>
          <w:szCs w:val="26"/>
        </w:rPr>
        <w:t>фронт</w:t>
      </w:r>
      <w:r w:rsidR="0041136A" w:rsidRPr="00C9754D">
        <w:rPr>
          <w:rFonts w:eastAsia="MS Mincho"/>
          <w:sz w:val="28"/>
          <w:szCs w:val="26"/>
        </w:rPr>
        <w:t>ами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41136A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41136A" w:rsidRPr="00C9754D">
        <w:rPr>
          <w:rFonts w:eastAsia="MS Mincho"/>
          <w:sz w:val="28"/>
          <w:szCs w:val="26"/>
        </w:rPr>
        <w:t xml:space="preserve">первого и </w:t>
      </w:r>
      <w:r w:rsidR="00D11CEC" w:rsidRPr="00C9754D">
        <w:rPr>
          <w:rFonts w:eastAsia="MS Mincho"/>
          <w:sz w:val="28"/>
          <w:szCs w:val="26"/>
        </w:rPr>
        <w:t>второго канал</w:t>
      </w:r>
      <w:r w:rsidR="0041136A" w:rsidRPr="00C9754D">
        <w:rPr>
          <w:rFonts w:eastAsia="MS Mincho"/>
          <w:sz w:val="28"/>
          <w:szCs w:val="26"/>
        </w:rPr>
        <w:t>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;</w:t>
      </w:r>
    </w:p>
    <w:p w:rsidR="00D11CEC" w:rsidRPr="00C9754D" w:rsidRDefault="007F499E" w:rsidP="0074529B">
      <w:pPr>
        <w:pStyle w:val="a7"/>
        <w:tabs>
          <w:tab w:val="left" w:pos="2552"/>
          <w:tab w:val="left" w:pos="2730"/>
        </w:tabs>
        <w:spacing w:line="276" w:lineRule="auto"/>
        <w:ind w:firstLine="62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1184910</wp:posOffset>
                </wp:positionH>
                <wp:positionV relativeFrom="paragraph">
                  <wp:posOffset>6350</wp:posOffset>
                </wp:positionV>
                <wp:extent cx="151130" cy="142240"/>
                <wp:effectExtent l="12700" t="13335" r="17145" b="15875"/>
                <wp:wrapNone/>
                <wp:docPr id="180" name="Auto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142240"/>
                        </a:xfrm>
                        <a:prstGeom prst="bentConnector3">
                          <a:avLst>
                            <a:gd name="adj1" fmla="val 49852"/>
                          </a:avLst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97454" id="AutoShape 616" o:spid="_x0000_s1026" type="#_x0000_t34" style="position:absolute;margin-left:93.3pt;margin-top:.5pt;width:11.9pt;height:11.2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" adj="10768" strokeweight="1.25pt"/>
            </w:pict>
          </mc:Fallback>
        </mc:AlternateContent>
      </w:r>
      <w:r w:rsidR="005E437B" w:rsidRPr="00C9754D">
        <w:rPr>
          <w:rFonts w:eastAsia="MS Mincho"/>
          <w:sz w:val="28"/>
          <w:szCs w:val="26"/>
        </w:rPr>
        <w:t>22</w:t>
      </w:r>
      <w:r w:rsidR="00D11CEC" w:rsidRPr="00C9754D">
        <w:rPr>
          <w:rFonts w:eastAsia="MS Mincho"/>
          <w:sz w:val="28"/>
          <w:szCs w:val="26"/>
        </w:rPr>
        <w:t xml:space="preserve">) </w:t>
      </w:r>
      <w:r w:rsidR="0032124E" w:rsidRPr="00C9754D">
        <w:rPr>
          <w:rFonts w:eastAsia="MS Mincho"/>
          <w:sz w:val="28"/>
          <w:szCs w:val="26"/>
        </w:rPr>
        <w:t>″</w:t>
      </w:r>
      <w:r w:rsidR="005F7B91" w:rsidRPr="00C9754D">
        <w:rPr>
          <w:rFonts w:ascii="Arial Narrow" w:eastAsia="MS Mincho" w:hAnsi="Arial Narrow"/>
          <w:b/>
          <w:sz w:val="28"/>
          <w:szCs w:val="26"/>
        </w:rPr>
        <w:t>Ф</w:t>
      </w:r>
      <w:r w:rsidR="00F151D9" w:rsidRPr="00C9754D">
        <w:rPr>
          <w:rFonts w:ascii="Arial Narrow" w:eastAsia="MS Mincho" w:hAnsi="Arial Narrow"/>
          <w:b/>
          <w:smallCaps/>
          <w:sz w:val="28"/>
          <w:szCs w:val="26"/>
        </w:rPr>
        <w:t>аза</w:t>
      </w:r>
      <w:r w:rsidR="005F7B91" w:rsidRPr="00C9754D">
        <w:rPr>
          <w:rFonts w:eastAsia="MS Mincho"/>
          <w:b/>
          <w:sz w:val="28"/>
          <w:szCs w:val="26"/>
        </w:rPr>
        <w:t>      </w:t>
      </w:r>
      <w:r w:rsidR="0032124E" w:rsidRPr="00C9754D">
        <w:rPr>
          <w:rFonts w:eastAsia="MS Mincho"/>
          <w:sz w:val="28"/>
          <w:szCs w:val="26"/>
        </w:rPr>
        <w:t>″</w:t>
      </w:r>
      <w:r w:rsidR="00F74FF5" w:rsidRPr="00C9754D">
        <w:rPr>
          <w:rFonts w:eastAsia="MS Mincho"/>
          <w:sz w:val="28"/>
          <w:szCs w:val="26"/>
        </w:rPr>
        <w:tab/>
      </w:r>
      <w:r w:rsidR="00D11CEC" w:rsidRPr="00C9754D">
        <w:rPr>
          <w:rFonts w:eastAsia="MS Mincho"/>
          <w:sz w:val="28"/>
          <w:szCs w:val="26"/>
        </w:rPr>
        <w:t xml:space="preserve">– измерение </w:t>
      </w:r>
      <w:r w:rsidR="002F3610" w:rsidRPr="00C9754D">
        <w:rPr>
          <w:rFonts w:eastAsia="MS Mincho"/>
          <w:sz w:val="28"/>
          <w:szCs w:val="26"/>
        </w:rPr>
        <w:t xml:space="preserve">разности фаз между </w:t>
      </w:r>
      <w:r w:rsidR="00D11CEC" w:rsidRPr="00C9754D">
        <w:rPr>
          <w:rFonts w:eastAsia="MS Mincho"/>
          <w:sz w:val="28"/>
          <w:szCs w:val="26"/>
        </w:rPr>
        <w:t>спада</w:t>
      </w:r>
      <w:r w:rsidR="002F3610" w:rsidRPr="00C9754D">
        <w:rPr>
          <w:rFonts w:eastAsia="MS Mincho"/>
          <w:sz w:val="28"/>
          <w:szCs w:val="26"/>
        </w:rPr>
        <w:t>ми</w:t>
      </w:r>
      <w:r w:rsidR="00D11CEC" w:rsidRPr="00C9754D">
        <w:rPr>
          <w:rFonts w:eastAsia="MS Mincho"/>
          <w:sz w:val="28"/>
          <w:szCs w:val="26"/>
        </w:rPr>
        <w:t xml:space="preserve"> импульс</w:t>
      </w:r>
      <w:r w:rsidR="002F3610" w:rsidRPr="00C9754D">
        <w:rPr>
          <w:rFonts w:eastAsia="MS Mincho"/>
          <w:sz w:val="28"/>
          <w:szCs w:val="26"/>
        </w:rPr>
        <w:t>ов</w:t>
      </w:r>
      <w:r w:rsidR="00D11CEC" w:rsidRPr="00C9754D">
        <w:rPr>
          <w:rFonts w:eastAsia="MS Mincho"/>
          <w:sz w:val="28"/>
          <w:szCs w:val="26"/>
        </w:rPr>
        <w:t xml:space="preserve"> </w:t>
      </w:r>
      <w:r w:rsidR="002F3610" w:rsidRPr="00C9754D">
        <w:rPr>
          <w:rFonts w:eastAsia="MS Mincho"/>
          <w:sz w:val="28"/>
          <w:szCs w:val="26"/>
        </w:rPr>
        <w:t>первого и второго каналов</w:t>
      </w:r>
      <w:r w:rsidR="0023329F" w:rsidRPr="00C9754D">
        <w:rPr>
          <w:rFonts w:eastAsia="MS Mincho"/>
          <w:sz w:val="28"/>
          <w:szCs w:val="26"/>
        </w:rPr>
        <w:t xml:space="preserve"> от 0° до 360°</w:t>
      </w:r>
      <w:r w:rsidR="00D11CEC" w:rsidRPr="00C9754D">
        <w:rPr>
          <w:rFonts w:eastAsia="MS Mincho"/>
          <w:sz w:val="28"/>
          <w:szCs w:val="26"/>
        </w:rPr>
        <w:t>.</w:t>
      </w:r>
    </w:p>
    <w:p w:rsidR="00916D82" w:rsidRPr="00C9754D" w:rsidRDefault="009671CF" w:rsidP="001162D4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8C138D" w:rsidRPr="00C9754D">
        <w:rPr>
          <w:rFonts w:eastAsia="MS Mincho"/>
          <w:b/>
          <w:sz w:val="28"/>
          <w:szCs w:val="26"/>
        </w:rPr>
        <w:lastRenderedPageBreak/>
        <w:t>1.2.17</w:t>
      </w:r>
      <w:r w:rsidR="008C138D" w:rsidRPr="00C9754D">
        <w:rPr>
          <w:rFonts w:eastAsia="MS Mincho"/>
          <w:sz w:val="28"/>
          <w:szCs w:val="26"/>
        </w:rPr>
        <w:tab/>
      </w:r>
      <w:r w:rsidR="00916D82" w:rsidRPr="00C9754D">
        <w:rPr>
          <w:rFonts w:eastAsia="MS Mincho"/>
          <w:sz w:val="28"/>
          <w:szCs w:val="26"/>
        </w:rPr>
        <w:t>Пределы допускаемой основной погрешности измерения напряжения между курсорами</w:t>
      </w:r>
      <w:r w:rsidR="0077234F" w:rsidRPr="00C9754D">
        <w:rPr>
          <w:rFonts w:eastAsia="MS Mincho"/>
          <w:sz w:val="28"/>
          <w:szCs w:val="26"/>
        </w:rPr>
        <w:t>,</w:t>
      </w:r>
      <w:r w:rsidR="0077234F" w:rsidRPr="00C9754D">
        <w:rPr>
          <w:rFonts w:ascii="Arial" w:eastAsia="MS Mincho" w:hAnsi="Arial" w:cs="Arial"/>
          <w:sz w:val="28"/>
        </w:rPr>
        <w:t xml:space="preserve"> </w:t>
      </w:r>
      <w:r w:rsidR="0077234F" w:rsidRPr="00C9754D">
        <w:rPr>
          <w:rFonts w:eastAsia="MS Mincho"/>
          <w:sz w:val="28"/>
          <w:szCs w:val="26"/>
        </w:rPr>
        <w:t>а также автоматических измерений амплитуды сигнала и его среднеквадратич</w:t>
      </w:r>
      <w:r w:rsidR="00762B1A" w:rsidRPr="00C9754D">
        <w:rPr>
          <w:rFonts w:eastAsia="MS Mincho"/>
          <w:sz w:val="28"/>
          <w:szCs w:val="26"/>
        </w:rPr>
        <w:t>н</w:t>
      </w:r>
      <w:r w:rsidR="0077234F" w:rsidRPr="00C9754D">
        <w:rPr>
          <w:rFonts w:eastAsia="MS Mincho"/>
          <w:sz w:val="28"/>
          <w:szCs w:val="26"/>
        </w:rPr>
        <w:t>ого значения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b/>
          <w:sz w:val="28"/>
          <w:szCs w:val="26"/>
          <w:vertAlign w:val="subscript"/>
        </w:rPr>
        <w:t>,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="00916D82"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="00916D82" w:rsidRPr="00C9754D">
        <w:rPr>
          <w:rFonts w:eastAsia="MS Mincho"/>
          <w:sz w:val="28"/>
          <w:szCs w:val="26"/>
        </w:rPr>
        <w:t xml:space="preserve"> </w:t>
      </w:r>
      <w:r w:rsidR="00597CE0" w:rsidRPr="00C9754D">
        <w:rPr>
          <w:rFonts w:eastAsia="MS Mincho"/>
          <w:sz w:val="28"/>
          <w:szCs w:val="26"/>
        </w:rPr>
        <w:t>(</w:t>
      </w:r>
      <w:r w:rsidR="00916D82" w:rsidRPr="00C9754D">
        <w:rPr>
          <w:rFonts w:eastAsia="MS Mincho"/>
          <w:i/>
          <w:sz w:val="28"/>
          <w:szCs w:val="26"/>
        </w:rPr>
        <w:sym w:font="Symbol" w:char="F064"/>
      </w:r>
      <w:r w:rsidR="00916D82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E84980" w:rsidRPr="00C9754D">
        <w:rPr>
          <w:rFonts w:eastAsia="MS Mincho"/>
          <w:sz w:val="28"/>
          <w:szCs w:val="26"/>
        </w:rPr>
        <w:t>,</w:t>
      </w:r>
      <w:r w:rsidR="00B9740F" w:rsidRPr="00C9754D">
        <w:rPr>
          <w:rFonts w:eastAsia="MS Mincho"/>
          <w:sz w:val="28"/>
          <w:szCs w:val="26"/>
        </w:rPr>
        <w:t xml:space="preserve"> </w:t>
      </w:r>
      <w:r w:rsidR="00B9740F" w:rsidRPr="00C9754D">
        <w:rPr>
          <w:rFonts w:eastAsia="MS Mincho"/>
          <w:i/>
          <w:sz w:val="28"/>
          <w:szCs w:val="26"/>
        </w:rPr>
        <w:sym w:font="Symbol" w:char="F064"/>
      </w:r>
      <w:r w:rsidR="00B9740F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1</w:t>
      </w:r>
      <w:r w:rsidR="00B9740F" w:rsidRPr="00C9754D">
        <w:rPr>
          <w:rFonts w:eastAsia="MS Mincho"/>
          <w:i/>
          <w:sz w:val="28"/>
          <w:szCs w:val="26"/>
          <w:vertAlign w:val="subscript"/>
        </w:rPr>
        <w:t>д</w:t>
      </w:r>
      <w:r w:rsidR="00ED31C0" w:rsidRPr="00C9754D">
        <w:rPr>
          <w:rFonts w:eastAsia="MS Mincho"/>
          <w:sz w:val="28"/>
          <w:szCs w:val="26"/>
        </w:rPr>
        <w:t>,</w:t>
      </w:r>
      <w:r w:rsidR="007C144D" w:rsidRPr="00C9754D">
        <w:rPr>
          <w:rFonts w:eastAsia="MS Mincho"/>
          <w:sz w:val="28"/>
          <w:szCs w:val="26"/>
        </w:rPr>
        <w:t xml:space="preserve"> </w:t>
      </w:r>
      <w:r w:rsidR="007C144D" w:rsidRPr="00C9754D">
        <w:rPr>
          <w:rFonts w:eastAsia="MS Mincho"/>
          <w:i/>
          <w:sz w:val="28"/>
          <w:szCs w:val="26"/>
        </w:rPr>
        <w:sym w:font="Symbol" w:char="F064"/>
      </w:r>
      <w:r w:rsidR="007C144D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7C144D" w:rsidRPr="00C9754D">
        <w:rPr>
          <w:rFonts w:eastAsia="MS Mincho"/>
          <w:i/>
          <w:sz w:val="28"/>
          <w:szCs w:val="26"/>
          <w:vertAlign w:val="subscript"/>
        </w:rPr>
        <w:t>2</w:t>
      </w:r>
      <w:r w:rsidR="007C144D" w:rsidRPr="00C9754D">
        <w:rPr>
          <w:rFonts w:eastAsia="MS Mincho"/>
          <w:sz w:val="28"/>
          <w:szCs w:val="26"/>
        </w:rPr>
        <w:t xml:space="preserve">, </w:t>
      </w:r>
      <w:r w:rsidR="0097273E" w:rsidRPr="00C9754D">
        <w:rPr>
          <w:rFonts w:eastAsia="MS Mincho"/>
          <w:i/>
          <w:sz w:val="28"/>
          <w:szCs w:val="26"/>
        </w:rPr>
        <w:sym w:font="Symbol" w:char="F064"/>
      </w:r>
      <w:r w:rsidR="0097273E"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="0097273E" w:rsidRPr="00C9754D">
        <w:rPr>
          <w:rFonts w:eastAsia="MS Mincho"/>
          <w:i/>
          <w:sz w:val="28"/>
          <w:szCs w:val="26"/>
          <w:vertAlign w:val="subscript"/>
        </w:rPr>
        <w:t>2д</w:t>
      </w:r>
      <w:r w:rsidR="0097273E" w:rsidRPr="00C9754D">
        <w:rPr>
          <w:rFonts w:eastAsia="MS Mincho"/>
          <w:sz w:val="28"/>
          <w:szCs w:val="26"/>
        </w:rPr>
        <w:t>, </w:t>
      </w:r>
      <w:r w:rsidR="00ED31C0" w:rsidRPr="00C9754D">
        <w:rPr>
          <w:rFonts w:eastAsia="MS Mincho"/>
          <w:sz w:val="28"/>
          <w:szCs w:val="26"/>
        </w:rPr>
        <w:t>%</w:t>
      </w:r>
      <w:r w:rsidR="00692A8F" w:rsidRPr="00C9754D">
        <w:rPr>
          <w:rFonts w:eastAsia="MS Mincho"/>
          <w:sz w:val="28"/>
          <w:szCs w:val="26"/>
        </w:rPr>
        <w:t>)</w:t>
      </w:r>
      <w:r w:rsidR="00916D82" w:rsidRPr="00C9754D">
        <w:rPr>
          <w:rFonts w:eastAsia="MS Mincho"/>
          <w:sz w:val="28"/>
          <w:szCs w:val="26"/>
        </w:rPr>
        <w:t xml:space="preserve"> о</w:t>
      </w:r>
      <w:r w:rsidR="00916D82" w:rsidRPr="00C9754D">
        <w:rPr>
          <w:rFonts w:eastAsia="MS Mincho"/>
          <w:sz w:val="28"/>
          <w:szCs w:val="26"/>
        </w:rPr>
        <w:t>п</w:t>
      </w:r>
      <w:r w:rsidR="00916D82" w:rsidRPr="00C9754D">
        <w:rPr>
          <w:rFonts w:eastAsia="MS Mincho"/>
          <w:sz w:val="28"/>
          <w:szCs w:val="26"/>
        </w:rPr>
        <w:t>ределяются по формул</w:t>
      </w:r>
      <w:r w:rsidR="00692A8F" w:rsidRPr="00C9754D">
        <w:rPr>
          <w:rFonts w:eastAsia="MS Mincho"/>
          <w:sz w:val="28"/>
          <w:szCs w:val="26"/>
        </w:rPr>
        <w:t>ам:</w:t>
      </w:r>
    </w:p>
    <w:p w:rsidR="0067045C" w:rsidRDefault="00692A8F" w:rsidP="00F53637">
      <w:pPr>
        <w:pStyle w:val="a7"/>
        <w:tabs>
          <w:tab w:val="left" w:pos="4914"/>
          <w:tab w:val="left" w:pos="9639"/>
        </w:tabs>
        <w:spacing w:line="264" w:lineRule="auto"/>
        <w:ind w:firstLine="567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3E32BE" w:rsidRPr="00C9754D">
        <w:rPr>
          <w:rFonts w:eastAsia="MS Mincho"/>
          <w:sz w:val="28"/>
          <w:szCs w:val="26"/>
        </w:rPr>
        <w:t>при коэффициентах отклонения от 10 мВ/дел до 5 В/дел</w:t>
      </w:r>
      <w:r w:rsidR="009671CF">
        <w:rPr>
          <w:rFonts w:eastAsia="MS Mincho"/>
          <w:sz w:val="28"/>
          <w:szCs w:val="26"/>
        </w:rPr>
        <w:t xml:space="preserve"> </w:t>
      </w:r>
    </w:p>
    <w:p w:rsidR="003E32BE" w:rsidRPr="00C9754D" w:rsidRDefault="009036F7" w:rsidP="0067045C">
      <w:pPr>
        <w:pStyle w:val="a7"/>
        <w:tabs>
          <w:tab w:val="left" w:pos="4914"/>
          <w:tab w:val="left" w:pos="9639"/>
        </w:tabs>
        <w:spacing w:line="264" w:lineRule="auto"/>
        <w:ind w:firstLine="851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без делителя</w:t>
      </w:r>
      <w:r w:rsidR="00010376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60" w:dyaOrig="660">
          <v:shape id="_x0000_i1025" type="#_x0000_t75" style="width:94.3pt;height:34.3pt" o:ole="">
            <v:imagedata r:id="rId8" o:title=""/>
          </v:shape>
          <o:OLEObject Type="Embed" ProgID="Equation.3" ShapeID="_x0000_i1025" DrawAspect="Content" ObjectID="_1583327790" r:id="rId9"/>
        </w:object>
      </w:r>
      <w:r w:rsidR="003E32BE" w:rsidRPr="00C9754D">
        <w:rPr>
          <w:sz w:val="28"/>
          <w:szCs w:val="26"/>
        </w:rPr>
        <w:tab/>
      </w:r>
      <w:r w:rsidR="003E32BE" w:rsidRPr="00C9754D">
        <w:rPr>
          <w:rFonts w:eastAsia="MS Mincho"/>
          <w:sz w:val="28"/>
          <w:szCs w:val="26"/>
        </w:rPr>
        <w:t>(1.1)</w:t>
      </w:r>
    </w:p>
    <w:p w:rsidR="008274CD" w:rsidRPr="00C9754D" w:rsidRDefault="003F2CDE" w:rsidP="0067045C">
      <w:pPr>
        <w:pStyle w:val="a7"/>
        <w:tabs>
          <w:tab w:val="left" w:pos="4914"/>
          <w:tab w:val="left" w:pos="9639"/>
        </w:tabs>
        <w:spacing w:line="264" w:lineRule="auto"/>
        <w:ind w:left="6946" w:hanging="6095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с делителем </w:t>
      </w:r>
      <w:r w:rsidR="009036F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140" w:dyaOrig="639">
          <v:shape id="_x0000_i1026" type="#_x0000_t75" style="width:94.85pt;height:33.7pt" o:ole="">
            <v:imagedata r:id="rId10" o:title=""/>
          </v:shape>
          <o:OLEObject Type="Embed" ProgID="Equation.3" ShapeID="_x0000_i1026" DrawAspect="Content" ObjectID="_1583327791" r:id="rId11"/>
        </w:object>
      </w:r>
      <w:r w:rsidR="008274CD" w:rsidRPr="00C9754D">
        <w:rPr>
          <w:sz w:val="28"/>
          <w:szCs w:val="26"/>
        </w:rPr>
        <w:tab/>
      </w:r>
      <w:r w:rsidR="00677A57" w:rsidRPr="00C9754D">
        <w:rPr>
          <w:sz w:val="28"/>
          <w:szCs w:val="26"/>
        </w:rPr>
        <w:tab/>
      </w:r>
      <w:r w:rsidR="008274CD"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2</w:t>
      </w:r>
      <w:r w:rsidR="008274CD" w:rsidRPr="00C9754D">
        <w:rPr>
          <w:rFonts w:eastAsia="MS Mincho"/>
          <w:sz w:val="28"/>
          <w:szCs w:val="26"/>
        </w:rPr>
        <w:t>)</w:t>
      </w:r>
    </w:p>
    <w:p w:rsidR="0067045C" w:rsidRDefault="003E32BE" w:rsidP="00D76BBA">
      <w:pPr>
        <w:pStyle w:val="a7"/>
        <w:tabs>
          <w:tab w:val="left" w:pos="4914"/>
          <w:tab w:val="left" w:pos="9639"/>
        </w:tabs>
        <w:spacing w:before="60"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при коэффициентах отклонения 2 мВ/дел, 5 мВ/дел</w:t>
      </w:r>
      <w:r w:rsidR="009671CF">
        <w:rPr>
          <w:rFonts w:eastAsia="MS Mincho"/>
          <w:sz w:val="28"/>
          <w:szCs w:val="26"/>
        </w:rPr>
        <w:t xml:space="preserve"> </w:t>
      </w:r>
    </w:p>
    <w:p w:rsidR="003E32BE" w:rsidRPr="00C9754D" w:rsidRDefault="00CD4A9B" w:rsidP="0067045C">
      <w:pPr>
        <w:pStyle w:val="a7"/>
        <w:tabs>
          <w:tab w:val="left" w:pos="4914"/>
          <w:tab w:val="left" w:pos="9639"/>
        </w:tabs>
        <w:spacing w:line="240" w:lineRule="auto"/>
        <w:ind w:firstLine="851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без делителя</w:t>
      </w:r>
      <w:r w:rsidR="003E32BE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540" w:dyaOrig="639">
          <v:shape id="_x0000_i1027" type="#_x0000_t75" style="width:110.85pt;height:33.7pt" o:ole="">
            <v:imagedata r:id="rId12" o:title=""/>
          </v:shape>
          <o:OLEObject Type="Embed" ProgID="Equation.3" ShapeID="_x0000_i1027" DrawAspect="Content" ObjectID="_1583327792" r:id="rId13"/>
        </w:object>
      </w:r>
      <w:r w:rsidR="003E32BE" w:rsidRPr="00C9754D">
        <w:rPr>
          <w:sz w:val="28"/>
          <w:szCs w:val="26"/>
        </w:rPr>
        <w:tab/>
      </w:r>
      <w:r w:rsidR="003E32BE" w:rsidRPr="00C9754D">
        <w:rPr>
          <w:rFonts w:eastAsia="MS Mincho"/>
          <w:sz w:val="28"/>
          <w:szCs w:val="26"/>
        </w:rPr>
        <w:t>(1.</w:t>
      </w:r>
      <w:r w:rsidR="00EF6BEF" w:rsidRPr="00C9754D">
        <w:rPr>
          <w:rFonts w:eastAsia="MS Mincho"/>
          <w:sz w:val="28"/>
          <w:szCs w:val="26"/>
        </w:rPr>
        <w:t>3</w:t>
      </w:r>
      <w:r w:rsidR="003E32BE" w:rsidRPr="00C9754D">
        <w:rPr>
          <w:rFonts w:eastAsia="MS Mincho"/>
          <w:sz w:val="28"/>
          <w:szCs w:val="26"/>
        </w:rPr>
        <w:t>)</w:t>
      </w:r>
    </w:p>
    <w:p w:rsidR="008274CD" w:rsidRPr="00C9754D" w:rsidRDefault="00EF6BEF" w:rsidP="00040338">
      <w:pPr>
        <w:pStyle w:val="a7"/>
        <w:tabs>
          <w:tab w:val="left" w:pos="4962"/>
          <w:tab w:val="left" w:pos="9639"/>
        </w:tabs>
        <w:spacing w:line="240" w:lineRule="auto"/>
        <w:ind w:firstLine="851"/>
        <w:jc w:val="left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с делителем</w:t>
      </w:r>
      <w:r w:rsidR="00E17297" w:rsidRPr="00C9754D">
        <w:rPr>
          <w:rFonts w:eastAsia="MS Mincho"/>
          <w:sz w:val="28"/>
          <w:szCs w:val="26"/>
        </w:rPr>
        <w:tab/>
      </w:r>
      <w:r w:rsidR="005E1DDF" w:rsidRPr="00C9754D">
        <w:rPr>
          <w:snapToGrid w:val="0"/>
          <w:position w:val="-24"/>
          <w:sz w:val="28"/>
          <w:szCs w:val="26"/>
        </w:rPr>
        <w:object w:dxaOrig="2340" w:dyaOrig="639">
          <v:shape id="_x0000_i1028" type="#_x0000_t75" style="width:100pt;height:32.55pt" o:ole="">
            <v:imagedata r:id="rId14" o:title=""/>
          </v:shape>
          <o:OLEObject Type="Embed" ProgID="Equation.3" ShapeID="_x0000_i1028" DrawAspect="Content" ObjectID="_1583327793" r:id="rId15"/>
        </w:object>
      </w:r>
      <w:r w:rsidR="001713BB" w:rsidRPr="00C9754D">
        <w:rPr>
          <w:snapToGrid w:val="0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(1.4)</w:t>
      </w:r>
    </w:p>
    <w:p w:rsidR="00BE4517" w:rsidRPr="00C9754D" w:rsidRDefault="00BE4517" w:rsidP="00071723">
      <w:pPr>
        <w:pStyle w:val="a7"/>
        <w:tabs>
          <w:tab w:val="left" w:pos="241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к</w:t>
      </w:r>
      <w:r w:rsidRPr="00C9754D">
        <w:rPr>
          <w:rFonts w:eastAsia="MS Mincho"/>
          <w:sz w:val="28"/>
          <w:szCs w:val="26"/>
        </w:rPr>
        <w:t xml:space="preserve"> </w:t>
      </w:r>
      <w:r w:rsidR="00071723" w:rsidRPr="00C9754D">
        <w:rPr>
          <w:rFonts w:eastAsia="MS Mincho"/>
          <w:sz w:val="28"/>
          <w:szCs w:val="26"/>
        </w:rPr>
        <w:t>= 10∙К</w:t>
      </w:r>
      <w:r w:rsidR="00071723" w:rsidRPr="00C9754D">
        <w:rPr>
          <w:rFonts w:eastAsia="MS Mincho"/>
          <w:sz w:val="28"/>
          <w:szCs w:val="26"/>
          <w:vertAlign w:val="subscript"/>
        </w:rPr>
        <w:t>отк</w:t>
      </w:r>
      <w:r w:rsidR="00071723" w:rsidRPr="00C9754D">
        <w:rPr>
          <w:rFonts w:eastAsia="MS Mincho"/>
          <w:sz w:val="28"/>
          <w:szCs w:val="26"/>
        </w:rPr>
        <w:tab/>
      </w:r>
      <w:r w:rsidR="005857E6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конечное значе</w:t>
      </w:r>
      <w:r w:rsidR="00354344" w:rsidRPr="00C9754D">
        <w:rPr>
          <w:rFonts w:eastAsia="MS Mincho"/>
          <w:sz w:val="28"/>
          <w:szCs w:val="26"/>
        </w:rPr>
        <w:t>ние установленного диапазона, В</w:t>
      </w:r>
      <w:r w:rsidRPr="00C9754D">
        <w:rPr>
          <w:rFonts w:eastAsia="MS Mincho"/>
          <w:sz w:val="28"/>
          <w:szCs w:val="26"/>
        </w:rPr>
        <w:t>;</w:t>
      </w:r>
    </w:p>
    <w:p w:rsidR="00A130C2" w:rsidRPr="00C9754D" w:rsidRDefault="00BE4517" w:rsidP="00440CAC">
      <w:pPr>
        <w:pStyle w:val="a7"/>
        <w:tabs>
          <w:tab w:val="left" w:pos="2410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U</w:t>
      </w:r>
      <w:r w:rsidR="00EE1307"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 xml:space="preserve">- </w:t>
      </w:r>
      <w:r w:rsidR="00A130C2" w:rsidRPr="00C9754D">
        <w:rPr>
          <w:rFonts w:eastAsia="MS Mincho"/>
          <w:sz w:val="28"/>
          <w:szCs w:val="26"/>
        </w:rPr>
        <w:t xml:space="preserve">амплитудное </w:t>
      </w:r>
      <w:r w:rsidRPr="00C9754D">
        <w:rPr>
          <w:rFonts w:eastAsia="MS Mincho"/>
          <w:sz w:val="28"/>
          <w:szCs w:val="26"/>
        </w:rPr>
        <w:t>значение измеряемого напряжения, В</w:t>
      </w:r>
      <w:r w:rsidR="00D40B42" w:rsidRPr="00C9754D">
        <w:rPr>
          <w:rFonts w:eastAsia="MS Mincho"/>
          <w:sz w:val="28"/>
          <w:szCs w:val="26"/>
        </w:rPr>
        <w:t>;</w:t>
      </w:r>
    </w:p>
    <w:p w:rsidR="00BE4517" w:rsidRPr="00C9754D" w:rsidRDefault="00D40B42" w:rsidP="00440CAC">
      <w:pPr>
        <w:pStyle w:val="a7"/>
        <w:tabs>
          <w:tab w:val="left" w:pos="2410"/>
        </w:tabs>
        <w:spacing w:line="264" w:lineRule="auto"/>
        <w:ind w:firstLine="992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отк</w:t>
      </w:r>
      <w:r w:rsidR="00EE1307" w:rsidRPr="00C9754D">
        <w:rPr>
          <w:rFonts w:eastAsia="MS Mincho"/>
          <w:sz w:val="28"/>
          <w:szCs w:val="26"/>
        </w:rPr>
        <w:tab/>
      </w:r>
      <w:r w:rsidR="009F06F7" w:rsidRPr="00C9754D">
        <w:rPr>
          <w:rFonts w:eastAsia="MS Mincho"/>
          <w:sz w:val="28"/>
          <w:szCs w:val="26"/>
        </w:rPr>
        <w:t>-</w:t>
      </w:r>
      <w:r w:rsidRPr="00C9754D">
        <w:rPr>
          <w:rFonts w:eastAsia="MS Mincho"/>
          <w:sz w:val="28"/>
          <w:szCs w:val="26"/>
        </w:rPr>
        <w:t xml:space="preserve"> коэффициент отклонения, В/дел.</w:t>
      </w:r>
    </w:p>
    <w:p w:rsidR="00BE4517" w:rsidRPr="00FA46AA" w:rsidRDefault="00BE4517" w:rsidP="00916D82">
      <w:pPr>
        <w:pStyle w:val="a7"/>
        <w:spacing w:line="276" w:lineRule="auto"/>
        <w:ind w:firstLine="567"/>
        <w:rPr>
          <w:rFonts w:eastAsia="MS Mincho"/>
          <w:szCs w:val="24"/>
        </w:rPr>
      </w:pPr>
    </w:p>
    <w:p w:rsidR="00916D82" w:rsidRPr="00C9754D" w:rsidRDefault="00916D82" w:rsidP="00916D82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Пределы допускаемой погрешности измерения напряжения между курсорами и автоматических измерений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амп</w:t>
      </w:r>
      <w:r w:rsidR="000031EC" w:rsidRPr="00C9754D">
        <w:rPr>
          <w:rFonts w:ascii="Arial Narrow" w:eastAsia="MS Mincho" w:hAnsi="Arial Narrow"/>
          <w:sz w:val="28"/>
          <w:szCs w:val="26"/>
          <w:vertAlign w:val="subscript"/>
        </w:rPr>
        <w:t>л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b/>
          <w:sz w:val="28"/>
          <w:szCs w:val="26"/>
          <w:vertAlign w:val="subscript"/>
        </w:rPr>
        <w:t>,</w:t>
      </w:r>
      <w:r w:rsidRPr="00C9754D">
        <w:rPr>
          <w:rFonts w:eastAsia="MS Mincho"/>
          <w:sz w:val="28"/>
          <w:szCs w:val="26"/>
        </w:rPr>
        <w:t xml:space="preserve"> 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ascii="Arial Narrow" w:eastAsia="MS Mincho" w:hAnsi="Arial Narrow"/>
          <w:sz w:val="28"/>
          <w:szCs w:val="26"/>
          <w:lang w:val="en-US"/>
        </w:rPr>
        <w:t>U</w:t>
      </w:r>
      <w:r w:rsidRPr="00C9754D">
        <w:rPr>
          <w:rFonts w:ascii="Arial Narrow" w:eastAsia="MS Mincho" w:hAnsi="Arial Narrow"/>
          <w:sz w:val="28"/>
          <w:szCs w:val="26"/>
          <w:vertAlign w:val="subscript"/>
        </w:rPr>
        <w:t>скз</w:t>
      </w:r>
      <w:r w:rsidR="00D50F00" w:rsidRPr="00C9754D">
        <w:rPr>
          <w:rFonts w:eastAsia="MS Mincho"/>
          <w:sz w:val="28"/>
          <w:szCs w:val="26"/>
        </w:rPr>
        <w:t>″</w:t>
      </w:r>
      <w:r w:rsidRPr="00C9754D">
        <w:rPr>
          <w:rFonts w:eastAsia="MS Mincho"/>
          <w:sz w:val="28"/>
          <w:szCs w:val="26"/>
        </w:rPr>
        <w:t xml:space="preserve"> в рабочем диапазоне температур </w:t>
      </w:r>
      <w:r w:rsidR="00597CE0" w:rsidRPr="00C9754D">
        <w:rPr>
          <w:rFonts w:eastAsia="MS Mincho"/>
          <w:sz w:val="28"/>
          <w:szCs w:val="26"/>
        </w:rPr>
        <w:t>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U</w:t>
      </w:r>
      <w:r w:rsidRPr="00C9754D">
        <w:rPr>
          <w:rFonts w:eastAsia="MS Mincho"/>
          <w:i/>
          <w:sz w:val="28"/>
          <w:szCs w:val="26"/>
          <w:vertAlign w:val="subscript"/>
        </w:rPr>
        <w:t>р</w:t>
      </w:r>
      <w:r w:rsidR="00534264" w:rsidRPr="00C9754D">
        <w:rPr>
          <w:rFonts w:eastAsia="MS Mincho"/>
          <w:sz w:val="28"/>
          <w:szCs w:val="26"/>
        </w:rPr>
        <w:t>,</w:t>
      </w:r>
      <w:r w:rsidR="00D01CA8" w:rsidRPr="00C9754D">
        <w:rPr>
          <w:rFonts w:eastAsia="MS Mincho"/>
          <w:sz w:val="28"/>
          <w:szCs w:val="26"/>
        </w:rPr>
        <w:t> </w:t>
      </w:r>
      <w:r w:rsidR="00597CE0" w:rsidRPr="00C9754D">
        <w:rPr>
          <w:rFonts w:eastAsia="MS Mincho"/>
          <w:sz w:val="28"/>
          <w:szCs w:val="26"/>
        </w:rPr>
        <w:t>%)</w:t>
      </w:r>
      <w:r w:rsidRPr="00C9754D">
        <w:rPr>
          <w:rFonts w:eastAsia="MS Mincho"/>
          <w:sz w:val="28"/>
          <w:szCs w:val="26"/>
        </w:rPr>
        <w:t xml:space="preserve"> определяю</w:t>
      </w:r>
      <w:r w:rsidRPr="00C9754D">
        <w:rPr>
          <w:rFonts w:eastAsia="MS Mincho"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>ся по формуле</w:t>
      </w:r>
    </w:p>
    <w:p w:rsidR="00FE6EBE" w:rsidRPr="00C9754D" w:rsidRDefault="006946DF" w:rsidP="00B61CE5">
      <w:pPr>
        <w:pStyle w:val="a7"/>
        <w:tabs>
          <w:tab w:val="left" w:pos="9639"/>
        </w:tabs>
        <w:spacing w:line="276" w:lineRule="auto"/>
        <w:ind w:firstLine="2977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79" w:dyaOrig="380">
          <v:shape id="_x0000_i1029" type="#_x0000_t75" style="width:118.85pt;height:24.55pt" o:ole="">
            <v:imagedata r:id="rId16" o:title=""/>
          </v:shape>
          <o:OLEObject Type="Embed" ProgID="Equation.3" ShapeID="_x0000_i1029" DrawAspect="Content" ObjectID="_1583327794" r:id="rId17"/>
        </w:object>
      </w:r>
      <w:r w:rsidR="00FE6EBE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5</w:t>
      </w:r>
      <w:r w:rsidR="00FE6EBE" w:rsidRPr="00C9754D">
        <w:rPr>
          <w:rFonts w:eastAsia="MS Mincho"/>
          <w:sz w:val="28"/>
          <w:szCs w:val="26"/>
        </w:rPr>
        <w:t>)</w:t>
      </w:r>
    </w:p>
    <w:p w:rsidR="00C23400" w:rsidRPr="00C9754D" w:rsidRDefault="002F508F" w:rsidP="002E1BA6">
      <w:pPr>
        <w:pStyle w:val="a7"/>
        <w:tabs>
          <w:tab w:val="left" w:pos="1418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1.2.18</w:t>
      </w:r>
      <w:r w:rsidRPr="00C9754D">
        <w:rPr>
          <w:rFonts w:eastAsia="MS Mincho"/>
          <w:sz w:val="28"/>
          <w:szCs w:val="26"/>
        </w:rPr>
        <w:tab/>
      </w:r>
      <w:r w:rsidR="00DB1CCB" w:rsidRPr="00C9754D">
        <w:rPr>
          <w:rFonts w:eastAsia="MS Mincho"/>
          <w:sz w:val="28"/>
          <w:szCs w:val="26"/>
        </w:rPr>
        <w:t>Пределы допускаемой основной погрешности измерения временных интервалов между курсорами</w:t>
      </w:r>
      <w:r w:rsidR="00FA5469" w:rsidRPr="00C9754D">
        <w:rPr>
          <w:rFonts w:eastAsia="MS Mincho"/>
          <w:sz w:val="28"/>
          <w:szCs w:val="26"/>
        </w:rPr>
        <w:t xml:space="preserve"> 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C23400" w:rsidRPr="00C9754D">
        <w:rPr>
          <w:rFonts w:eastAsia="MS Mincho"/>
          <w:sz w:val="28"/>
          <w:szCs w:val="26"/>
        </w:rPr>
        <w:t>(</w:t>
      </w:r>
      <w:r w:rsidR="00DB1CCB" w:rsidRPr="00C9754D">
        <w:rPr>
          <w:rFonts w:eastAsia="MS Mincho"/>
          <w:i/>
          <w:sz w:val="28"/>
          <w:szCs w:val="26"/>
        </w:rPr>
        <w:sym w:font="Symbol" w:char="F064"/>
      </w:r>
      <w:r w:rsidR="00DB1CCB" w:rsidRPr="00C9754D">
        <w:rPr>
          <w:rFonts w:eastAsia="MS Mincho"/>
          <w:sz w:val="28"/>
          <w:szCs w:val="26"/>
          <w:vertAlign w:val="subscript"/>
        </w:rPr>
        <w:t>Т1</w:t>
      </w:r>
      <w:r w:rsidR="00534264" w:rsidRPr="00C9754D">
        <w:rPr>
          <w:rFonts w:eastAsia="MS Mincho"/>
          <w:sz w:val="28"/>
          <w:szCs w:val="26"/>
        </w:rPr>
        <w:t>,</w:t>
      </w:r>
      <w:r w:rsidR="00C23400" w:rsidRPr="00C9754D">
        <w:rPr>
          <w:rFonts w:eastAsia="MS Mincho"/>
          <w:sz w:val="28"/>
          <w:szCs w:val="26"/>
        </w:rPr>
        <w:t> </w:t>
      </w:r>
      <w:r w:rsidR="00C23400" w:rsidRPr="00C9754D">
        <w:rPr>
          <w:rFonts w:eastAsia="MS Mincho"/>
          <w:i/>
          <w:sz w:val="28"/>
          <w:szCs w:val="26"/>
        </w:rPr>
        <w:sym w:font="Symbol" w:char="F064"/>
      </w:r>
      <w:r w:rsidR="00C23400" w:rsidRPr="00C9754D">
        <w:rPr>
          <w:rFonts w:eastAsia="MS Mincho"/>
          <w:sz w:val="28"/>
          <w:szCs w:val="26"/>
          <w:vertAlign w:val="subscript"/>
        </w:rPr>
        <w:t>Т2</w:t>
      </w:r>
      <w:r w:rsidR="00C23400" w:rsidRPr="00C9754D">
        <w:rPr>
          <w:rFonts w:eastAsia="MS Mincho"/>
          <w:sz w:val="28"/>
          <w:szCs w:val="26"/>
        </w:rPr>
        <w:t>, %)</w:t>
      </w:r>
      <w:r w:rsidR="00041A3E" w:rsidRPr="00C9754D">
        <w:rPr>
          <w:rFonts w:eastAsia="MS Mincho"/>
          <w:sz w:val="28"/>
          <w:szCs w:val="26"/>
        </w:rPr>
        <w:t xml:space="preserve"> определяются по формулам:</w:t>
      </w:r>
    </w:p>
    <w:p w:rsidR="00DB1CCB" w:rsidRPr="00C9754D" w:rsidRDefault="00C23400" w:rsidP="00393202">
      <w:pPr>
        <w:pStyle w:val="a7"/>
        <w:tabs>
          <w:tab w:val="left" w:pos="1326"/>
          <w:tab w:val="left" w:pos="7797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>при коэффициентах развертки от 1 мкс/дел до 10 с/дел</w:t>
      </w:r>
      <w:r w:rsidR="00C77FA8" w:rsidRPr="00C9754D">
        <w:rPr>
          <w:rFonts w:eastAsia="MS Mincho"/>
          <w:sz w:val="28"/>
          <w:szCs w:val="26"/>
        </w:rPr>
        <w:tab/>
      </w:r>
      <w:r w:rsidR="004E6E33" w:rsidRPr="00C9754D">
        <w:rPr>
          <w:snapToGrid w:val="0"/>
          <w:position w:val="-24"/>
          <w:sz w:val="28"/>
          <w:szCs w:val="26"/>
        </w:rPr>
        <w:object w:dxaOrig="1980" w:dyaOrig="639">
          <v:shape id="_x0000_i1030" type="#_x0000_t75" style="width:89.7pt;height:34.85pt" o:ole="">
            <v:imagedata r:id="rId18" o:title=""/>
          </v:shape>
          <o:OLEObject Type="Embed" ProgID="Equation.3" ShapeID="_x0000_i1030" DrawAspect="Content" ObjectID="_1583327795" r:id="rId19"/>
        </w:object>
      </w:r>
      <w:r w:rsidR="004D6CC8">
        <w:rPr>
          <w:sz w:val="28"/>
          <w:szCs w:val="26"/>
        </w:rPr>
        <w:t xml:space="preserve">  </w:t>
      </w:r>
      <w:r w:rsidR="00C77FA8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6</w:t>
      </w:r>
      <w:r w:rsidR="00C77FA8" w:rsidRPr="00C9754D">
        <w:rPr>
          <w:rFonts w:eastAsia="MS Mincho"/>
          <w:sz w:val="28"/>
          <w:szCs w:val="26"/>
        </w:rPr>
        <w:t>)</w:t>
      </w:r>
    </w:p>
    <w:p w:rsidR="00DB1CCB" w:rsidRPr="00C9754D" w:rsidRDefault="00E12A8F" w:rsidP="00393202">
      <w:pPr>
        <w:pStyle w:val="a7"/>
        <w:tabs>
          <w:tab w:val="left" w:pos="7655"/>
          <w:tab w:val="left" w:pos="9639"/>
        </w:tabs>
        <w:spacing w:line="240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- </w:t>
      </w:r>
      <w:r w:rsidR="00DB1CCB" w:rsidRPr="00C9754D">
        <w:rPr>
          <w:rFonts w:eastAsia="MS Mincho"/>
          <w:sz w:val="28"/>
          <w:szCs w:val="26"/>
        </w:rPr>
        <w:t xml:space="preserve">при коэффициентах развертки от </w:t>
      </w:r>
      <w:r w:rsidR="009536AC" w:rsidRPr="00C9754D">
        <w:rPr>
          <w:rFonts w:eastAsia="MS Mincho"/>
          <w:sz w:val="28"/>
          <w:szCs w:val="26"/>
        </w:rPr>
        <w:t>1</w:t>
      </w:r>
      <w:r w:rsidR="00DB1CCB" w:rsidRPr="00C9754D">
        <w:rPr>
          <w:rFonts w:eastAsia="MS Mincho"/>
          <w:sz w:val="28"/>
          <w:szCs w:val="26"/>
        </w:rPr>
        <w:t xml:space="preserve"> </w:t>
      </w:r>
      <w:r w:rsidR="005E164D" w:rsidRPr="00C9754D">
        <w:rPr>
          <w:rFonts w:eastAsia="MS Mincho"/>
          <w:sz w:val="28"/>
          <w:szCs w:val="26"/>
        </w:rPr>
        <w:t xml:space="preserve">нс/дел </w:t>
      </w:r>
      <w:r w:rsidR="00DB1CCB" w:rsidRPr="00C9754D">
        <w:rPr>
          <w:rFonts w:eastAsia="MS Mincho"/>
          <w:sz w:val="28"/>
          <w:szCs w:val="26"/>
        </w:rPr>
        <w:t xml:space="preserve">до </w:t>
      </w:r>
      <w:r w:rsidR="005E164D" w:rsidRPr="00C9754D">
        <w:rPr>
          <w:rFonts w:eastAsia="MS Mincho"/>
          <w:sz w:val="28"/>
          <w:szCs w:val="26"/>
        </w:rPr>
        <w:t>0,</w:t>
      </w:r>
      <w:r w:rsidR="00DB1CCB" w:rsidRPr="00C9754D">
        <w:rPr>
          <w:rFonts w:eastAsia="MS Mincho"/>
          <w:sz w:val="28"/>
          <w:szCs w:val="26"/>
        </w:rPr>
        <w:t>5 </w:t>
      </w:r>
      <w:r w:rsidR="005E164D" w:rsidRPr="00C9754D">
        <w:rPr>
          <w:rFonts w:eastAsia="MS Mincho"/>
          <w:sz w:val="28"/>
          <w:szCs w:val="26"/>
        </w:rPr>
        <w:t>мк</w:t>
      </w:r>
      <w:r w:rsidR="00DB1CCB" w:rsidRPr="00C9754D">
        <w:rPr>
          <w:rFonts w:eastAsia="MS Mincho"/>
          <w:sz w:val="28"/>
          <w:szCs w:val="26"/>
        </w:rPr>
        <w:t>с/дел</w:t>
      </w:r>
      <w:r w:rsidR="00393202">
        <w:rPr>
          <w:rFonts w:eastAsia="MS Mincho"/>
          <w:sz w:val="28"/>
          <w:szCs w:val="26"/>
        </w:rPr>
        <w:t xml:space="preserve"> </w:t>
      </w:r>
      <w:r w:rsidR="009A6E7D" w:rsidRPr="00C9754D">
        <w:rPr>
          <w:rFonts w:eastAsia="MS Mincho"/>
          <w:sz w:val="28"/>
          <w:szCs w:val="26"/>
        </w:rPr>
        <w:tab/>
      </w:r>
      <w:r w:rsidR="00710DF4">
        <w:rPr>
          <w:rFonts w:eastAsia="MS Mincho"/>
          <w:sz w:val="28"/>
          <w:szCs w:val="26"/>
        </w:rPr>
        <w:t xml:space="preserve"> </w:t>
      </w:r>
      <w:r w:rsidR="004E6E33" w:rsidRPr="00C9754D">
        <w:rPr>
          <w:snapToGrid w:val="0"/>
          <w:position w:val="-24"/>
          <w:sz w:val="28"/>
          <w:szCs w:val="26"/>
        </w:rPr>
        <w:object w:dxaOrig="2100" w:dyaOrig="639">
          <v:shape id="_x0000_i1031" type="#_x0000_t75" style="width:95.45pt;height:35.45pt" o:ole="">
            <v:imagedata r:id="rId20" o:title=""/>
          </v:shape>
          <o:OLEObject Type="Embed" ProgID="Equation.3" ShapeID="_x0000_i1031" DrawAspect="Content" ObjectID="_1583327796" r:id="rId21"/>
        </w:object>
      </w:r>
      <w:r w:rsidR="004D6CC8">
        <w:rPr>
          <w:sz w:val="28"/>
          <w:szCs w:val="26"/>
        </w:rPr>
        <w:t xml:space="preserve">  </w:t>
      </w:r>
      <w:r w:rsidR="0020053B" w:rsidRPr="00C9754D">
        <w:rPr>
          <w:rFonts w:eastAsia="MS Mincho"/>
          <w:sz w:val="28"/>
          <w:szCs w:val="26"/>
        </w:rPr>
        <w:t>(</w:t>
      </w:r>
      <w:r w:rsidR="00B5661E" w:rsidRPr="00C9754D">
        <w:rPr>
          <w:rFonts w:eastAsia="MS Mincho"/>
          <w:sz w:val="28"/>
          <w:szCs w:val="26"/>
        </w:rPr>
        <w:t>1.</w:t>
      </w:r>
      <w:r w:rsidR="00A72529" w:rsidRPr="00C9754D">
        <w:rPr>
          <w:rFonts w:eastAsia="MS Mincho"/>
          <w:sz w:val="28"/>
          <w:szCs w:val="26"/>
        </w:rPr>
        <w:t>7</w:t>
      </w:r>
      <w:r w:rsidR="0020053B" w:rsidRPr="00C9754D">
        <w:rPr>
          <w:rFonts w:eastAsia="MS Mincho"/>
          <w:sz w:val="28"/>
          <w:szCs w:val="26"/>
        </w:rPr>
        <w:t>)</w:t>
      </w:r>
    </w:p>
    <w:p w:rsidR="00D417BB" w:rsidRPr="00C9754D" w:rsidRDefault="00D417BB" w:rsidP="002F3DD7">
      <w:pPr>
        <w:pStyle w:val="a7"/>
        <w:tabs>
          <w:tab w:val="left" w:pos="2574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 xml:space="preserve">где </w:t>
      </w: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i/>
          <w:sz w:val="28"/>
          <w:szCs w:val="26"/>
          <w:vertAlign w:val="subscript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= 10∙К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Pr="00C9754D">
        <w:rPr>
          <w:rFonts w:eastAsia="MS Mincho"/>
          <w:sz w:val="28"/>
          <w:szCs w:val="26"/>
        </w:rPr>
        <w:tab/>
        <w:t>- длительность развертки, с;</w:t>
      </w:r>
    </w:p>
    <w:p w:rsidR="00D35D1A" w:rsidRDefault="00D417BB" w:rsidP="00710DF4">
      <w:pPr>
        <w:pStyle w:val="a7"/>
        <w:tabs>
          <w:tab w:val="left" w:pos="1843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</w:rPr>
        <w:t>Т</w:t>
      </w:r>
      <w:r w:rsidRPr="00C9754D">
        <w:rPr>
          <w:rFonts w:eastAsia="MS Mincho"/>
          <w:sz w:val="28"/>
          <w:szCs w:val="26"/>
        </w:rPr>
        <w:tab/>
        <w:t>- длительность измеряемого интервала, с;</w:t>
      </w:r>
      <w:r w:rsidR="008812BE" w:rsidRPr="00C9754D">
        <w:rPr>
          <w:rFonts w:eastAsia="MS Mincho"/>
          <w:sz w:val="28"/>
          <w:szCs w:val="26"/>
        </w:rPr>
        <w:t xml:space="preserve"> </w:t>
      </w:r>
    </w:p>
    <w:p w:rsidR="00D417BB" w:rsidRPr="00C9754D" w:rsidRDefault="00710724" w:rsidP="00710DF4">
      <w:pPr>
        <w:pStyle w:val="a7"/>
        <w:tabs>
          <w:tab w:val="left" w:pos="1843"/>
        </w:tabs>
        <w:spacing w:line="264" w:lineRule="auto"/>
        <w:ind w:firstLine="993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К</w:t>
      </w:r>
      <w:r w:rsidRPr="00C9754D">
        <w:rPr>
          <w:rFonts w:eastAsia="MS Mincho"/>
          <w:sz w:val="28"/>
          <w:szCs w:val="26"/>
          <w:vertAlign w:val="subscript"/>
        </w:rPr>
        <w:t>разв</w:t>
      </w:r>
      <w:r w:rsidR="00C42F5A" w:rsidRPr="00C9754D">
        <w:rPr>
          <w:rFonts w:eastAsia="MS Mincho"/>
          <w:sz w:val="28"/>
          <w:szCs w:val="26"/>
          <w:vertAlign w:val="subscript"/>
        </w:rPr>
        <w:t xml:space="preserve"> </w:t>
      </w:r>
      <w:r w:rsidR="00F84E12">
        <w:rPr>
          <w:rFonts w:eastAsia="MS Mincho"/>
          <w:sz w:val="28"/>
          <w:szCs w:val="26"/>
        </w:rPr>
        <w:tab/>
      </w:r>
      <w:r w:rsidRPr="00C9754D">
        <w:rPr>
          <w:rFonts w:eastAsia="MS Mincho"/>
          <w:sz w:val="28"/>
          <w:szCs w:val="26"/>
        </w:rPr>
        <w:t>- коэффициент развертки, с/дел.</w:t>
      </w:r>
    </w:p>
    <w:p w:rsidR="00D417BB" w:rsidRPr="00FA46AA" w:rsidRDefault="00D417BB" w:rsidP="00C42F5A">
      <w:pPr>
        <w:pStyle w:val="a7"/>
        <w:tabs>
          <w:tab w:val="left" w:pos="2340"/>
        </w:tabs>
        <w:spacing w:line="264" w:lineRule="auto"/>
        <w:ind w:firstLine="567"/>
        <w:rPr>
          <w:rFonts w:eastAsia="MS Mincho"/>
          <w:sz w:val="20"/>
        </w:rPr>
      </w:pPr>
    </w:p>
    <w:p w:rsidR="00725457" w:rsidRPr="00C9754D" w:rsidRDefault="00725457" w:rsidP="00725457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временных интервалов между курсор</w:t>
      </w:r>
      <w:r w:rsidRPr="00C9754D">
        <w:rPr>
          <w:rFonts w:eastAsia="MS Mincho"/>
          <w:sz w:val="28"/>
          <w:szCs w:val="26"/>
        </w:rPr>
        <w:t>а</w:t>
      </w:r>
      <w:r w:rsidRPr="00C9754D">
        <w:rPr>
          <w:rFonts w:eastAsia="MS Mincho"/>
          <w:sz w:val="28"/>
          <w:szCs w:val="26"/>
        </w:rPr>
        <w:t>ми в рабочем диапазоне температур (</w:t>
      </w:r>
      <w:r w:rsidRPr="00C9754D">
        <w:rPr>
          <w:rFonts w:eastAsia="MS Mincho"/>
          <w:i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</w:rPr>
        <w:t>Тр</w:t>
      </w:r>
      <w:r w:rsidRPr="00C9754D">
        <w:rPr>
          <w:rFonts w:eastAsia="MS Mincho"/>
          <w:sz w:val="28"/>
          <w:szCs w:val="26"/>
        </w:rPr>
        <w:t>, %) определяются по формуле</w:t>
      </w:r>
    </w:p>
    <w:p w:rsidR="00725457" w:rsidRPr="00C9754D" w:rsidRDefault="006946DF" w:rsidP="00710DF4">
      <w:pPr>
        <w:pStyle w:val="a7"/>
        <w:tabs>
          <w:tab w:val="left" w:pos="2835"/>
          <w:tab w:val="left" w:pos="9639"/>
        </w:tabs>
        <w:spacing w:before="40" w:line="276" w:lineRule="auto"/>
        <w:ind w:firstLine="2977"/>
        <w:jc w:val="center"/>
        <w:rPr>
          <w:rFonts w:eastAsia="MS Mincho"/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500" w:dyaOrig="380">
          <v:shape id="_x0000_i1032" type="#_x0000_t75" style="width:116.55pt;height:25.15pt" o:ole="">
            <v:imagedata r:id="rId22" o:title=""/>
          </v:shape>
          <o:OLEObject Type="Embed" ProgID="Equation.3" ShapeID="_x0000_i1032" DrawAspect="Content" ObjectID="_1583327797" r:id="rId23"/>
        </w:object>
      </w:r>
      <w:r w:rsidR="00725457"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8</w:t>
      </w:r>
      <w:r w:rsidR="00725457" w:rsidRPr="00C9754D">
        <w:rPr>
          <w:rFonts w:eastAsia="MS Mincho"/>
          <w:sz w:val="28"/>
          <w:szCs w:val="26"/>
        </w:rPr>
        <w:t>)</w:t>
      </w:r>
    </w:p>
    <w:p w:rsidR="003D456A" w:rsidRPr="00C9754D" w:rsidRDefault="003D456A" w:rsidP="00FA46AA">
      <w:pPr>
        <w:pStyle w:val="a7"/>
        <w:tabs>
          <w:tab w:val="left" w:pos="1418"/>
          <w:tab w:val="left" w:pos="9639"/>
        </w:tabs>
        <w:spacing w:before="120"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1.2.19</w:t>
      </w:r>
      <w:r w:rsidRPr="00C9754D">
        <w:rPr>
          <w:rFonts w:eastAsia="MS Mincho"/>
          <w:sz w:val="28"/>
          <w:szCs w:val="26"/>
        </w:rPr>
        <w:tab/>
        <w:t>Осциллограф в режиме спектрального анализа (</w:t>
      </w:r>
      <w:r w:rsidR="000914A6" w:rsidRPr="00C9754D">
        <w:rPr>
          <w:rFonts w:eastAsia="MS Mincho"/>
          <w:sz w:val="28"/>
          <w:szCs w:val="26"/>
        </w:rPr>
        <w:t>БП</w:t>
      </w:r>
      <w:r w:rsidRPr="00C9754D">
        <w:rPr>
          <w:rFonts w:eastAsia="MS Mincho"/>
          <w:sz w:val="28"/>
          <w:szCs w:val="26"/>
        </w:rPr>
        <w:t>Ф) обеспечива</w:t>
      </w:r>
      <w:r w:rsidR="00527C19" w:rsidRPr="00C9754D">
        <w:rPr>
          <w:rFonts w:eastAsia="MS Mincho"/>
          <w:sz w:val="28"/>
          <w:szCs w:val="26"/>
        </w:rPr>
        <w:t>ет</w:t>
      </w:r>
      <w:r w:rsidRPr="00C9754D">
        <w:rPr>
          <w:rFonts w:eastAsia="MS Mincho"/>
          <w:sz w:val="28"/>
          <w:szCs w:val="26"/>
        </w:rPr>
        <w:t xml:space="preserve"> курсорные измер</w:t>
      </w:r>
      <w:r w:rsidRPr="00C9754D">
        <w:rPr>
          <w:rFonts w:eastAsia="MS Mincho"/>
          <w:sz w:val="28"/>
          <w:szCs w:val="26"/>
        </w:rPr>
        <w:t>е</w:t>
      </w:r>
      <w:r w:rsidRPr="00C9754D">
        <w:rPr>
          <w:rFonts w:eastAsia="MS Mincho"/>
          <w:sz w:val="28"/>
          <w:szCs w:val="26"/>
        </w:rPr>
        <w:t>ния частоты спектральных составляющих входных сигналов.</w:t>
      </w:r>
    </w:p>
    <w:p w:rsidR="006C4BE6" w:rsidRPr="00C9754D" w:rsidRDefault="007B6CE3" w:rsidP="00A46BE7">
      <w:pPr>
        <w:widowControl w:val="0"/>
        <w:tabs>
          <w:tab w:val="left" w:pos="1418"/>
          <w:tab w:val="left" w:pos="9639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370DCB" w:rsidRPr="00C9754D">
        <w:rPr>
          <w:rFonts w:eastAsia="MS Mincho"/>
          <w:b/>
          <w:sz w:val="28"/>
          <w:szCs w:val="26"/>
        </w:rPr>
        <w:lastRenderedPageBreak/>
        <w:t>1.2.20</w:t>
      </w:r>
      <w:r w:rsidR="00370DCB" w:rsidRPr="00C9754D">
        <w:rPr>
          <w:rFonts w:eastAsia="MS Mincho"/>
          <w:sz w:val="28"/>
          <w:szCs w:val="26"/>
        </w:rPr>
        <w:tab/>
      </w:r>
      <w:r w:rsidR="00807CCD" w:rsidRPr="00C9754D">
        <w:rPr>
          <w:rFonts w:eastAsia="MS Mincho"/>
          <w:sz w:val="28"/>
          <w:szCs w:val="26"/>
        </w:rPr>
        <w:t xml:space="preserve">Осциллограф в режиме </w:t>
      </w:r>
      <w:r w:rsidR="006C4BE6" w:rsidRPr="00C9754D">
        <w:rPr>
          <w:rFonts w:eastAsia="MS Mincho"/>
          <w:sz w:val="28"/>
          <w:szCs w:val="26"/>
        </w:rPr>
        <w:t xml:space="preserve">частотомера </w:t>
      </w:r>
      <w:r w:rsidR="006C4BE6" w:rsidRPr="00C9754D">
        <w:rPr>
          <w:sz w:val="28"/>
          <w:szCs w:val="26"/>
        </w:rPr>
        <w:t>измеряет</w:t>
      </w:r>
      <w:r w:rsidR="006C4BE6" w:rsidRPr="00C9754D">
        <w:rPr>
          <w:rFonts w:eastAsia="MS Mincho"/>
          <w:sz w:val="28"/>
          <w:szCs w:val="26"/>
        </w:rPr>
        <w:t xml:space="preserve"> частоту в диапазоне от 10 Гц до 200 МГц  и  период в диапазоне от  1·10</w:t>
      </w:r>
      <w:r w:rsidR="006C4BE6" w:rsidRPr="00C9754D">
        <w:rPr>
          <w:rFonts w:eastAsia="MS Mincho"/>
          <w:sz w:val="28"/>
          <w:szCs w:val="26"/>
          <w:vertAlign w:val="superscript"/>
        </w:rPr>
        <w:t>-7</w:t>
      </w:r>
      <w:r w:rsidR="006C4BE6" w:rsidRPr="00C9754D">
        <w:rPr>
          <w:rFonts w:eastAsia="MS Mincho"/>
          <w:sz w:val="28"/>
          <w:szCs w:val="26"/>
        </w:rPr>
        <w:t xml:space="preserve"> до 100 с.</w:t>
      </w:r>
    </w:p>
    <w:p w:rsidR="00D35D1A" w:rsidRPr="007B6CE3" w:rsidRDefault="00D35D1A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A73284" w:rsidRPr="00C9754D" w:rsidRDefault="00AD0BB0" w:rsidP="00F53637">
      <w:pPr>
        <w:pStyle w:val="a7"/>
        <w:tabs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основной погрешности</w:t>
      </w:r>
      <w:r w:rsidR="00A73284" w:rsidRPr="00C9754D">
        <w:rPr>
          <w:rFonts w:eastAsia="MS Mincho"/>
          <w:sz w:val="28"/>
          <w:szCs w:val="26"/>
        </w:rPr>
        <w:t xml:space="preserve"> измерения частоты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="00A73284" w:rsidRPr="00C9754D">
        <w:rPr>
          <w:sz w:val="28"/>
          <w:szCs w:val="26"/>
        </w:rPr>
        <w:t xml:space="preserve">, %) </w:t>
      </w:r>
      <w:r w:rsidR="00A73284" w:rsidRPr="00C9754D">
        <w:rPr>
          <w:rFonts w:eastAsia="MS Mincho"/>
          <w:sz w:val="28"/>
          <w:szCs w:val="26"/>
        </w:rPr>
        <w:t>и периода (</w:t>
      </w:r>
      <w:r w:rsidR="00A73284" w:rsidRPr="00C9754D">
        <w:rPr>
          <w:rFonts w:eastAsia="MS Mincho"/>
          <w:i/>
          <w:sz w:val="28"/>
          <w:szCs w:val="26"/>
        </w:rPr>
        <w:sym w:font="Symbol" w:char="F064"/>
      </w:r>
      <w:r w:rsidR="00A73284"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="00F41F53" w:rsidRPr="00C9754D">
        <w:rPr>
          <w:rFonts w:eastAsia="MS Mincho"/>
          <w:sz w:val="28"/>
          <w:szCs w:val="26"/>
          <w:vertAlign w:val="subscript"/>
        </w:rPr>
        <w:t>ч</w:t>
      </w:r>
      <w:r w:rsidR="00A73284" w:rsidRPr="00C9754D">
        <w:rPr>
          <w:rFonts w:eastAsia="MS Mincho"/>
          <w:sz w:val="28"/>
          <w:szCs w:val="26"/>
        </w:rPr>
        <w:t>,</w:t>
      </w:r>
      <w:r w:rsidR="001F526F" w:rsidRPr="00C9754D">
        <w:rPr>
          <w:sz w:val="28"/>
          <w:szCs w:val="26"/>
        </w:rPr>
        <w:t> </w:t>
      </w:r>
      <w:r w:rsidR="00A73284" w:rsidRPr="00C9754D">
        <w:rPr>
          <w:sz w:val="28"/>
          <w:szCs w:val="26"/>
        </w:rPr>
        <w:t>%)</w:t>
      </w:r>
      <w:r w:rsidR="00A73284" w:rsidRPr="00C9754D">
        <w:rPr>
          <w:rFonts w:eastAsia="MS Mincho"/>
          <w:sz w:val="28"/>
          <w:szCs w:val="26"/>
        </w:rPr>
        <w:t xml:space="preserve"> осциллографа в режиме частотомера </w:t>
      </w:r>
      <w:r w:rsidR="0081334D" w:rsidRPr="00C9754D">
        <w:rPr>
          <w:rFonts w:eastAsia="MS Mincho"/>
          <w:sz w:val="28"/>
          <w:szCs w:val="26"/>
        </w:rPr>
        <w:t>определяются по формулам</w:t>
      </w:r>
      <w:r w:rsidR="00CF339E">
        <w:rPr>
          <w:rFonts w:eastAsia="MS Mincho"/>
          <w:sz w:val="28"/>
          <w:szCs w:val="26"/>
        </w:rPr>
        <w:t>:</w:t>
      </w:r>
    </w:p>
    <w:p w:rsidR="00A73284" w:rsidRPr="00C9754D" w:rsidRDefault="00A73284" w:rsidP="00F53637">
      <w:pPr>
        <w:pStyle w:val="a7"/>
        <w:tabs>
          <w:tab w:val="left" w:pos="2552"/>
          <w:tab w:val="left" w:pos="963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частоты</w:t>
      </w:r>
      <w:r w:rsidRPr="00C9754D">
        <w:rPr>
          <w:rFonts w:eastAsia="MS Mincho"/>
          <w:sz w:val="28"/>
          <w:szCs w:val="26"/>
        </w:rPr>
        <w:tab/>
      </w:r>
      <w:r w:rsidR="00C12582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580" w:dyaOrig="680">
          <v:shape id="_x0000_i1033" type="#_x0000_t75" style="width:129.7pt;height:40.55pt" o:ole="">
            <v:imagedata r:id="rId24" o:title=""/>
          </v:shape>
          <o:OLEObject Type="Embed" ProgID="Equation.3" ShapeID="_x0000_i1033" DrawAspect="Content" ObjectID="_1583327798" r:id="rId25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9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F53637">
      <w:pPr>
        <w:pStyle w:val="a7"/>
        <w:tabs>
          <w:tab w:val="left" w:pos="2552"/>
          <w:tab w:val="left" w:pos="9498"/>
        </w:tabs>
        <w:spacing w:line="276" w:lineRule="auto"/>
        <w:ind w:firstLine="567"/>
        <w:rPr>
          <w:sz w:val="28"/>
          <w:szCs w:val="26"/>
        </w:rPr>
      </w:pPr>
      <w:r w:rsidRPr="00C9754D">
        <w:rPr>
          <w:rFonts w:eastAsia="MS Mincho"/>
          <w:sz w:val="28"/>
          <w:szCs w:val="26"/>
        </w:rPr>
        <w:t>- периода</w:t>
      </w:r>
      <w:r w:rsidRPr="00C9754D">
        <w:rPr>
          <w:rFonts w:eastAsia="MS Mincho"/>
          <w:sz w:val="28"/>
          <w:szCs w:val="26"/>
        </w:rPr>
        <w:tab/>
      </w:r>
      <w:r w:rsidR="00C42F5A" w:rsidRPr="00C9754D">
        <w:rPr>
          <w:rFonts w:ascii="Arial" w:hAnsi="Arial" w:cs="Arial"/>
          <w:snapToGrid w:val="0"/>
          <w:position w:val="-30"/>
          <w:sz w:val="28"/>
          <w:szCs w:val="26"/>
        </w:rPr>
        <w:object w:dxaOrig="2740" w:dyaOrig="680">
          <v:shape id="_x0000_i1034" type="#_x0000_t75" style="width:140.55pt;height:40.55pt" o:ole="">
            <v:imagedata r:id="rId26" o:title=""/>
          </v:shape>
          <o:OLEObject Type="Embed" ProgID="Equation.3" ShapeID="_x0000_i1034" DrawAspect="Content" ObjectID="_1583327799" r:id="rId27"/>
        </w:object>
      </w:r>
      <w:r w:rsidRPr="00C9754D">
        <w:rPr>
          <w:rFonts w:eastAsia="MS Mincho"/>
          <w:sz w:val="28"/>
          <w:szCs w:val="26"/>
        </w:rPr>
        <w:tab/>
        <w:t>(1.</w:t>
      </w:r>
      <w:r w:rsidR="00A72529" w:rsidRPr="00C9754D">
        <w:rPr>
          <w:rFonts w:eastAsia="MS Mincho"/>
          <w:sz w:val="28"/>
          <w:szCs w:val="26"/>
        </w:rPr>
        <w:t>10</w:t>
      </w:r>
      <w:r w:rsidRPr="00C9754D">
        <w:rPr>
          <w:rFonts w:eastAsia="MS Mincho"/>
          <w:sz w:val="28"/>
          <w:szCs w:val="26"/>
        </w:rPr>
        <w:t>)</w:t>
      </w:r>
    </w:p>
    <w:p w:rsidR="00A73284" w:rsidRPr="00C9754D" w:rsidRDefault="00A73284" w:rsidP="00B91D03">
      <w:pPr>
        <w:pStyle w:val="a7"/>
        <w:tabs>
          <w:tab w:val="left" w:pos="1134"/>
          <w:tab w:val="left" w:pos="1560"/>
        </w:tabs>
        <w:spacing w:line="264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где</w:t>
      </w:r>
      <w:r w:rsidRPr="00C9754D">
        <w:rPr>
          <w:rFonts w:eastAsia="MS Mincho"/>
          <w:sz w:val="28"/>
          <w:szCs w:val="26"/>
        </w:rPr>
        <w:tab/>
      </w:r>
      <w:r w:rsidRPr="00C9754D">
        <w:rPr>
          <w:rFonts w:eastAsia="MS Mincho"/>
          <w:i/>
          <w:sz w:val="28"/>
          <w:szCs w:val="26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sz w:val="28"/>
          <w:szCs w:val="26"/>
        </w:rPr>
        <w:t>измеряемая частота сигнала, Гц</w:t>
      </w:r>
      <w:r w:rsidRPr="00C9754D">
        <w:rPr>
          <w:rFonts w:eastAsia="MS Mincho"/>
          <w:sz w:val="28"/>
          <w:szCs w:val="26"/>
        </w:rPr>
        <w:t>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τ</w:t>
      </w:r>
      <w:r w:rsidRPr="00C9754D">
        <w:rPr>
          <w:rFonts w:eastAsia="MS Mincho"/>
          <w:sz w:val="28"/>
          <w:szCs w:val="26"/>
          <w:vertAlign w:val="subscript"/>
        </w:rPr>
        <w:t>сч</w:t>
      </w:r>
      <w:r w:rsidRPr="00C9754D">
        <w:rPr>
          <w:rFonts w:eastAsia="MS Mincho"/>
          <w:sz w:val="28"/>
          <w:szCs w:val="26"/>
        </w:rPr>
        <w:tab/>
        <w:t>- время счета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–</w:t>
      </w:r>
      <w:r w:rsidR="00807CCD" w:rsidRPr="00C9754D">
        <w:rPr>
          <w:rFonts w:eastAsia="MS Mincho"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1</w:t>
      </w:r>
      <w:r w:rsidR="00807CCD" w:rsidRPr="00C9754D">
        <w:rPr>
          <w:rFonts w:eastAsia="MS Mincho"/>
          <w:sz w:val="28"/>
          <w:szCs w:val="26"/>
        </w:rPr>
        <w:t>00 мс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</w:t>
      </w:r>
      <w:r w:rsidR="00E8479B" w:rsidRPr="00C9754D">
        <w:rPr>
          <w:rFonts w:eastAsia="MS Mincho"/>
          <w:sz w:val="28"/>
          <w:szCs w:val="26"/>
        </w:rPr>
        <w:t>;</w:t>
      </w:r>
      <w:r w:rsidRPr="00C9754D">
        <w:rPr>
          <w:rFonts w:eastAsia="MS Mincho"/>
          <w:sz w:val="28"/>
          <w:szCs w:val="26"/>
        </w:rPr>
        <w:t xml:space="preserve"> 10 с;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T</w:t>
      </w:r>
      <w:r w:rsidRPr="00C9754D">
        <w:rPr>
          <w:rFonts w:eastAsia="MS Mincho"/>
          <w:sz w:val="28"/>
          <w:szCs w:val="26"/>
          <w:vertAlign w:val="subscript"/>
          <w:lang w:val="en-US"/>
        </w:rPr>
        <w:t>x</w:t>
      </w:r>
      <w:r w:rsidRPr="00C9754D">
        <w:rPr>
          <w:rFonts w:eastAsia="MS Mincho"/>
          <w:sz w:val="28"/>
          <w:szCs w:val="26"/>
        </w:rPr>
        <w:tab/>
        <w:t>-</w:t>
      </w:r>
      <w:r w:rsidRPr="00C9754D">
        <w:rPr>
          <w:sz w:val="28"/>
          <w:szCs w:val="26"/>
        </w:rPr>
        <w:t xml:space="preserve"> измеряемый период входного сигнала, с;</w:t>
      </w:r>
    </w:p>
    <w:p w:rsidR="00A73284" w:rsidRPr="00C9754D" w:rsidRDefault="00A63649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i/>
          <w:sz w:val="28"/>
          <w:szCs w:val="26"/>
          <w:lang w:val="en-US"/>
        </w:rPr>
        <w:t>f</w:t>
      </w:r>
      <w:r w:rsidR="00A73284" w:rsidRPr="00C9754D">
        <w:rPr>
          <w:rFonts w:eastAsia="MS Mincho"/>
          <w:sz w:val="28"/>
          <w:szCs w:val="26"/>
          <w:vertAlign w:val="subscript"/>
        </w:rPr>
        <w:t>о</w:t>
      </w:r>
      <w:r w:rsidR="00A73284" w:rsidRPr="00C9754D">
        <w:rPr>
          <w:rFonts w:eastAsia="MS Mincho"/>
          <w:sz w:val="28"/>
          <w:szCs w:val="26"/>
        </w:rPr>
        <w:tab/>
        <w:t xml:space="preserve">- </w:t>
      </w:r>
      <w:r w:rsidRPr="00C9754D">
        <w:rPr>
          <w:rFonts w:eastAsia="MS Mincho"/>
          <w:sz w:val="28"/>
          <w:szCs w:val="26"/>
        </w:rPr>
        <w:t xml:space="preserve">частота </w:t>
      </w:r>
      <w:r w:rsidR="00A73284" w:rsidRPr="00C9754D">
        <w:rPr>
          <w:rFonts w:eastAsia="MS Mincho"/>
          <w:sz w:val="28"/>
          <w:szCs w:val="26"/>
        </w:rPr>
        <w:t>меток времени</w:t>
      </w:r>
      <w:r w:rsidR="002A6E55" w:rsidRPr="00C9754D">
        <w:rPr>
          <w:rFonts w:eastAsia="MS Mincho"/>
          <w:sz w:val="28"/>
          <w:szCs w:val="26"/>
        </w:rPr>
        <w:t xml:space="preserve"> </w:t>
      </w:r>
      <w:r w:rsidR="00A73284" w:rsidRPr="00C9754D">
        <w:rPr>
          <w:rFonts w:eastAsia="MS Mincho"/>
          <w:sz w:val="28"/>
          <w:szCs w:val="26"/>
        </w:rPr>
        <w:t>– 0,1; 1; 10; 100 МГц;</w:t>
      </w:r>
    </w:p>
    <w:p w:rsidR="00A73284" w:rsidRPr="00C9754D" w:rsidRDefault="00A73284" w:rsidP="00B91D03">
      <w:pPr>
        <w:pStyle w:val="a7"/>
        <w:tabs>
          <w:tab w:val="left" w:pos="1560"/>
        </w:tabs>
        <w:spacing w:line="264" w:lineRule="auto"/>
        <w:ind w:firstLine="1134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ab/>
        <w:t xml:space="preserve">- количество периодов входного сигнала.  </w:t>
      </w:r>
      <w:r w:rsidRPr="00C9754D">
        <w:rPr>
          <w:rFonts w:eastAsia="MS Mincho"/>
          <w:sz w:val="28"/>
          <w:szCs w:val="26"/>
          <w:lang w:val="en-US"/>
        </w:rPr>
        <w:t>n</w:t>
      </w:r>
      <w:r w:rsidRPr="00C9754D">
        <w:rPr>
          <w:rFonts w:eastAsia="MS Mincho"/>
          <w:sz w:val="28"/>
          <w:szCs w:val="26"/>
        </w:rPr>
        <w:t xml:space="preserve"> - 1, 10, 100.</w:t>
      </w:r>
    </w:p>
    <w:p w:rsidR="00C42F5A" w:rsidRPr="00A46BE7" w:rsidRDefault="00C42F5A" w:rsidP="00362EEF">
      <w:pPr>
        <w:pStyle w:val="a7"/>
        <w:spacing w:line="276" w:lineRule="auto"/>
        <w:ind w:firstLine="567"/>
        <w:rPr>
          <w:rFonts w:eastAsia="MS Mincho"/>
          <w:sz w:val="20"/>
        </w:rPr>
      </w:pPr>
    </w:p>
    <w:p w:rsidR="00C63476" w:rsidRPr="00C9754D" w:rsidRDefault="00C63476" w:rsidP="00362EEF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sz w:val="28"/>
          <w:szCs w:val="26"/>
        </w:rPr>
        <w:t>Пределы допускаемой погрешности измерения частоты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f</w:t>
      </w:r>
      <w:r w:rsidRPr="00C9754D">
        <w:rPr>
          <w:rFonts w:eastAsia="MS Mincho"/>
          <w:sz w:val="28"/>
          <w:szCs w:val="26"/>
          <w:vertAlign w:val="subscript"/>
        </w:rPr>
        <w:t>р</w:t>
      </w:r>
      <w:r w:rsidRPr="00C9754D">
        <w:rPr>
          <w:sz w:val="28"/>
          <w:szCs w:val="26"/>
        </w:rPr>
        <w:t xml:space="preserve">, %)  </w:t>
      </w:r>
      <w:r w:rsidRPr="00C9754D">
        <w:rPr>
          <w:rFonts w:eastAsia="MS Mincho"/>
          <w:sz w:val="28"/>
          <w:szCs w:val="26"/>
        </w:rPr>
        <w:t>и периода (</w:t>
      </w:r>
      <w:r w:rsidRPr="00C9754D">
        <w:rPr>
          <w:rFonts w:eastAsia="MS Mincho"/>
          <w:sz w:val="28"/>
          <w:szCs w:val="26"/>
        </w:rPr>
        <w:sym w:font="Symbol" w:char="F064"/>
      </w:r>
      <w:r w:rsidRPr="00C9754D">
        <w:rPr>
          <w:rFonts w:eastAsia="MS Mincho"/>
          <w:sz w:val="28"/>
          <w:szCs w:val="26"/>
          <w:vertAlign w:val="subscript"/>
          <w:lang w:val="en-US"/>
        </w:rPr>
        <w:t>T</w:t>
      </w:r>
      <w:r w:rsidRPr="00C9754D">
        <w:rPr>
          <w:rFonts w:eastAsia="MS Mincho"/>
          <w:sz w:val="14"/>
          <w:szCs w:val="12"/>
          <w:vertAlign w:val="subscript"/>
        </w:rPr>
        <w:t> </w:t>
      </w:r>
      <w:r w:rsidRPr="00C9754D">
        <w:rPr>
          <w:rFonts w:eastAsia="MS Mincho"/>
          <w:sz w:val="28"/>
          <w:szCs w:val="26"/>
          <w:vertAlign w:val="subscript"/>
        </w:rPr>
        <w:t>чр</w:t>
      </w:r>
      <w:r w:rsidRPr="00C9754D">
        <w:rPr>
          <w:sz w:val="28"/>
          <w:szCs w:val="26"/>
        </w:rPr>
        <w:t>,</w:t>
      </w:r>
      <w:r w:rsidRPr="00C9754D">
        <w:rPr>
          <w:sz w:val="28"/>
          <w:szCs w:val="26"/>
          <w:lang w:val="en-US"/>
        </w:rPr>
        <w:t> </w:t>
      </w:r>
      <w:r w:rsidRPr="00C9754D">
        <w:rPr>
          <w:sz w:val="28"/>
          <w:szCs w:val="26"/>
        </w:rPr>
        <w:t xml:space="preserve">%) </w:t>
      </w:r>
      <w:r w:rsidR="00200490" w:rsidRPr="00C9754D">
        <w:rPr>
          <w:rFonts w:eastAsia="MS Mincho"/>
          <w:sz w:val="28"/>
          <w:szCs w:val="26"/>
        </w:rPr>
        <w:t>в</w:t>
      </w:r>
      <w:r w:rsidR="00871616" w:rsidRPr="00C9754D">
        <w:rPr>
          <w:rFonts w:eastAsia="MS Mincho"/>
          <w:sz w:val="28"/>
          <w:szCs w:val="26"/>
        </w:rPr>
        <w:t> </w:t>
      </w:r>
      <w:r w:rsidR="00200490" w:rsidRPr="00C9754D">
        <w:rPr>
          <w:rFonts w:eastAsia="MS Mincho"/>
          <w:sz w:val="28"/>
          <w:szCs w:val="26"/>
        </w:rPr>
        <w:t>режиме частотомера</w:t>
      </w:r>
      <w:r w:rsidRPr="00C9754D">
        <w:rPr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в рабочем диапазоне температур определяются по формулам:</w:t>
      </w:r>
    </w:p>
    <w:p w:rsidR="00A73284" w:rsidRPr="00C9754D" w:rsidRDefault="006B4AEC" w:rsidP="00F53637">
      <w:pPr>
        <w:pStyle w:val="a7"/>
        <w:tabs>
          <w:tab w:val="left" w:pos="9498"/>
        </w:tabs>
        <w:spacing w:line="264" w:lineRule="auto"/>
        <w:ind w:left="2693" w:firstLine="142"/>
        <w:rPr>
          <w:sz w:val="28"/>
          <w:szCs w:val="26"/>
        </w:rPr>
      </w:pPr>
      <w:r w:rsidRPr="00C9754D">
        <w:rPr>
          <w:position w:val="-14"/>
          <w:sz w:val="28"/>
          <w:szCs w:val="24"/>
        </w:rPr>
        <w:object w:dxaOrig="1300" w:dyaOrig="380">
          <v:shape id="_x0000_i1035" type="#_x0000_t75" style="width:88.55pt;height:21.7pt" o:ole="">
            <v:imagedata r:id="rId28" o:title=""/>
          </v:shape>
          <o:OLEObject Type="Embed" ProgID="Equation.3" ShapeID="_x0000_i1035" DrawAspect="Content" ObjectID="_1583327800" r:id="rId29"/>
        </w:object>
      </w:r>
      <w:r w:rsidR="00A73284" w:rsidRPr="00C9754D">
        <w:rPr>
          <w:sz w:val="28"/>
          <w:szCs w:val="26"/>
        </w:rPr>
        <w:tab/>
        <w:t>(1.</w:t>
      </w:r>
      <w:r w:rsidR="0011593D" w:rsidRPr="00C9754D">
        <w:rPr>
          <w:sz w:val="28"/>
          <w:szCs w:val="26"/>
        </w:rPr>
        <w:t>11</w:t>
      </w:r>
      <w:r w:rsidR="00A73284" w:rsidRPr="00C9754D">
        <w:rPr>
          <w:sz w:val="28"/>
          <w:szCs w:val="26"/>
        </w:rPr>
        <w:t>)</w:t>
      </w:r>
    </w:p>
    <w:p w:rsidR="00A73284" w:rsidRPr="00C9754D" w:rsidRDefault="006B4AEC" w:rsidP="006946DF">
      <w:pPr>
        <w:pStyle w:val="a7"/>
        <w:tabs>
          <w:tab w:val="left" w:pos="9498"/>
        </w:tabs>
        <w:spacing w:before="80" w:line="240" w:lineRule="auto"/>
        <w:ind w:left="2693" w:firstLine="142"/>
        <w:rPr>
          <w:rFonts w:eastAsia="MS Mincho"/>
          <w:sz w:val="28"/>
          <w:szCs w:val="26"/>
        </w:rPr>
      </w:pPr>
      <w:r w:rsidRPr="00C9754D">
        <w:rPr>
          <w:position w:val="-16"/>
          <w:sz w:val="28"/>
          <w:szCs w:val="24"/>
        </w:rPr>
        <w:object w:dxaOrig="1440" w:dyaOrig="400">
          <v:shape id="_x0000_i1036" type="#_x0000_t75" style="width:88.55pt;height:22.85pt" o:ole="">
            <v:imagedata r:id="rId30" o:title=""/>
          </v:shape>
          <o:OLEObject Type="Embed" ProgID="Equation.3" ShapeID="_x0000_i1036" DrawAspect="Content" ObjectID="_1583327801" r:id="rId31"/>
        </w:object>
      </w:r>
      <w:r w:rsidR="00A73284" w:rsidRPr="00C9754D">
        <w:rPr>
          <w:sz w:val="28"/>
          <w:szCs w:val="26"/>
        </w:rPr>
        <w:tab/>
        <w:t>(1.1</w:t>
      </w:r>
      <w:r w:rsidR="0011593D" w:rsidRPr="00C9754D">
        <w:rPr>
          <w:sz w:val="28"/>
          <w:szCs w:val="26"/>
        </w:rPr>
        <w:t>2</w:t>
      </w:r>
      <w:r w:rsidR="00A73284" w:rsidRPr="00C9754D">
        <w:rPr>
          <w:sz w:val="28"/>
          <w:szCs w:val="26"/>
        </w:rPr>
        <w:t>)</w:t>
      </w:r>
    </w:p>
    <w:p w:rsidR="00362EEF" w:rsidRPr="00C9754D" w:rsidRDefault="00362EEF" w:rsidP="00BF0A57">
      <w:pPr>
        <w:pStyle w:val="a7"/>
        <w:tabs>
          <w:tab w:val="left" w:pos="1404"/>
        </w:tabs>
        <w:spacing w:before="80" w:line="276" w:lineRule="auto"/>
        <w:ind w:firstLine="567"/>
        <w:rPr>
          <w:rFonts w:eastAsia="MS Mincho"/>
          <w:sz w:val="28"/>
          <w:szCs w:val="26"/>
        </w:rPr>
      </w:pPr>
      <w:r w:rsidRPr="00C9754D">
        <w:rPr>
          <w:rFonts w:eastAsia="MS Mincho"/>
          <w:b/>
          <w:sz w:val="28"/>
          <w:szCs w:val="26"/>
        </w:rPr>
        <w:t>1.2.21</w:t>
      </w:r>
      <w:r w:rsidRPr="00C9754D">
        <w:rPr>
          <w:rFonts w:eastAsia="MS Mincho"/>
          <w:sz w:val="28"/>
          <w:szCs w:val="26"/>
        </w:rPr>
        <w:tab/>
        <w:t>Осциллограф в режиме регистратора</w:t>
      </w:r>
      <w:r w:rsidRPr="00C9754D">
        <w:rPr>
          <w:rFonts w:eastAsia="MS Mincho"/>
          <w:b/>
          <w:sz w:val="28"/>
          <w:szCs w:val="26"/>
        </w:rPr>
        <w:t xml:space="preserve"> </w:t>
      </w:r>
      <w:r w:rsidRPr="00C9754D">
        <w:rPr>
          <w:rFonts w:eastAsia="MS Mincho"/>
          <w:sz w:val="28"/>
          <w:szCs w:val="26"/>
        </w:rPr>
        <w:t>обеспечивает скорость записи сигнала в диапазоне от 10 мс/дел до 10 с/дел с шагом 1, 2, 5.</w:t>
      </w:r>
    </w:p>
    <w:p w:rsidR="00E027A6" w:rsidRPr="00B91D03" w:rsidRDefault="00A329F0" w:rsidP="00BF0A57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</w:t>
      </w:r>
      <w:r w:rsidR="009B27F6" w:rsidRPr="00B91D03">
        <w:rPr>
          <w:rFonts w:eastAsia="MS Mincho"/>
          <w:b/>
          <w:sz w:val="28"/>
          <w:szCs w:val="26"/>
        </w:rPr>
        <w:t>22</w:t>
      </w:r>
      <w:r w:rsidRPr="00B91D03">
        <w:rPr>
          <w:rFonts w:eastAsia="MS Mincho"/>
          <w:sz w:val="28"/>
          <w:szCs w:val="26"/>
        </w:rPr>
        <w:tab/>
      </w:r>
      <w:r w:rsidR="00FB1766" w:rsidRPr="00B91D03">
        <w:rPr>
          <w:rFonts w:eastAsia="MS Mincho"/>
          <w:sz w:val="28"/>
          <w:szCs w:val="26"/>
        </w:rPr>
        <w:t>Осциллограф обеспечивает</w:t>
      </w:r>
      <w:r w:rsidR="00E027A6" w:rsidRPr="00B91D03">
        <w:rPr>
          <w:rFonts w:eastAsia="MS Mincho"/>
          <w:sz w:val="28"/>
          <w:szCs w:val="26"/>
        </w:rPr>
        <w:t>:</w:t>
      </w:r>
    </w:p>
    <w:p w:rsidR="00E027A6" w:rsidRPr="00B91D03" w:rsidRDefault="00E027A6" w:rsidP="00E027A6">
      <w:pPr>
        <w:pStyle w:val="a7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524AF7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обмен информацией с внешним </w:t>
      </w:r>
      <w:r w:rsidR="00D67C84" w:rsidRPr="00B91D03">
        <w:rPr>
          <w:rFonts w:eastAsia="MS Mincho"/>
          <w:sz w:val="28"/>
          <w:szCs w:val="26"/>
        </w:rPr>
        <w:t>ПК</w:t>
      </w:r>
      <w:r w:rsidR="00FB1766" w:rsidRPr="00B91D03">
        <w:rPr>
          <w:rFonts w:eastAsia="MS Mincho"/>
          <w:sz w:val="28"/>
          <w:szCs w:val="26"/>
        </w:rPr>
        <w:t xml:space="preserve"> по интерфейс</w:t>
      </w:r>
      <w:r w:rsidR="0066257F" w:rsidRPr="00B91D03">
        <w:rPr>
          <w:rFonts w:eastAsia="MS Mincho"/>
          <w:sz w:val="28"/>
          <w:szCs w:val="26"/>
        </w:rPr>
        <w:t>ам</w:t>
      </w:r>
      <w:r w:rsidR="00FB1766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174E90" w:rsidRPr="00B91D03">
        <w:rPr>
          <w:rFonts w:eastAsia="MS Mincho"/>
          <w:sz w:val="28"/>
          <w:szCs w:val="26"/>
        </w:rPr>
        <w:t> </w:t>
      </w:r>
      <w:r w:rsidR="00FB1766" w:rsidRPr="00B91D03">
        <w:rPr>
          <w:rFonts w:eastAsia="MS Mincho"/>
          <w:sz w:val="28"/>
          <w:szCs w:val="26"/>
        </w:rPr>
        <w:t xml:space="preserve">2.0, </w:t>
      </w:r>
      <w:r w:rsidR="00721BE3" w:rsidRPr="00B91D03">
        <w:rPr>
          <w:sz w:val="28"/>
          <w:szCs w:val="26"/>
        </w:rPr>
        <w:t>Ethernet</w:t>
      </w:r>
      <w:r w:rsidR="00992DEE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10/100 </w:t>
      </w:r>
      <w:r w:rsidR="005F005B" w:rsidRPr="00B91D03">
        <w:rPr>
          <w:rFonts w:eastAsia="MS Mincho"/>
          <w:sz w:val="28"/>
          <w:szCs w:val="26"/>
        </w:rPr>
        <w:t>Mbit</w:t>
      </w:r>
      <w:r w:rsidR="005F005B" w:rsidRPr="00B91D03">
        <w:rPr>
          <w:sz w:val="28"/>
          <w:szCs w:val="26"/>
        </w:rPr>
        <w:t xml:space="preserve"> </w:t>
      </w:r>
      <w:r w:rsidR="00721BE3" w:rsidRPr="00B91D03">
        <w:rPr>
          <w:sz w:val="28"/>
          <w:szCs w:val="26"/>
        </w:rPr>
        <w:t>по</w:t>
      </w:r>
      <w:r w:rsidR="008C56B2" w:rsidRPr="00B91D03">
        <w:rPr>
          <w:sz w:val="28"/>
          <w:szCs w:val="26"/>
        </w:rPr>
        <w:t> </w:t>
      </w:r>
      <w:r w:rsidR="00721BE3" w:rsidRPr="00B91D03">
        <w:rPr>
          <w:sz w:val="28"/>
          <w:szCs w:val="26"/>
        </w:rPr>
        <w:t>командам</w:t>
      </w:r>
      <w:r w:rsidR="009268CA" w:rsidRPr="00B91D03">
        <w:rPr>
          <w:sz w:val="28"/>
          <w:szCs w:val="26"/>
        </w:rPr>
        <w:t>,</w:t>
      </w:r>
      <w:r w:rsidR="00721BE3" w:rsidRPr="00B91D03">
        <w:rPr>
          <w:sz w:val="28"/>
          <w:szCs w:val="26"/>
        </w:rPr>
        <w:t xml:space="preserve"> соответствующим </w:t>
      </w:r>
      <w:r w:rsidR="00721BE3" w:rsidRPr="00B91D03">
        <w:rPr>
          <w:sz w:val="28"/>
          <w:szCs w:val="26"/>
          <w:lang w:val="en-US"/>
        </w:rPr>
        <w:t>SCPI</w:t>
      </w:r>
      <w:r w:rsidR="00721BE3" w:rsidRPr="00B91D03">
        <w:rPr>
          <w:sz w:val="28"/>
          <w:szCs w:val="26"/>
        </w:rPr>
        <w:t xml:space="preserve"> протоколу</w:t>
      </w:r>
      <w:r w:rsidR="00574BB9" w:rsidRPr="00B91D03">
        <w:rPr>
          <w:sz w:val="28"/>
          <w:szCs w:val="26"/>
        </w:rPr>
        <w:t>;</w:t>
      </w:r>
    </w:p>
    <w:p w:rsidR="00FB1766" w:rsidRPr="00B91D03" w:rsidRDefault="00E027A6" w:rsidP="00333A71">
      <w:pPr>
        <w:pStyle w:val="a7"/>
        <w:tabs>
          <w:tab w:val="left" w:pos="1326"/>
          <w:tab w:val="left" w:pos="226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 </w:t>
      </w:r>
      <w:r w:rsidR="00FB1766" w:rsidRPr="00B91D03">
        <w:rPr>
          <w:rFonts w:eastAsia="MS Mincho"/>
          <w:sz w:val="28"/>
          <w:szCs w:val="26"/>
        </w:rPr>
        <w:t xml:space="preserve">сохранение копии экрана на </w:t>
      </w:r>
      <w:r w:rsidR="00F91519" w:rsidRPr="00B91D03">
        <w:rPr>
          <w:rFonts w:eastAsia="MS Mincho"/>
          <w:sz w:val="28"/>
          <w:szCs w:val="26"/>
        </w:rPr>
        <w:t xml:space="preserve">внешнем </w:t>
      </w:r>
      <w:r w:rsidR="00FB1766" w:rsidRPr="00B91D03">
        <w:rPr>
          <w:rFonts w:eastAsia="MS Mincho"/>
          <w:sz w:val="28"/>
          <w:szCs w:val="26"/>
          <w:lang w:val="en-US"/>
        </w:rPr>
        <w:t>USB</w:t>
      </w:r>
      <w:r w:rsidR="00F91519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Mass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333A71" w:rsidRPr="00B91D03">
        <w:rPr>
          <w:rFonts w:eastAsia="MS Mincho"/>
          <w:sz w:val="28"/>
          <w:szCs w:val="26"/>
          <w:lang w:val="en-US"/>
        </w:rPr>
        <w:t>Storage</w:t>
      </w:r>
      <w:r w:rsidR="00333A71" w:rsidRPr="00B91D03">
        <w:rPr>
          <w:rFonts w:eastAsia="MS Mincho"/>
          <w:sz w:val="28"/>
          <w:szCs w:val="26"/>
        </w:rPr>
        <w:t xml:space="preserve"> </w:t>
      </w:r>
      <w:r w:rsidR="00F91519" w:rsidRPr="00B91D03">
        <w:rPr>
          <w:rFonts w:eastAsia="MS Mincho"/>
          <w:sz w:val="28"/>
          <w:szCs w:val="26"/>
        </w:rPr>
        <w:t>устройстве</w:t>
      </w:r>
      <w:r w:rsidR="00AC3788" w:rsidRPr="00B91D03">
        <w:rPr>
          <w:rFonts w:eastAsia="MS Mincho"/>
          <w:sz w:val="28"/>
          <w:szCs w:val="26"/>
        </w:rPr>
        <w:t xml:space="preserve"> </w:t>
      </w:r>
      <w:r w:rsidR="00FB1766" w:rsidRPr="00B91D03">
        <w:rPr>
          <w:rFonts w:eastAsia="MS Mincho"/>
          <w:sz w:val="28"/>
          <w:szCs w:val="26"/>
        </w:rPr>
        <w:t xml:space="preserve"> в формате  </w:t>
      </w:r>
      <w:r w:rsidR="00FB1766" w:rsidRPr="00B91D03">
        <w:rPr>
          <w:rFonts w:eastAsia="MS Mincho"/>
          <w:sz w:val="28"/>
          <w:szCs w:val="26"/>
          <w:lang w:val="en-US"/>
        </w:rPr>
        <w:t>bmp</w:t>
      </w:r>
      <w:r w:rsidR="00FB1766" w:rsidRPr="00B91D03">
        <w:rPr>
          <w:rFonts w:eastAsia="MS Mincho"/>
          <w:sz w:val="28"/>
          <w:szCs w:val="26"/>
        </w:rPr>
        <w:t>.</w:t>
      </w:r>
    </w:p>
    <w:p w:rsidR="00E82A4B" w:rsidRPr="00B91D03" w:rsidRDefault="00A329F0" w:rsidP="00BF0A57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3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обеспечивает свои технические характеристики в пределах норм, установленных ТУ, по истечении времени установления рабочего режима, равного 15 мин.</w:t>
      </w:r>
    </w:p>
    <w:p w:rsidR="00E82A4B" w:rsidRPr="00B91D03" w:rsidRDefault="00A329F0" w:rsidP="00BF0A57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4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Осциллограф допускает непрерывную работу в рабочих условиях </w:t>
      </w:r>
      <w:r w:rsidR="008B3ED1" w:rsidRPr="00B91D03">
        <w:rPr>
          <w:rFonts w:eastAsia="MS Mincho"/>
          <w:sz w:val="28"/>
          <w:szCs w:val="26"/>
        </w:rPr>
        <w:t xml:space="preserve">применения </w:t>
      </w:r>
      <w:r w:rsidR="00E82A4B" w:rsidRPr="00B91D03">
        <w:rPr>
          <w:rFonts w:eastAsia="MS Mincho"/>
          <w:sz w:val="28"/>
          <w:szCs w:val="26"/>
        </w:rPr>
        <w:t xml:space="preserve">в течение </w:t>
      </w:r>
      <w:r w:rsidR="009A35DF" w:rsidRPr="00B91D03">
        <w:rPr>
          <w:rFonts w:eastAsia="MS Mincho"/>
          <w:sz w:val="28"/>
          <w:szCs w:val="26"/>
        </w:rPr>
        <w:t xml:space="preserve">времени </w:t>
      </w:r>
      <w:r w:rsidR="00E82A4B" w:rsidRPr="00B91D03">
        <w:rPr>
          <w:rFonts w:eastAsia="MS Mincho"/>
          <w:sz w:val="28"/>
          <w:szCs w:val="26"/>
        </w:rPr>
        <w:t>не менее 16 ч при сохранении своих технических характеристик в пределах норм, установленных ТУ.</w:t>
      </w:r>
    </w:p>
    <w:p w:rsidR="00E82A4B" w:rsidRPr="00B91D03" w:rsidRDefault="00174E90" w:rsidP="00BF0A57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1.2.2</w:t>
      </w:r>
      <w:r w:rsidR="00593540" w:rsidRPr="00B91D03">
        <w:rPr>
          <w:rFonts w:eastAsia="MS Mincho"/>
          <w:b/>
          <w:sz w:val="28"/>
          <w:szCs w:val="26"/>
        </w:rPr>
        <w:t>5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>Осциллограф сохраняет свои технические характеристики в пределах норм</w:t>
      </w:r>
      <w:r w:rsidR="002E1BA6">
        <w:rPr>
          <w:rFonts w:eastAsia="MS Mincho"/>
          <w:sz w:val="28"/>
          <w:szCs w:val="26"/>
        </w:rPr>
        <w:t xml:space="preserve"> </w:t>
      </w:r>
      <w:r w:rsidR="00E82A4B" w:rsidRPr="00B91D03">
        <w:rPr>
          <w:rFonts w:eastAsia="MS Mincho"/>
          <w:sz w:val="28"/>
          <w:szCs w:val="26"/>
        </w:rPr>
        <w:t>при питании от сети переменного тока напряжением (230</w:t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sym w:font="Symbol" w:char="F0B1"/>
      </w:r>
      <w:r w:rsidR="00871616"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23) В</w:t>
      </w:r>
      <w:r w:rsidR="00085F27" w:rsidRPr="00B91D03">
        <w:rPr>
          <w:rFonts w:eastAsia="MS Mincho"/>
          <w:sz w:val="28"/>
          <w:szCs w:val="26"/>
        </w:rPr>
        <w:t xml:space="preserve"> </w:t>
      </w:r>
      <w:r w:rsidR="00B91D03">
        <w:rPr>
          <w:rFonts w:eastAsia="MS Mincho"/>
          <w:sz w:val="28"/>
          <w:szCs w:val="26"/>
        </w:rPr>
        <w:t>частотой</w:t>
      </w:r>
      <w:r w:rsidR="00E82A4B" w:rsidRPr="00B91D03">
        <w:rPr>
          <w:rFonts w:eastAsia="MS Mincho"/>
          <w:sz w:val="28"/>
          <w:szCs w:val="26"/>
        </w:rPr>
        <w:t xml:space="preserve"> </w:t>
      </w:r>
      <w:r w:rsidR="00A24D88" w:rsidRPr="00B91D03">
        <w:rPr>
          <w:rFonts w:eastAsia="MS Mincho"/>
          <w:sz w:val="28"/>
          <w:szCs w:val="26"/>
        </w:rPr>
        <w:t>(50 </w:t>
      </w:r>
      <w:r w:rsidR="00A24D88" w:rsidRPr="00B91D03">
        <w:rPr>
          <w:rFonts w:eastAsia="MS Mincho"/>
          <w:sz w:val="28"/>
          <w:szCs w:val="26"/>
        </w:rPr>
        <w:sym w:font="Symbol" w:char="F0B1"/>
      </w:r>
      <w:r w:rsidR="00A24D88" w:rsidRPr="00B91D03">
        <w:rPr>
          <w:rFonts w:eastAsia="MS Mincho"/>
          <w:sz w:val="28"/>
          <w:szCs w:val="26"/>
        </w:rPr>
        <w:t> 0,5) Гц</w:t>
      </w:r>
      <w:r w:rsidR="0025644F" w:rsidRPr="00B91D03">
        <w:rPr>
          <w:rFonts w:eastAsia="MS Mincho"/>
          <w:sz w:val="28"/>
          <w:szCs w:val="26"/>
        </w:rPr>
        <w:t xml:space="preserve">, а также от </w:t>
      </w:r>
      <w:r w:rsidR="00356511" w:rsidRPr="00B91D03">
        <w:rPr>
          <w:rFonts w:eastAsia="MS Mincho"/>
          <w:sz w:val="28"/>
          <w:szCs w:val="26"/>
        </w:rPr>
        <w:t xml:space="preserve">источника питания постоянного тока напряжением </w:t>
      </w:r>
      <w:r w:rsidR="00E60911" w:rsidRPr="00B91D03">
        <w:rPr>
          <w:rFonts w:eastAsia="MS Mincho"/>
          <w:sz w:val="28"/>
          <w:szCs w:val="26"/>
        </w:rPr>
        <w:t>от</w:t>
      </w:r>
      <w:r w:rsidR="002E1BA6">
        <w:rPr>
          <w:rFonts w:eastAsia="MS Mincho"/>
          <w:sz w:val="28"/>
          <w:szCs w:val="26"/>
        </w:rPr>
        <w:t> </w:t>
      </w:r>
      <w:r w:rsidR="00E60911" w:rsidRPr="00B91D03">
        <w:rPr>
          <w:rFonts w:eastAsia="MS Mincho"/>
          <w:sz w:val="28"/>
          <w:szCs w:val="26"/>
        </w:rPr>
        <w:t>10</w:t>
      </w:r>
      <w:r w:rsidR="002E1BA6">
        <w:rPr>
          <w:rFonts w:eastAsia="MS Mincho"/>
          <w:sz w:val="28"/>
          <w:szCs w:val="26"/>
        </w:rPr>
        <w:t> до </w:t>
      </w:r>
      <w:r w:rsidR="00E60911" w:rsidRPr="00B91D03">
        <w:rPr>
          <w:rFonts w:eastAsia="MS Mincho"/>
          <w:sz w:val="28"/>
          <w:szCs w:val="26"/>
        </w:rPr>
        <w:t>16 В (номинальное напряжение 12 В).</w:t>
      </w:r>
    </w:p>
    <w:p w:rsidR="005C3B62" w:rsidRPr="00B91D03" w:rsidRDefault="007B6CE3" w:rsidP="00BF0A57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b/>
          <w:sz w:val="28"/>
          <w:szCs w:val="26"/>
        </w:rPr>
        <w:br w:type="page"/>
      </w:r>
      <w:r w:rsidR="00CE1975" w:rsidRPr="00B91D03">
        <w:rPr>
          <w:rFonts w:eastAsia="MS Mincho"/>
          <w:b/>
          <w:sz w:val="28"/>
          <w:szCs w:val="26"/>
        </w:rPr>
        <w:lastRenderedPageBreak/>
        <w:t>1.2.26</w:t>
      </w:r>
      <w:r w:rsidR="00CE1975" w:rsidRPr="00B91D03">
        <w:rPr>
          <w:rFonts w:eastAsia="MS Mincho"/>
          <w:sz w:val="28"/>
          <w:szCs w:val="26"/>
        </w:rPr>
        <w:tab/>
        <w:t>Мощность, потребляемая осциллографом</w:t>
      </w:r>
      <w:r w:rsidR="00EF4742">
        <w:rPr>
          <w:rFonts w:eastAsia="MS Mincho"/>
          <w:sz w:val="28"/>
          <w:szCs w:val="26"/>
        </w:rPr>
        <w:t>,</w:t>
      </w:r>
      <w:r w:rsidR="005C3B62" w:rsidRPr="00B91D03">
        <w:rPr>
          <w:rFonts w:eastAsia="MS Mincho"/>
          <w:sz w:val="28"/>
          <w:szCs w:val="26"/>
        </w:rPr>
        <w:t xml:space="preserve"> не более:</w:t>
      </w:r>
    </w:p>
    <w:p w:rsidR="005C3B62" w:rsidRPr="00B91D03" w:rsidRDefault="005C3B62" w:rsidP="00BF0A57">
      <w:pPr>
        <w:pStyle w:val="a7"/>
        <w:tabs>
          <w:tab w:val="left" w:pos="1326"/>
          <w:tab w:val="left" w:pos="140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CE1975" w:rsidRPr="00B91D03">
        <w:rPr>
          <w:rFonts w:eastAsia="MS Mincho"/>
          <w:sz w:val="28"/>
          <w:szCs w:val="26"/>
        </w:rPr>
        <w:t xml:space="preserve"> от сети питания</w:t>
      </w:r>
      <w:r w:rsidRPr="00B91D03">
        <w:rPr>
          <w:rFonts w:eastAsia="MS Mincho"/>
          <w:sz w:val="28"/>
          <w:szCs w:val="26"/>
        </w:rPr>
        <w:t xml:space="preserve"> -</w:t>
      </w:r>
      <w:r w:rsidR="00CE1975" w:rsidRPr="00B91D03">
        <w:rPr>
          <w:rFonts w:eastAsia="MS Mincho"/>
          <w:sz w:val="28"/>
          <w:szCs w:val="26"/>
        </w:rPr>
        <w:t xml:space="preserve"> </w:t>
      </w:r>
      <w:r w:rsidR="00DF0928" w:rsidRPr="00B91D03">
        <w:rPr>
          <w:rFonts w:eastAsia="MS Mincho"/>
          <w:sz w:val="28"/>
          <w:szCs w:val="26"/>
        </w:rPr>
        <w:t>5</w:t>
      </w:r>
      <w:r w:rsidR="00CE1975" w:rsidRPr="00B91D03">
        <w:rPr>
          <w:rFonts w:eastAsia="MS Mincho"/>
          <w:sz w:val="28"/>
          <w:szCs w:val="26"/>
        </w:rPr>
        <w:t>0 В∙А</w:t>
      </w:r>
      <w:r w:rsidRPr="00B91D03">
        <w:rPr>
          <w:rFonts w:eastAsia="MS Mincho"/>
          <w:sz w:val="28"/>
          <w:szCs w:val="26"/>
        </w:rPr>
        <w:t>;</w:t>
      </w:r>
    </w:p>
    <w:p w:rsidR="00CE1975" w:rsidRPr="00B91D03" w:rsidRDefault="005C3B62" w:rsidP="00BF0A57">
      <w:pPr>
        <w:pStyle w:val="a7"/>
        <w:tabs>
          <w:tab w:val="left" w:pos="1326"/>
          <w:tab w:val="left" w:pos="140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EA57D5" w:rsidRPr="00B91D03">
        <w:rPr>
          <w:rFonts w:eastAsia="MS Mincho"/>
          <w:sz w:val="28"/>
          <w:szCs w:val="26"/>
        </w:rPr>
        <w:t xml:space="preserve"> от источника питания постоянного тока</w:t>
      </w:r>
      <w:r w:rsidRPr="00B91D03">
        <w:rPr>
          <w:rFonts w:eastAsia="MS Mincho"/>
          <w:sz w:val="28"/>
          <w:szCs w:val="26"/>
        </w:rPr>
        <w:t xml:space="preserve"> -</w:t>
      </w:r>
      <w:r w:rsidR="00EA57D5" w:rsidRPr="00B91D03">
        <w:rPr>
          <w:rFonts w:eastAsia="MS Mincho"/>
          <w:sz w:val="28"/>
          <w:szCs w:val="26"/>
        </w:rPr>
        <w:t xml:space="preserve"> 25 В∙А.</w:t>
      </w:r>
    </w:p>
    <w:p w:rsidR="00E82A4B" w:rsidRPr="00B91D03" w:rsidRDefault="0042050E" w:rsidP="00BF0A57">
      <w:pPr>
        <w:tabs>
          <w:tab w:val="left" w:pos="1404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7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Электрическая изоляция </w:t>
      </w:r>
      <w:r w:rsidR="00A12F55" w:rsidRPr="00B91D03">
        <w:rPr>
          <w:sz w:val="28"/>
          <w:szCs w:val="26"/>
        </w:rPr>
        <w:t xml:space="preserve">цепи питания </w:t>
      </w:r>
      <w:r w:rsidR="006A1776" w:rsidRPr="00B91D03">
        <w:rPr>
          <w:sz w:val="28"/>
          <w:szCs w:val="26"/>
        </w:rPr>
        <w:t>о</w:t>
      </w:r>
      <w:r w:rsidR="006A1776" w:rsidRPr="00B91D03">
        <w:rPr>
          <w:sz w:val="28"/>
          <w:szCs w:val="26"/>
        </w:rPr>
        <w:t>с</w:t>
      </w:r>
      <w:r w:rsidR="006A1776" w:rsidRPr="00B91D03">
        <w:rPr>
          <w:sz w:val="28"/>
          <w:szCs w:val="26"/>
        </w:rPr>
        <w:t xml:space="preserve">циллографа </w:t>
      </w:r>
      <w:r w:rsidR="00E82A4B" w:rsidRPr="00B91D03">
        <w:rPr>
          <w:sz w:val="28"/>
          <w:szCs w:val="26"/>
        </w:rPr>
        <w:t>выдерживает без возникновения разрядов и поверхностных пробоев в течение 1</w:t>
      </w:r>
      <w:r w:rsidR="00E82A4B" w:rsidRPr="00B91D03">
        <w:rPr>
          <w:sz w:val="28"/>
          <w:szCs w:val="26"/>
          <w:lang w:val="en-US"/>
        </w:rPr>
        <w:t> </w:t>
      </w:r>
      <w:r w:rsidR="00E82A4B" w:rsidRPr="00B91D03">
        <w:rPr>
          <w:sz w:val="28"/>
          <w:szCs w:val="26"/>
        </w:rPr>
        <w:t>мин действие испытательного напряж</w:t>
      </w:r>
      <w:r w:rsidR="006A1776" w:rsidRPr="00B91D03">
        <w:rPr>
          <w:sz w:val="28"/>
          <w:szCs w:val="26"/>
        </w:rPr>
        <w:t xml:space="preserve">ения </w:t>
      </w:r>
      <w:r w:rsidR="006B60E8" w:rsidRPr="00B91D03">
        <w:rPr>
          <w:sz w:val="28"/>
          <w:szCs w:val="26"/>
        </w:rPr>
        <w:t xml:space="preserve">1500 В (среднеквадратичное значение) </w:t>
      </w:r>
      <w:r w:rsidR="006A1776" w:rsidRPr="00B91D03">
        <w:rPr>
          <w:sz w:val="28"/>
          <w:szCs w:val="26"/>
        </w:rPr>
        <w:t xml:space="preserve">частотой </w:t>
      </w:r>
      <w:r w:rsidR="00E82A4B" w:rsidRPr="00B91D03">
        <w:rPr>
          <w:sz w:val="28"/>
          <w:szCs w:val="26"/>
        </w:rPr>
        <w:t xml:space="preserve">50 Гц, </w:t>
      </w:r>
      <w:r w:rsidR="006A1776" w:rsidRPr="00B91D03">
        <w:rPr>
          <w:sz w:val="28"/>
          <w:szCs w:val="26"/>
        </w:rPr>
        <w:t xml:space="preserve">между </w:t>
      </w:r>
      <w:r w:rsidR="00A85A71" w:rsidRPr="00B91D03">
        <w:rPr>
          <w:sz w:val="28"/>
          <w:szCs w:val="26"/>
        </w:rPr>
        <w:t>с</w:t>
      </w:r>
      <w:r w:rsidR="008256CD" w:rsidRPr="00B91D03">
        <w:rPr>
          <w:sz w:val="28"/>
          <w:szCs w:val="26"/>
        </w:rPr>
        <w:t>оединенными вместе питающими штырями вилки сетевого разъема и контактом защитного заземления</w:t>
      </w:r>
      <w:r w:rsidR="00E82A4B" w:rsidRPr="00B91D03">
        <w:rPr>
          <w:sz w:val="28"/>
          <w:szCs w:val="26"/>
        </w:rPr>
        <w:t>.</w:t>
      </w:r>
    </w:p>
    <w:p w:rsidR="00E82A4B" w:rsidRPr="00B91D03" w:rsidRDefault="00232F79" w:rsidP="00B15381">
      <w:pPr>
        <w:tabs>
          <w:tab w:val="left" w:pos="1418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8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>Значение сопротивления между зажимом защитного заземления осциллографа и каждой доступной токопровод</w:t>
      </w:r>
      <w:r w:rsidR="00E82A4B" w:rsidRPr="00B91D03">
        <w:rPr>
          <w:sz w:val="28"/>
          <w:szCs w:val="26"/>
        </w:rPr>
        <w:t>я</w:t>
      </w:r>
      <w:r w:rsidR="00E82A4B" w:rsidRPr="00B91D03">
        <w:rPr>
          <w:sz w:val="28"/>
          <w:szCs w:val="26"/>
        </w:rPr>
        <w:t>щей частью не превышает 0,1 Ом.</w:t>
      </w:r>
    </w:p>
    <w:p w:rsidR="00FF57AC" w:rsidRPr="00B91D03" w:rsidRDefault="00232F79" w:rsidP="00BF0A57">
      <w:pPr>
        <w:tabs>
          <w:tab w:val="left" w:pos="1404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1.2.2</w:t>
      </w:r>
      <w:r w:rsidR="00593540" w:rsidRPr="00B91D03">
        <w:rPr>
          <w:b/>
          <w:sz w:val="28"/>
          <w:szCs w:val="26"/>
        </w:rPr>
        <w:t>9</w:t>
      </w:r>
      <w:r w:rsidRPr="00B91D03">
        <w:rPr>
          <w:sz w:val="28"/>
          <w:szCs w:val="26"/>
        </w:rPr>
        <w:tab/>
      </w:r>
      <w:r w:rsidR="00FF57AC" w:rsidRPr="00B91D03">
        <w:rPr>
          <w:sz w:val="28"/>
          <w:szCs w:val="26"/>
        </w:rPr>
        <w:t>Вероятность</w:t>
      </w:r>
      <w:r w:rsidR="00BF0A57" w:rsidRPr="00BF0A57">
        <w:rPr>
          <w:sz w:val="28"/>
          <w:szCs w:val="26"/>
        </w:rPr>
        <w:t xml:space="preserve"> </w:t>
      </w:r>
      <w:r w:rsidR="00B91D03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возникновения </w:t>
      </w:r>
      <w:r w:rsidR="00BF0A57" w:rsidRPr="00BF0A57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пожара </w:t>
      </w:r>
      <w:r w:rsidR="00BF0A57" w:rsidRPr="00BF0A57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от </w:t>
      </w:r>
      <w:r w:rsidR="00B91D03">
        <w:rPr>
          <w:sz w:val="28"/>
          <w:szCs w:val="26"/>
        </w:rPr>
        <w:t xml:space="preserve"> </w:t>
      </w:r>
      <w:r w:rsidR="00BF0A57" w:rsidRPr="00BF0A57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>осциллографа</w:t>
      </w:r>
      <w:r w:rsidR="00BF0A57" w:rsidRPr="00BF0A57">
        <w:rPr>
          <w:sz w:val="28"/>
          <w:szCs w:val="26"/>
        </w:rPr>
        <w:t xml:space="preserve"> </w:t>
      </w:r>
      <w:r w:rsidR="00BF0A57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 xml:space="preserve">не </w:t>
      </w:r>
      <w:r w:rsidR="00BF0A57" w:rsidRPr="00BF0A57">
        <w:rPr>
          <w:sz w:val="28"/>
          <w:szCs w:val="26"/>
        </w:rPr>
        <w:t xml:space="preserve"> </w:t>
      </w:r>
      <w:r w:rsidR="00FF57AC" w:rsidRPr="00B91D03">
        <w:rPr>
          <w:sz w:val="28"/>
          <w:szCs w:val="26"/>
        </w:rPr>
        <w:t>превышает 10</w:t>
      </w:r>
      <w:r w:rsidR="00FF57AC" w:rsidRPr="00B91D03">
        <w:rPr>
          <w:sz w:val="28"/>
          <w:szCs w:val="26"/>
          <w:vertAlign w:val="superscript"/>
        </w:rPr>
        <w:t>-6</w:t>
      </w:r>
      <w:r w:rsidR="00FF57AC" w:rsidRPr="00B91D03">
        <w:rPr>
          <w:sz w:val="28"/>
          <w:szCs w:val="26"/>
        </w:rPr>
        <w:t xml:space="preserve"> в</w:t>
      </w:r>
      <w:r w:rsidR="00B91D03">
        <w:rPr>
          <w:sz w:val="28"/>
          <w:szCs w:val="26"/>
        </w:rPr>
        <w:t> </w:t>
      </w:r>
      <w:r w:rsidR="00FF57AC" w:rsidRPr="00B91D03">
        <w:rPr>
          <w:sz w:val="28"/>
          <w:szCs w:val="26"/>
        </w:rPr>
        <w:t>год.</w:t>
      </w:r>
    </w:p>
    <w:p w:rsidR="003A2019" w:rsidRPr="00B91D03" w:rsidRDefault="0077400C" w:rsidP="008C3839">
      <w:pPr>
        <w:tabs>
          <w:tab w:val="left" w:pos="1560"/>
        </w:tabs>
        <w:spacing w:before="8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</w:t>
      </w:r>
      <w:r w:rsidR="00593540" w:rsidRPr="00B91D03">
        <w:rPr>
          <w:b/>
          <w:sz w:val="28"/>
          <w:szCs w:val="26"/>
        </w:rPr>
        <w:t>30</w:t>
      </w:r>
      <w:r w:rsidRPr="00B91D03">
        <w:rPr>
          <w:sz w:val="28"/>
          <w:szCs w:val="26"/>
        </w:rPr>
        <w:tab/>
      </w:r>
      <w:r w:rsidR="003A2019" w:rsidRPr="00B91D03">
        <w:rPr>
          <w:sz w:val="28"/>
          <w:szCs w:val="26"/>
        </w:rPr>
        <w:t>Осциллограф</w:t>
      </w:r>
      <w:r w:rsidR="006A06F4" w:rsidRPr="00B91D03">
        <w:rPr>
          <w:sz w:val="28"/>
          <w:szCs w:val="26"/>
        </w:rPr>
        <w:t xml:space="preserve"> соответствует</w:t>
      </w:r>
      <w:r w:rsidR="003A2019" w:rsidRPr="00B91D03">
        <w:rPr>
          <w:sz w:val="28"/>
          <w:szCs w:val="26"/>
        </w:rPr>
        <w:t xml:space="preserve"> </w:t>
      </w:r>
      <w:bookmarkStart w:id="9" w:name="_Toc414888909"/>
      <w:r w:rsidR="003A2019" w:rsidRPr="00B91D03">
        <w:rPr>
          <w:bCs/>
          <w:iCs/>
          <w:snapToGrid w:val="0"/>
          <w:sz w:val="28"/>
          <w:szCs w:val="26"/>
        </w:rPr>
        <w:t>требования по электромагнитной совместимости</w:t>
      </w:r>
      <w:bookmarkEnd w:id="9"/>
      <w:r w:rsidR="003A2019" w:rsidRPr="00B91D03">
        <w:rPr>
          <w:bCs/>
          <w:iCs/>
          <w:snapToGrid w:val="0"/>
          <w:sz w:val="28"/>
          <w:szCs w:val="26"/>
        </w:rPr>
        <w:t>.</w:t>
      </w:r>
    </w:p>
    <w:p w:rsidR="00E82A4B" w:rsidRPr="00B91D03" w:rsidRDefault="003A2019" w:rsidP="007561D3">
      <w:pPr>
        <w:tabs>
          <w:tab w:val="left" w:pos="1560"/>
        </w:tabs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1.2.30.1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Уровень </w:t>
      </w:r>
      <w:r w:rsidR="00A74115" w:rsidRPr="00B91D03">
        <w:rPr>
          <w:sz w:val="28"/>
          <w:szCs w:val="26"/>
        </w:rPr>
        <w:t xml:space="preserve">индустриальных </w:t>
      </w:r>
      <w:r w:rsidR="00E82A4B" w:rsidRPr="00B91D03">
        <w:rPr>
          <w:sz w:val="28"/>
          <w:szCs w:val="26"/>
        </w:rPr>
        <w:t>радиопомех, создаваемых осциллографом, не</w:t>
      </w:r>
      <w:r w:rsidR="00A74115"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превыш</w:t>
      </w:r>
      <w:r w:rsidR="00C94951" w:rsidRPr="00B91D03">
        <w:rPr>
          <w:sz w:val="28"/>
          <w:szCs w:val="26"/>
        </w:rPr>
        <w:t xml:space="preserve">ает значений, указанных в </w:t>
      </w:r>
      <w:r w:rsidR="000F32F8" w:rsidRPr="00B91D03">
        <w:rPr>
          <w:sz w:val="28"/>
          <w:szCs w:val="26"/>
        </w:rPr>
        <w:t xml:space="preserve">СТБ ГОСТ Р 51522-2001 </w:t>
      </w:r>
      <w:r w:rsidR="00E82A4B" w:rsidRPr="00B91D03">
        <w:rPr>
          <w:sz w:val="28"/>
          <w:szCs w:val="26"/>
        </w:rPr>
        <w:t>для оборудования класса А.</w:t>
      </w:r>
    </w:p>
    <w:p w:rsidR="00E82A4B" w:rsidRPr="00B91D03" w:rsidRDefault="0077400C" w:rsidP="00A12DDE">
      <w:pPr>
        <w:tabs>
          <w:tab w:val="left" w:pos="1560"/>
        </w:tabs>
        <w:spacing w:line="276" w:lineRule="auto"/>
        <w:ind w:firstLine="566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1.2.</w:t>
      </w:r>
      <w:r w:rsidR="00593540" w:rsidRPr="00B91D03">
        <w:rPr>
          <w:sz w:val="28"/>
          <w:szCs w:val="26"/>
        </w:rPr>
        <w:t>3</w:t>
      </w:r>
      <w:r w:rsidR="003A2019" w:rsidRPr="00B91D03">
        <w:rPr>
          <w:sz w:val="28"/>
          <w:szCs w:val="26"/>
        </w:rPr>
        <w:t>0.2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Осциллограф соответствует требованиям СТБ ГОСТ Р 51522-2001 </w:t>
      </w:r>
      <w:r w:rsidR="000F32F8" w:rsidRPr="00B91D03">
        <w:rPr>
          <w:sz w:val="28"/>
          <w:szCs w:val="26"/>
        </w:rPr>
        <w:t xml:space="preserve">для оборудования класса А </w:t>
      </w:r>
      <w:r w:rsidR="00E82A4B" w:rsidRPr="00B91D03">
        <w:rPr>
          <w:sz w:val="28"/>
          <w:szCs w:val="26"/>
        </w:rPr>
        <w:t>по следующим видам внешних п</w:t>
      </w:r>
      <w:r w:rsidR="00E82A4B" w:rsidRPr="00B91D03">
        <w:rPr>
          <w:sz w:val="28"/>
          <w:szCs w:val="26"/>
        </w:rPr>
        <w:t>о</w:t>
      </w:r>
      <w:r w:rsidR="00E82A4B" w:rsidRPr="00B91D03">
        <w:rPr>
          <w:sz w:val="28"/>
          <w:szCs w:val="26"/>
        </w:rPr>
        <w:t>мех:</w:t>
      </w:r>
    </w:p>
    <w:p w:rsidR="00E82A4B" w:rsidRPr="00B91D03" w:rsidRDefault="00E82A4B" w:rsidP="0034023D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электростатические разряды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</w:t>
      </w:r>
      <w:r w:rsidRPr="00B91D03">
        <w:rPr>
          <w:sz w:val="28"/>
          <w:szCs w:val="26"/>
        </w:rPr>
        <w:t>к</w:t>
      </w:r>
      <w:r w:rsidRPr="00B91D03">
        <w:rPr>
          <w:sz w:val="28"/>
          <w:szCs w:val="26"/>
        </w:rPr>
        <w:t>цио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 xml:space="preserve">- наносекундные импульсные помехи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функционирования В;</w:t>
      </w:r>
    </w:p>
    <w:p w:rsidR="00E82A4B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>микросекундные импульс</w:t>
      </w:r>
      <w:r w:rsidR="00B60BF9">
        <w:rPr>
          <w:sz w:val="28"/>
          <w:szCs w:val="26"/>
        </w:rPr>
        <w:t>ы</w:t>
      </w:r>
      <w:r w:rsidRPr="00B91D03">
        <w:rPr>
          <w:sz w:val="28"/>
          <w:szCs w:val="26"/>
        </w:rPr>
        <w:t xml:space="preserve"> большой энергии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</w:t>
      </w:r>
      <w:r w:rsidRPr="00B91D03">
        <w:rPr>
          <w:sz w:val="28"/>
          <w:szCs w:val="26"/>
        </w:rPr>
        <w:t>о</w:t>
      </w:r>
      <w:r w:rsidR="002732A5" w:rsidRPr="00B91D03">
        <w:rPr>
          <w:sz w:val="28"/>
          <w:szCs w:val="26"/>
        </w:rPr>
        <w:t xml:space="preserve">нирования </w:t>
      </w:r>
      <w:r w:rsidR="00156093" w:rsidRPr="00B91D03">
        <w:rPr>
          <w:sz w:val="28"/>
          <w:szCs w:val="26"/>
          <w:lang w:val="en-US"/>
        </w:rPr>
        <w:t>B</w:t>
      </w:r>
      <w:r w:rsidRPr="00B91D03">
        <w:rPr>
          <w:sz w:val="28"/>
          <w:szCs w:val="26"/>
        </w:rPr>
        <w:t>;</w:t>
      </w:r>
    </w:p>
    <w:p w:rsidR="00615622" w:rsidRPr="00B91D03" w:rsidRDefault="00E82A4B" w:rsidP="003D6AB5">
      <w:pPr>
        <w:spacing w:line="276" w:lineRule="auto"/>
        <w:ind w:firstLine="567"/>
        <w:jc w:val="both"/>
        <w:rPr>
          <w:sz w:val="28"/>
          <w:szCs w:val="26"/>
        </w:rPr>
      </w:pPr>
      <w:r w:rsidRPr="00B91D03">
        <w:rPr>
          <w:sz w:val="28"/>
          <w:szCs w:val="26"/>
        </w:rPr>
        <w:t>-</w:t>
      </w:r>
      <w:r w:rsidR="00462EBE" w:rsidRPr="00B91D03">
        <w:rPr>
          <w:sz w:val="28"/>
          <w:szCs w:val="26"/>
        </w:rPr>
        <w:t> </w:t>
      </w:r>
      <w:r w:rsidRPr="00B91D03">
        <w:rPr>
          <w:sz w:val="28"/>
          <w:szCs w:val="26"/>
        </w:rPr>
        <w:t xml:space="preserve">динамические изменения напряжения электропитания </w:t>
      </w:r>
      <w:r w:rsidR="00B639CB" w:rsidRPr="00B91D03">
        <w:rPr>
          <w:sz w:val="28"/>
          <w:szCs w:val="26"/>
        </w:rPr>
        <w:t xml:space="preserve">- </w:t>
      </w:r>
      <w:r w:rsidRPr="00B91D03">
        <w:rPr>
          <w:sz w:val="28"/>
          <w:szCs w:val="26"/>
        </w:rPr>
        <w:t>критерий качества функцион</w:t>
      </w:r>
      <w:r w:rsidRPr="00B91D03">
        <w:rPr>
          <w:sz w:val="28"/>
          <w:szCs w:val="26"/>
        </w:rPr>
        <w:t>и</w:t>
      </w:r>
      <w:r w:rsidRPr="00B91D03">
        <w:rPr>
          <w:sz w:val="28"/>
          <w:szCs w:val="26"/>
        </w:rPr>
        <w:t>рования В</w:t>
      </w:r>
      <w:r w:rsidR="00615622" w:rsidRPr="00B91D03">
        <w:rPr>
          <w:sz w:val="28"/>
          <w:szCs w:val="26"/>
        </w:rPr>
        <w:t>;</w:t>
      </w:r>
    </w:p>
    <w:p w:rsidR="00532A97" w:rsidRPr="00B91D03" w:rsidRDefault="00532A97" w:rsidP="003D6AB5">
      <w:pPr>
        <w:pStyle w:val="30"/>
        <w:spacing w:line="276" w:lineRule="auto"/>
        <w:rPr>
          <w:snapToGrid w:val="0"/>
          <w:sz w:val="28"/>
          <w:szCs w:val="26"/>
        </w:rPr>
      </w:pPr>
      <w:r w:rsidRPr="00B91D03">
        <w:rPr>
          <w:snapToGrid w:val="0"/>
          <w:sz w:val="28"/>
          <w:szCs w:val="26"/>
        </w:rPr>
        <w:t>- кондуктивны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помех</w:t>
      </w:r>
      <w:r w:rsidR="0014604D" w:rsidRPr="00B91D03">
        <w:rPr>
          <w:snapToGrid w:val="0"/>
          <w:sz w:val="28"/>
          <w:szCs w:val="26"/>
        </w:rPr>
        <w:t>и</w:t>
      </w:r>
      <w:r w:rsidRPr="00B91D03">
        <w:rPr>
          <w:snapToGrid w:val="0"/>
          <w:sz w:val="28"/>
          <w:szCs w:val="26"/>
        </w:rPr>
        <w:t>, наведенны</w:t>
      </w:r>
      <w:r w:rsidR="0014604D" w:rsidRPr="00B91D03">
        <w:rPr>
          <w:snapToGrid w:val="0"/>
          <w:sz w:val="28"/>
          <w:szCs w:val="26"/>
        </w:rPr>
        <w:t>е</w:t>
      </w:r>
      <w:r w:rsidRPr="00B91D03">
        <w:rPr>
          <w:snapToGrid w:val="0"/>
          <w:sz w:val="28"/>
          <w:szCs w:val="26"/>
        </w:rPr>
        <w:t xml:space="preserve"> радиочастотными электромагнитными полями </w:t>
      </w:r>
      <w:r w:rsidR="009D70A7" w:rsidRPr="00B91D03">
        <w:rPr>
          <w:snapToGrid w:val="0"/>
          <w:sz w:val="28"/>
          <w:szCs w:val="26"/>
        </w:rPr>
        <w:t xml:space="preserve">- </w:t>
      </w:r>
      <w:r w:rsidR="00B639CB" w:rsidRPr="00B91D03">
        <w:rPr>
          <w:snapToGrid w:val="0"/>
          <w:sz w:val="28"/>
          <w:szCs w:val="26"/>
        </w:rPr>
        <w:t xml:space="preserve"> </w:t>
      </w:r>
      <w:r w:rsidRPr="00B91D03">
        <w:rPr>
          <w:snapToGrid w:val="0"/>
          <w:sz w:val="28"/>
          <w:szCs w:val="26"/>
        </w:rPr>
        <w:t>критерий качества функционирования А;</w:t>
      </w:r>
    </w:p>
    <w:p w:rsidR="00F04002" w:rsidRPr="00B91D03" w:rsidRDefault="00F04002" w:rsidP="003D6AB5">
      <w:pPr>
        <w:pStyle w:val="30"/>
        <w:spacing w:line="276" w:lineRule="auto"/>
        <w:rPr>
          <w:snapToGrid w:val="0"/>
          <w:spacing w:val="-2"/>
          <w:sz w:val="28"/>
          <w:szCs w:val="26"/>
        </w:rPr>
      </w:pPr>
      <w:r w:rsidRPr="00B91D03">
        <w:rPr>
          <w:snapToGrid w:val="0"/>
          <w:sz w:val="28"/>
          <w:szCs w:val="26"/>
        </w:rPr>
        <w:t>- устойчивость к радиочастотному электромагнитному полю -</w:t>
      </w:r>
      <w:r w:rsidRPr="00B91D03">
        <w:rPr>
          <w:snapToGrid w:val="0"/>
          <w:spacing w:val="-2"/>
          <w:sz w:val="28"/>
          <w:szCs w:val="26"/>
        </w:rPr>
        <w:t xml:space="preserve"> критерий качества функционирования А</w:t>
      </w:r>
      <w:r w:rsidR="00532A97" w:rsidRPr="00B91D03">
        <w:rPr>
          <w:snapToGrid w:val="0"/>
          <w:spacing w:val="-2"/>
          <w:sz w:val="28"/>
          <w:szCs w:val="26"/>
        </w:rPr>
        <w:t>.</w:t>
      </w:r>
    </w:p>
    <w:p w:rsidR="00F177DA" w:rsidRPr="00B91D03" w:rsidRDefault="00F177DA" w:rsidP="00A12DDE">
      <w:pPr>
        <w:pStyle w:val="a7"/>
        <w:tabs>
          <w:tab w:val="left" w:pos="1404"/>
        </w:tabs>
        <w:spacing w:before="40" w:line="276" w:lineRule="auto"/>
        <w:ind w:left="567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1</w:t>
      </w:r>
      <w:r w:rsidRPr="00B91D03">
        <w:rPr>
          <w:rFonts w:eastAsia="MS Mincho"/>
          <w:sz w:val="28"/>
          <w:szCs w:val="26"/>
        </w:rPr>
        <w:tab/>
        <w:t>Показатели надежности: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 средняя наработка на отказ осциллографа  не менее 8000 ч;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 xml:space="preserve">- гамма-процентный ресурс осциллографа не менее 10 000 ч при доверительной вероятности </w:t>
      </w:r>
      <w:r w:rsidRPr="00B91D03">
        <w:rPr>
          <w:rFonts w:eastAsia="MS Mincho"/>
          <w:sz w:val="28"/>
          <w:szCs w:val="26"/>
        </w:rPr>
        <w:sym w:font="Symbol" w:char="F067"/>
      </w:r>
      <w:r w:rsidRPr="00B91D03">
        <w:rPr>
          <w:rFonts w:eastAsia="MS Mincho"/>
          <w:sz w:val="28"/>
          <w:szCs w:val="26"/>
        </w:rPr>
        <w:t xml:space="preserve"> = 95 %;</w:t>
      </w:r>
    </w:p>
    <w:p w:rsidR="00F177DA" w:rsidRPr="00B91D03" w:rsidRDefault="00F177DA" w:rsidP="0043146B">
      <w:pPr>
        <w:pStyle w:val="a7"/>
        <w:tabs>
          <w:tab w:val="left" w:pos="1560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-</w:t>
      </w:r>
      <w:r w:rsidR="00936E30" w:rsidRPr="00B91D03">
        <w:rPr>
          <w:rFonts w:eastAsia="MS Mincho"/>
          <w:sz w:val="28"/>
          <w:szCs w:val="26"/>
        </w:rPr>
        <w:t> </w:t>
      </w:r>
      <w:r w:rsidRPr="00B91D03">
        <w:rPr>
          <w:rFonts w:eastAsia="MS Mincho"/>
          <w:sz w:val="28"/>
          <w:szCs w:val="26"/>
        </w:rPr>
        <w:t xml:space="preserve">время восстановления работоспособного состояния осциллографа </w:t>
      </w:r>
      <w:r w:rsidR="00FC7458">
        <w:rPr>
          <w:rFonts w:eastAsia="MS Mincho"/>
          <w:sz w:val="28"/>
          <w:szCs w:val="26"/>
        </w:rPr>
        <w:t xml:space="preserve"> </w:t>
      </w:r>
      <w:r w:rsidRPr="00B91D03">
        <w:rPr>
          <w:rFonts w:eastAsia="MS Mincho"/>
          <w:sz w:val="28"/>
          <w:szCs w:val="26"/>
        </w:rPr>
        <w:t>не</w:t>
      </w:r>
      <w:r w:rsidR="00E733C2" w:rsidRPr="00B91D03">
        <w:rPr>
          <w:rFonts w:eastAsia="MS Mincho"/>
          <w:sz w:val="28"/>
          <w:szCs w:val="26"/>
        </w:rPr>
        <w:t> более </w:t>
      </w:r>
      <w:r w:rsidRPr="00B91D03">
        <w:rPr>
          <w:rFonts w:eastAsia="MS Mincho"/>
          <w:sz w:val="28"/>
          <w:szCs w:val="26"/>
        </w:rPr>
        <w:t>3 ч.</w:t>
      </w:r>
    </w:p>
    <w:p w:rsidR="00364C24" w:rsidRPr="00B91D03" w:rsidRDefault="00364C24" w:rsidP="00A12DDE">
      <w:pPr>
        <w:pStyle w:val="a7"/>
        <w:tabs>
          <w:tab w:val="left" w:pos="140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B91D03">
        <w:rPr>
          <w:rFonts w:eastAsia="MS Mincho"/>
          <w:b/>
          <w:sz w:val="28"/>
          <w:szCs w:val="26"/>
        </w:rPr>
        <w:t>1.2.3</w:t>
      </w:r>
      <w:r w:rsidR="00C5446E" w:rsidRPr="00B91D03">
        <w:rPr>
          <w:rFonts w:eastAsia="MS Mincho"/>
          <w:b/>
          <w:sz w:val="28"/>
          <w:szCs w:val="26"/>
        </w:rPr>
        <w:t>2</w:t>
      </w:r>
      <w:r w:rsidRPr="00B91D03">
        <w:rPr>
          <w:rFonts w:eastAsia="MS Mincho"/>
          <w:sz w:val="28"/>
          <w:szCs w:val="26"/>
        </w:rPr>
        <w:tab/>
      </w:r>
      <w:r w:rsidR="00E82A4B" w:rsidRPr="00B91D03">
        <w:rPr>
          <w:rFonts w:eastAsia="MS Mincho"/>
          <w:sz w:val="28"/>
          <w:szCs w:val="26"/>
        </w:rPr>
        <w:t xml:space="preserve">Масса осциллографа </w:t>
      </w:r>
      <w:r w:rsidR="0025542B" w:rsidRPr="00B91D03">
        <w:rPr>
          <w:rFonts w:eastAsia="MS Mincho"/>
          <w:sz w:val="28"/>
          <w:szCs w:val="26"/>
        </w:rPr>
        <w:t xml:space="preserve">не более </w:t>
      </w:r>
      <w:r w:rsidR="00EE24F4" w:rsidRPr="00B91D03">
        <w:rPr>
          <w:rFonts w:eastAsia="MS Mincho"/>
          <w:sz w:val="28"/>
          <w:szCs w:val="26"/>
        </w:rPr>
        <w:t>4</w:t>
      </w:r>
      <w:r w:rsidR="00A0562B" w:rsidRPr="00B91D03">
        <w:rPr>
          <w:rFonts w:eastAsia="MS Mincho"/>
          <w:sz w:val="28"/>
          <w:szCs w:val="26"/>
        </w:rPr>
        <w:t> кг</w:t>
      </w:r>
      <w:r w:rsidRPr="00B91D03">
        <w:rPr>
          <w:rFonts w:eastAsia="MS Mincho"/>
          <w:sz w:val="28"/>
          <w:szCs w:val="26"/>
        </w:rPr>
        <w:t>.</w:t>
      </w:r>
    </w:p>
    <w:p w:rsidR="00E82A4B" w:rsidRPr="00B91D03" w:rsidRDefault="00364C24" w:rsidP="0043146B">
      <w:pPr>
        <w:pStyle w:val="a7"/>
        <w:tabs>
          <w:tab w:val="left" w:pos="1326"/>
          <w:tab w:val="left" w:pos="1560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B91D03">
        <w:rPr>
          <w:rFonts w:eastAsia="MS Mincho"/>
          <w:sz w:val="28"/>
          <w:szCs w:val="26"/>
        </w:rPr>
        <w:t>М</w:t>
      </w:r>
      <w:r w:rsidR="00E82A4B" w:rsidRPr="00B91D03">
        <w:rPr>
          <w:rFonts w:eastAsia="MS Mincho"/>
          <w:sz w:val="28"/>
          <w:szCs w:val="26"/>
        </w:rPr>
        <w:t xml:space="preserve">асса </w:t>
      </w:r>
      <w:r w:rsidRPr="00B91D03">
        <w:rPr>
          <w:rFonts w:eastAsia="MS Mincho"/>
          <w:sz w:val="28"/>
          <w:szCs w:val="26"/>
        </w:rPr>
        <w:t xml:space="preserve">осциллографа </w:t>
      </w:r>
      <w:r w:rsidR="00E82A4B" w:rsidRPr="00B91D03">
        <w:rPr>
          <w:rFonts w:eastAsia="MS Mincho"/>
          <w:sz w:val="28"/>
          <w:szCs w:val="26"/>
        </w:rPr>
        <w:t xml:space="preserve">с упаковкой не более </w:t>
      </w:r>
      <w:r w:rsidR="00DF0928" w:rsidRPr="00B91D03">
        <w:rPr>
          <w:rFonts w:eastAsia="MS Mincho"/>
          <w:sz w:val="28"/>
          <w:szCs w:val="26"/>
        </w:rPr>
        <w:t>6</w:t>
      </w:r>
      <w:r w:rsidRPr="00B91D03">
        <w:rPr>
          <w:rFonts w:eastAsia="MS Mincho"/>
          <w:sz w:val="28"/>
          <w:szCs w:val="26"/>
        </w:rPr>
        <w:t> </w:t>
      </w:r>
      <w:r w:rsidR="00E82A4B" w:rsidRPr="00B91D03">
        <w:rPr>
          <w:rFonts w:eastAsia="MS Mincho"/>
          <w:sz w:val="28"/>
          <w:szCs w:val="26"/>
        </w:rPr>
        <w:t>кг.</w:t>
      </w:r>
    </w:p>
    <w:p w:rsidR="00E82A4B" w:rsidRPr="00B91D03" w:rsidRDefault="00364C24" w:rsidP="00A12DDE">
      <w:pPr>
        <w:tabs>
          <w:tab w:val="left" w:pos="1404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B91D03">
        <w:rPr>
          <w:b/>
          <w:sz w:val="28"/>
          <w:szCs w:val="26"/>
        </w:rPr>
        <w:t>1.2.3</w:t>
      </w:r>
      <w:r w:rsidR="00C5446E" w:rsidRPr="00B91D03">
        <w:rPr>
          <w:b/>
          <w:sz w:val="28"/>
          <w:szCs w:val="26"/>
        </w:rPr>
        <w:t>3</w:t>
      </w:r>
      <w:r w:rsidRPr="00B91D03">
        <w:rPr>
          <w:sz w:val="28"/>
          <w:szCs w:val="26"/>
        </w:rPr>
        <w:tab/>
      </w:r>
      <w:r w:rsidR="00E82A4B" w:rsidRPr="00B91D03">
        <w:rPr>
          <w:sz w:val="28"/>
          <w:szCs w:val="26"/>
        </w:rPr>
        <w:t xml:space="preserve">Габаритные размеры осциллографа </w:t>
      </w:r>
      <w:r w:rsidR="000E27A8" w:rsidRPr="00B91D03">
        <w:rPr>
          <w:sz w:val="28"/>
          <w:szCs w:val="26"/>
        </w:rPr>
        <w:t xml:space="preserve">346 </w:t>
      </w:r>
      <w:r w:rsidR="001A39B6" w:rsidRPr="00B91D03">
        <w:rPr>
          <w:sz w:val="28"/>
          <w:szCs w:val="26"/>
        </w:rPr>
        <w:t>x</w:t>
      </w:r>
      <w:r w:rsidR="000E27A8" w:rsidRPr="00B91D03">
        <w:rPr>
          <w:sz w:val="28"/>
          <w:szCs w:val="26"/>
        </w:rPr>
        <w:t xml:space="preserve"> </w:t>
      </w:r>
      <w:r w:rsidR="00E82A4B" w:rsidRPr="00B91D03">
        <w:rPr>
          <w:sz w:val="28"/>
          <w:szCs w:val="26"/>
        </w:rPr>
        <w:t>15</w:t>
      </w:r>
      <w:r w:rsidR="00280395" w:rsidRPr="00B91D03">
        <w:rPr>
          <w:sz w:val="28"/>
          <w:szCs w:val="26"/>
        </w:rPr>
        <w:t>2</w:t>
      </w:r>
      <w:r w:rsidR="00E82A4B" w:rsidRPr="00B91D03">
        <w:rPr>
          <w:sz w:val="28"/>
          <w:szCs w:val="26"/>
        </w:rPr>
        <w:t xml:space="preserve"> х 2</w:t>
      </w:r>
      <w:r w:rsidR="00D4627A" w:rsidRPr="00B91D03">
        <w:rPr>
          <w:sz w:val="28"/>
          <w:szCs w:val="26"/>
        </w:rPr>
        <w:t>52</w:t>
      </w:r>
      <w:r w:rsidRPr="00B91D03">
        <w:rPr>
          <w:sz w:val="28"/>
          <w:szCs w:val="26"/>
        </w:rPr>
        <w:t> </w:t>
      </w:r>
      <w:r w:rsidR="00E82A4B" w:rsidRPr="00B91D03">
        <w:rPr>
          <w:sz w:val="28"/>
          <w:szCs w:val="26"/>
        </w:rPr>
        <w:t>мм.</w:t>
      </w:r>
    </w:p>
    <w:p w:rsidR="00E82A4B" w:rsidRDefault="00B91D03" w:rsidP="00DA3DAD">
      <w:pPr>
        <w:pStyle w:val="3"/>
      </w:pPr>
      <w:bookmarkStart w:id="10" w:name="_Toc224455346"/>
      <w:r>
        <w:br w:type="page"/>
      </w:r>
      <w:bookmarkStart w:id="11" w:name="_Toc498074069"/>
      <w:r w:rsidR="000E61EB">
        <w:lastRenderedPageBreak/>
        <w:t>1.3</w:t>
      </w:r>
      <w:r w:rsidR="006C029B">
        <w:tab/>
      </w:r>
      <w:r w:rsidR="00E82A4B">
        <w:t>Состав осциллографа</w:t>
      </w:r>
      <w:bookmarkEnd w:id="10"/>
      <w:bookmarkEnd w:id="11"/>
    </w:p>
    <w:p w:rsidR="00E82A4B" w:rsidRPr="0095529B" w:rsidRDefault="000E61EB" w:rsidP="00943FA9">
      <w:pPr>
        <w:tabs>
          <w:tab w:val="num" w:pos="1276"/>
        </w:tabs>
        <w:spacing w:before="160"/>
        <w:ind w:left="567" w:firstLine="0"/>
        <w:jc w:val="both"/>
        <w:rPr>
          <w:sz w:val="28"/>
          <w:szCs w:val="26"/>
        </w:rPr>
      </w:pPr>
      <w:r w:rsidRPr="0095529B">
        <w:rPr>
          <w:b/>
          <w:sz w:val="28"/>
          <w:szCs w:val="26"/>
        </w:rPr>
        <w:t>1.3.1</w:t>
      </w:r>
      <w:r w:rsidR="006C029B" w:rsidRPr="0095529B">
        <w:rPr>
          <w:sz w:val="28"/>
          <w:szCs w:val="26"/>
        </w:rPr>
        <w:tab/>
      </w:r>
      <w:r w:rsidR="00E82A4B" w:rsidRPr="0095529B">
        <w:rPr>
          <w:sz w:val="28"/>
          <w:szCs w:val="26"/>
        </w:rPr>
        <w:t>Состав комплекта поставки осциллографа соответствует табл</w:t>
      </w:r>
      <w:r w:rsidR="00E82A4B" w:rsidRPr="0095529B">
        <w:rPr>
          <w:sz w:val="28"/>
          <w:szCs w:val="26"/>
        </w:rPr>
        <w:t>и</w:t>
      </w:r>
      <w:r w:rsidR="005E5D00" w:rsidRPr="0095529B">
        <w:rPr>
          <w:sz w:val="28"/>
          <w:szCs w:val="26"/>
        </w:rPr>
        <w:t>це </w:t>
      </w:r>
      <w:r w:rsidR="00A26D8F" w:rsidRPr="0095529B">
        <w:rPr>
          <w:sz w:val="28"/>
          <w:szCs w:val="26"/>
        </w:rPr>
        <w:t>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  <w:r w:rsidR="00E82A4B" w:rsidRPr="0095529B">
        <w:rPr>
          <w:sz w:val="28"/>
          <w:szCs w:val="26"/>
        </w:rPr>
        <w:t>.</w:t>
      </w:r>
    </w:p>
    <w:p w:rsidR="00E82A4B" w:rsidRPr="00350463" w:rsidRDefault="00E82A4B">
      <w:pPr>
        <w:ind w:firstLine="567"/>
        <w:jc w:val="both"/>
        <w:rPr>
          <w:sz w:val="16"/>
          <w:szCs w:val="16"/>
        </w:rPr>
      </w:pPr>
    </w:p>
    <w:p w:rsidR="00E82A4B" w:rsidRPr="0095529B" w:rsidRDefault="00A26D8F" w:rsidP="009A2ABA">
      <w:pPr>
        <w:spacing w:after="80"/>
        <w:ind w:firstLine="567"/>
        <w:rPr>
          <w:sz w:val="28"/>
          <w:szCs w:val="26"/>
        </w:rPr>
      </w:pPr>
      <w:r w:rsidRPr="0095529B">
        <w:rPr>
          <w:sz w:val="28"/>
          <w:szCs w:val="26"/>
        </w:rPr>
        <w:t>Таблица 1</w:t>
      </w:r>
      <w:r w:rsidR="00235D27" w:rsidRPr="0095529B">
        <w:rPr>
          <w:sz w:val="28"/>
          <w:szCs w:val="26"/>
        </w:rPr>
        <w:t>.</w:t>
      </w:r>
      <w:r w:rsidR="002203D2" w:rsidRPr="0095529B">
        <w:rPr>
          <w:sz w:val="28"/>
          <w:szCs w:val="26"/>
        </w:rPr>
        <w:t>2</w:t>
      </w:r>
    </w:p>
    <w:tbl>
      <w:tblPr>
        <w:tblW w:w="1020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09"/>
        <w:gridCol w:w="3037"/>
        <w:gridCol w:w="1572"/>
        <w:gridCol w:w="1685"/>
      </w:tblGrid>
      <w:tr w:rsidR="00E82A4B" w:rsidRPr="001B6D1E">
        <w:tblPrEx>
          <w:tblCellMar>
            <w:top w:w="0" w:type="dxa"/>
            <w:bottom w:w="0" w:type="dxa"/>
          </w:tblCellMar>
        </w:tblPrEx>
        <w:trPr>
          <w:trHeight w:val="413"/>
          <w:jc w:val="center"/>
        </w:trPr>
        <w:tc>
          <w:tcPr>
            <w:tcW w:w="3909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 xml:space="preserve">Наименование </w:t>
            </w:r>
          </w:p>
        </w:tc>
        <w:tc>
          <w:tcPr>
            <w:tcW w:w="3037" w:type="dxa"/>
          </w:tcPr>
          <w:p w:rsidR="00E82A4B" w:rsidRPr="001B6D1E" w:rsidRDefault="00D42B7D" w:rsidP="000E75D3">
            <w:pPr>
              <w:pStyle w:val="a7"/>
              <w:spacing w:before="4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Обозначение</w:t>
            </w:r>
          </w:p>
        </w:tc>
        <w:tc>
          <w:tcPr>
            <w:tcW w:w="1572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113" w:right="-113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Количество</w:t>
            </w:r>
          </w:p>
        </w:tc>
        <w:tc>
          <w:tcPr>
            <w:tcW w:w="1685" w:type="dxa"/>
          </w:tcPr>
          <w:p w:rsidR="00E82A4B" w:rsidRPr="001B6D1E" w:rsidRDefault="00E82A4B" w:rsidP="000E75D3">
            <w:pPr>
              <w:pStyle w:val="a7"/>
              <w:spacing w:before="40" w:after="20" w:line="240" w:lineRule="auto"/>
              <w:ind w:left="-57" w:right="-57" w:firstLine="0"/>
              <w:jc w:val="center"/>
              <w:rPr>
                <w:rFonts w:eastAsia="MS Mincho"/>
                <w:sz w:val="28"/>
                <w:szCs w:val="28"/>
              </w:rPr>
            </w:pPr>
            <w:r w:rsidRPr="001B6D1E">
              <w:rPr>
                <w:rFonts w:eastAsia="MS Mincho"/>
                <w:sz w:val="28"/>
                <w:szCs w:val="28"/>
              </w:rPr>
              <w:t>Примечание</w:t>
            </w: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Осциллограф цифровой С8-5</w:t>
            </w:r>
            <w:r w:rsidR="00D52C40" w:rsidRPr="00674A07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037" w:type="dxa"/>
            <w:vAlign w:val="center"/>
          </w:tcPr>
          <w:p w:rsidR="005D094B" w:rsidRPr="00674A07" w:rsidRDefault="00235D27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</w:t>
            </w:r>
            <w:r w:rsidR="00D52C40" w:rsidRPr="00674A07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1572" w:type="dxa"/>
            <w:vAlign w:val="center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ascii="Arial Narrow" w:eastAsia="MS Mincho" w:hAnsi="Arial Narrow"/>
                <w:sz w:val="28"/>
                <w:szCs w:val="28"/>
              </w:rPr>
            </w:pPr>
            <w:r w:rsidRPr="00674A07">
              <w:rPr>
                <w:rFonts w:ascii="Arial Narrow" w:eastAsia="MS Mincho" w:hAnsi="Arial Narrow"/>
                <w:sz w:val="28"/>
                <w:szCs w:val="28"/>
              </w:rPr>
              <w:t>Комплект запасных частей и принадлежностей:</w:t>
            </w:r>
          </w:p>
        </w:tc>
        <w:tc>
          <w:tcPr>
            <w:tcW w:w="3037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УШЯИ.305654.1</w:t>
            </w:r>
            <w:r w:rsidR="00D52C40" w:rsidRPr="00674A07">
              <w:rPr>
                <w:rFonts w:eastAsia="MS Mincho"/>
                <w:sz w:val="28"/>
                <w:szCs w:val="28"/>
              </w:rPr>
              <w:t>23</w:t>
            </w: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685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5D094B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5D094B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делитель 1:10 НР-9</w:t>
            </w:r>
            <w:r w:rsidR="00DF0928" w:rsidRPr="00674A07">
              <w:rPr>
                <w:rFonts w:eastAsia="MS Mincho"/>
                <w:sz w:val="28"/>
                <w:szCs w:val="28"/>
                <w:lang w:val="en-US"/>
              </w:rPr>
              <w:t>2</w:t>
            </w:r>
            <w:r w:rsidRPr="00674A07">
              <w:rPr>
                <w:rFonts w:eastAsia="MS Mincho"/>
                <w:sz w:val="28"/>
                <w:szCs w:val="28"/>
              </w:rPr>
              <w:t>50</w:t>
            </w:r>
          </w:p>
        </w:tc>
        <w:tc>
          <w:tcPr>
            <w:tcW w:w="3037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5D094B" w:rsidRPr="00674A07" w:rsidRDefault="005D094B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5D094B" w:rsidRPr="00674A07" w:rsidRDefault="004D4C25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b/>
                <w:sz w:val="28"/>
                <w:szCs w:val="28"/>
              </w:rPr>
            </w:pPr>
            <w:r w:rsidRPr="00674A07">
              <w:rPr>
                <w:rFonts w:eastAsia="MS Mincho"/>
                <w:b/>
                <w:sz w:val="28"/>
                <w:szCs w:val="28"/>
              </w:rPr>
              <w:t>*</w:t>
            </w: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фильтр </w:t>
            </w:r>
          </w:p>
        </w:tc>
        <w:tc>
          <w:tcPr>
            <w:tcW w:w="3037" w:type="dxa"/>
            <w:vAlign w:val="center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УШЯИ.468822.013</w:t>
            </w:r>
          </w:p>
        </w:tc>
        <w:tc>
          <w:tcPr>
            <w:tcW w:w="1572" w:type="dxa"/>
            <w:vAlign w:val="center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9D2988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9E758B" w:rsidRPr="00674A07" w:rsidRDefault="00D42B7D" w:rsidP="009E758B">
            <w:pPr>
              <w:pStyle w:val="a7"/>
              <w:spacing w:before="80" w:after="20" w:line="240" w:lineRule="auto"/>
              <w:ind w:left="199" w:right="-57" w:hanging="199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вставка плавкая</w:t>
            </w:r>
            <w:r w:rsidR="00595E41" w:rsidRPr="00674A07">
              <w:rPr>
                <w:rFonts w:eastAsia="MS Mincho"/>
                <w:sz w:val="28"/>
                <w:szCs w:val="28"/>
              </w:rPr>
              <w:t xml:space="preserve"> </w:t>
            </w:r>
          </w:p>
          <w:p w:rsidR="009D2988" w:rsidRPr="00674A07" w:rsidRDefault="00D42B7D" w:rsidP="009754AE">
            <w:pPr>
              <w:pStyle w:val="a7"/>
              <w:spacing w:after="20" w:line="240" w:lineRule="auto"/>
              <w:ind w:left="198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ВП2Б-1В 2,0 А 250 В</w:t>
            </w:r>
          </w:p>
        </w:tc>
        <w:tc>
          <w:tcPr>
            <w:tcW w:w="3037" w:type="dxa"/>
          </w:tcPr>
          <w:p w:rsidR="009D2988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ОЮ0.481.005 ТУ</w:t>
            </w:r>
          </w:p>
        </w:tc>
        <w:tc>
          <w:tcPr>
            <w:tcW w:w="1572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1685" w:type="dxa"/>
          </w:tcPr>
          <w:p w:rsidR="009D2988" w:rsidRPr="00674A07" w:rsidRDefault="009D2988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E93159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кабель (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BNC – BNC)</w:t>
            </w:r>
          </w:p>
        </w:tc>
        <w:tc>
          <w:tcPr>
            <w:tcW w:w="3037" w:type="dxa"/>
          </w:tcPr>
          <w:p w:rsidR="00E93159" w:rsidRPr="00674A07" w:rsidRDefault="00D42B7D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  <w:lang w:val="en-US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УШЯИ.685631.114</w:t>
            </w:r>
          </w:p>
        </w:tc>
        <w:tc>
          <w:tcPr>
            <w:tcW w:w="1572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E93159" w:rsidRPr="00674A07" w:rsidRDefault="00E93159" w:rsidP="00D95C3A">
            <w:pPr>
              <w:pStyle w:val="a7"/>
              <w:spacing w:before="80" w:after="20" w:line="240" w:lineRule="auto"/>
              <w:ind w:firstLine="0"/>
              <w:rPr>
                <w:rFonts w:eastAsia="MS Mincho"/>
                <w:sz w:val="28"/>
                <w:szCs w:val="28"/>
              </w:rPr>
            </w:pPr>
          </w:p>
        </w:tc>
      </w:tr>
      <w:tr w:rsidR="00D92C9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- шнур сетевой 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RKK</w:t>
            </w:r>
            <w:r w:rsidRPr="00674A07">
              <w:rPr>
                <w:rFonts w:eastAsia="MS Mincho"/>
                <w:sz w:val="28"/>
                <w:szCs w:val="28"/>
              </w:rPr>
              <w:t>/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H</w:t>
            </w:r>
            <w:r w:rsidRPr="00674A07">
              <w:rPr>
                <w:rFonts w:eastAsia="MS Mincho"/>
                <w:sz w:val="28"/>
                <w:szCs w:val="28"/>
              </w:rPr>
              <w:t>05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VV</w:t>
            </w:r>
            <w:r w:rsidRPr="00674A07">
              <w:rPr>
                <w:rFonts w:eastAsia="MS Mincho"/>
                <w:sz w:val="28"/>
                <w:szCs w:val="28"/>
              </w:rPr>
              <w:t>-</w:t>
            </w:r>
            <w:r w:rsidRPr="00674A07">
              <w:rPr>
                <w:rFonts w:eastAsia="MS Mincho"/>
                <w:sz w:val="28"/>
                <w:szCs w:val="28"/>
                <w:lang w:val="en-US"/>
              </w:rPr>
              <w:t>F</w:t>
            </w:r>
          </w:p>
        </w:tc>
        <w:tc>
          <w:tcPr>
            <w:tcW w:w="3037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D92C9E" w:rsidRPr="00674A07" w:rsidRDefault="00D92C9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- диск с ПО ″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S</w:t>
            </w:r>
            <w:r w:rsidRPr="00674A07">
              <w:rPr>
                <w:rFonts w:ascii="Arial Narrow" w:eastAsia="MS Mincho" w:hAnsi="Arial Narrow"/>
                <w:sz w:val="28"/>
                <w:szCs w:val="28"/>
              </w:rPr>
              <w:t>8-54_</w:t>
            </w:r>
            <w:r w:rsidRPr="00674A07">
              <w:rPr>
                <w:rFonts w:ascii="Arial Narrow" w:eastAsia="MS Mincho" w:hAnsi="Arial Narrow"/>
                <w:sz w:val="28"/>
                <w:szCs w:val="28"/>
                <w:lang w:val="en-US"/>
              </w:rPr>
              <w:t>INTERFACE</w:t>
            </w:r>
            <w:r w:rsidRPr="00674A07">
              <w:rPr>
                <w:rFonts w:eastAsia="MS Mincho"/>
                <w:sz w:val="28"/>
                <w:szCs w:val="28"/>
              </w:rPr>
              <w:t>″</w:t>
            </w:r>
          </w:p>
        </w:tc>
        <w:tc>
          <w:tcPr>
            <w:tcW w:w="3037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Руководство по эксплуатации </w:t>
            </w:r>
          </w:p>
        </w:tc>
        <w:tc>
          <w:tcPr>
            <w:tcW w:w="3037" w:type="dxa"/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РЭ</w:t>
            </w:r>
          </w:p>
        </w:tc>
        <w:tc>
          <w:tcPr>
            <w:tcW w:w="1572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Методика поверки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right="-57"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УШЯИ.411161.063 МП</w:t>
            </w:r>
          </w:p>
          <w:p w:rsidR="00BF251E" w:rsidRPr="00674A07" w:rsidRDefault="00BF251E" w:rsidP="00D95C3A">
            <w:pPr>
              <w:pStyle w:val="a7"/>
              <w:spacing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(МРБ МП.2675-2017)</w:t>
            </w:r>
          </w:p>
        </w:tc>
        <w:tc>
          <w:tcPr>
            <w:tcW w:w="1572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single" w:sz="4" w:space="0" w:color="auto"/>
            </w:tcBorders>
          </w:tcPr>
          <w:p w:rsidR="00BF251E" w:rsidRPr="00674A07" w:rsidRDefault="00BF251E" w:rsidP="00D95C3A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674A0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3909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 xml:space="preserve">Упаковка </w:t>
            </w:r>
          </w:p>
        </w:tc>
        <w:tc>
          <w:tcPr>
            <w:tcW w:w="3037" w:type="dxa"/>
            <w:tcBorders>
              <w:bottom w:val="single" w:sz="4" w:space="0" w:color="auto"/>
            </w:tcBorders>
            <w:vAlign w:val="center"/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УШЯИ.305642.234</w:t>
            </w:r>
          </w:p>
        </w:tc>
        <w:tc>
          <w:tcPr>
            <w:tcW w:w="1572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674A07">
              <w:rPr>
                <w:rFonts w:eastAsia="MS Mincho"/>
                <w:sz w:val="28"/>
                <w:szCs w:val="28"/>
              </w:rPr>
              <w:t>1</w:t>
            </w:r>
          </w:p>
        </w:tc>
        <w:tc>
          <w:tcPr>
            <w:tcW w:w="1685" w:type="dxa"/>
            <w:tcBorders>
              <w:bottom w:val="nil"/>
            </w:tcBorders>
          </w:tcPr>
          <w:p w:rsidR="00BF251E" w:rsidRPr="00674A07" w:rsidRDefault="00BF251E" w:rsidP="00111F1E">
            <w:pPr>
              <w:pStyle w:val="a7"/>
              <w:spacing w:before="80" w:after="40" w:line="240" w:lineRule="auto"/>
              <w:ind w:firstLine="0"/>
              <w:jc w:val="left"/>
              <w:rPr>
                <w:rFonts w:eastAsia="MS Mincho"/>
                <w:sz w:val="28"/>
                <w:szCs w:val="28"/>
              </w:rPr>
            </w:pPr>
          </w:p>
        </w:tc>
      </w:tr>
      <w:tr w:rsidR="00BF251E" w:rsidRPr="00D95C3A">
        <w:tblPrEx>
          <w:tblCellMar>
            <w:top w:w="0" w:type="dxa"/>
            <w:bottom w:w="0" w:type="dxa"/>
          </w:tblCellMar>
        </w:tblPrEx>
        <w:trPr>
          <w:trHeight w:val="439"/>
          <w:jc w:val="center"/>
        </w:trPr>
        <w:tc>
          <w:tcPr>
            <w:tcW w:w="10203" w:type="dxa"/>
            <w:gridSpan w:val="4"/>
            <w:tcBorders>
              <w:top w:val="nil"/>
            </w:tcBorders>
            <w:vAlign w:val="center"/>
          </w:tcPr>
          <w:p w:rsidR="00BF251E" w:rsidRPr="00D95C3A" w:rsidRDefault="00BF251E" w:rsidP="00111F1E">
            <w:pPr>
              <w:pStyle w:val="a7"/>
              <w:spacing w:before="80" w:after="2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D95C3A">
              <w:rPr>
                <w:rFonts w:eastAsia="MS Mincho"/>
                <w:b/>
                <w:sz w:val="26"/>
                <w:szCs w:val="26"/>
              </w:rPr>
              <w:t>*</w:t>
            </w:r>
            <w:r w:rsidRPr="00D95C3A">
              <w:rPr>
                <w:rFonts w:eastAsia="MS Mincho"/>
                <w:sz w:val="26"/>
                <w:szCs w:val="26"/>
              </w:rPr>
              <w:t xml:space="preserve">  Допускается замена на другой делитель, обеспечивающий параметры осциллогр</w:t>
            </w:r>
            <w:r w:rsidRPr="00D95C3A">
              <w:rPr>
                <w:rFonts w:eastAsia="MS Mincho"/>
                <w:sz w:val="26"/>
                <w:szCs w:val="26"/>
              </w:rPr>
              <w:t>а</w:t>
            </w:r>
            <w:r w:rsidRPr="00D95C3A">
              <w:rPr>
                <w:rFonts w:eastAsia="MS Mincho"/>
                <w:sz w:val="26"/>
                <w:szCs w:val="26"/>
              </w:rPr>
              <w:t>фа</w:t>
            </w:r>
          </w:p>
        </w:tc>
      </w:tr>
    </w:tbl>
    <w:p w:rsidR="00E82A4B" w:rsidRPr="00111F1E" w:rsidRDefault="00E82A4B">
      <w:pPr>
        <w:ind w:firstLine="567"/>
        <w:jc w:val="both"/>
        <w:rPr>
          <w:sz w:val="16"/>
          <w:szCs w:val="16"/>
        </w:rPr>
      </w:pPr>
    </w:p>
    <w:p w:rsidR="00E82A4B" w:rsidRPr="00F44DF0" w:rsidRDefault="00E82A4B" w:rsidP="00DA3DAD">
      <w:pPr>
        <w:pStyle w:val="3"/>
        <w:rPr>
          <w:lang w:val="en-US"/>
        </w:rPr>
      </w:pPr>
      <w:bookmarkStart w:id="12" w:name="_Toc107288198"/>
      <w:r>
        <w:br w:type="page"/>
      </w:r>
      <w:bookmarkStart w:id="13" w:name="_Toc224455347"/>
      <w:bookmarkStart w:id="14" w:name="_Toc498074070"/>
      <w:bookmarkEnd w:id="12"/>
      <w:r w:rsidR="000E61EB">
        <w:lastRenderedPageBreak/>
        <w:t>1.4</w:t>
      </w:r>
      <w:r w:rsidR="000E61EB">
        <w:tab/>
      </w:r>
      <w:r>
        <w:t>Устройство и работа</w:t>
      </w:r>
      <w:bookmarkEnd w:id="13"/>
      <w:bookmarkEnd w:id="14"/>
    </w:p>
    <w:p w:rsidR="00E82A4B" w:rsidRPr="0095529B" w:rsidRDefault="00D23072" w:rsidP="005D7A52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1.4.1</w:t>
      </w:r>
      <w:r w:rsidRPr="0095529B">
        <w:rPr>
          <w:rFonts w:eastAsia="MS Mincho"/>
          <w:sz w:val="28"/>
          <w:szCs w:val="26"/>
        </w:rPr>
        <w:tab/>
      </w:r>
      <w:r w:rsidR="00E82A4B" w:rsidRPr="0095529B">
        <w:rPr>
          <w:rFonts w:eastAsia="MS Mincho"/>
          <w:sz w:val="28"/>
          <w:szCs w:val="26"/>
        </w:rPr>
        <w:t xml:space="preserve">Осциллограф собран в </w:t>
      </w:r>
      <w:r w:rsidR="00C6527A" w:rsidRPr="0095529B">
        <w:rPr>
          <w:rFonts w:eastAsia="MS Mincho"/>
          <w:sz w:val="28"/>
          <w:szCs w:val="26"/>
        </w:rPr>
        <w:t xml:space="preserve">оригинальном металлическом корпусе. </w:t>
      </w:r>
      <w:r w:rsidR="00E82A4B" w:rsidRPr="0095529B">
        <w:rPr>
          <w:rFonts w:eastAsia="MS Mincho"/>
          <w:sz w:val="28"/>
          <w:szCs w:val="26"/>
        </w:rPr>
        <w:t>Осциллограф имеет блочно-функциональную конструкцию и состоит из следующих блоков: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регистрации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 цифровой</w:t>
      </w:r>
      <w:r w:rsidRPr="0095529B">
        <w:rPr>
          <w:rFonts w:eastAsia="MS Mincho"/>
          <w:sz w:val="28"/>
          <w:szCs w:val="26"/>
        </w:rPr>
        <w:t>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E16329" w:rsidRPr="0095529B">
        <w:rPr>
          <w:rFonts w:eastAsia="MS Mincho"/>
          <w:sz w:val="28"/>
          <w:szCs w:val="26"/>
        </w:rPr>
        <w:t>блок</w:t>
      </w:r>
      <w:r w:rsidRPr="0095529B">
        <w:rPr>
          <w:rFonts w:eastAsia="MS Mincho"/>
          <w:sz w:val="28"/>
          <w:szCs w:val="26"/>
        </w:rPr>
        <w:t xml:space="preserve"> управления;</w:t>
      </w:r>
    </w:p>
    <w:p w:rsidR="00C6527A" w:rsidRPr="0095529B" w:rsidRDefault="00C627E5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- </w:t>
      </w:r>
      <w:r w:rsidR="006D53B7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C6527A" w:rsidRPr="0095529B">
        <w:rPr>
          <w:rFonts w:eastAsia="MS Mincho"/>
          <w:sz w:val="28"/>
          <w:szCs w:val="26"/>
        </w:rPr>
        <w:t>;</w:t>
      </w:r>
    </w:p>
    <w:p w:rsidR="006D53B7" w:rsidRPr="0095529B" w:rsidRDefault="006D53B7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ЖКЭ;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блок питания;</w:t>
      </w:r>
    </w:p>
    <w:p w:rsidR="00C6527A" w:rsidRPr="0095529B" w:rsidRDefault="00C6527A" w:rsidP="0097276F">
      <w:pPr>
        <w:pStyle w:val="125"/>
        <w:spacing w:line="264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- интерфейс.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Базовой деталью конструкции является </w:t>
      </w:r>
      <w:r w:rsidR="00D8196B" w:rsidRPr="0095529B">
        <w:rPr>
          <w:rFonts w:eastAsia="MS Mincho"/>
          <w:sz w:val="28"/>
          <w:szCs w:val="26"/>
        </w:rPr>
        <w:t>металлическое шасси</w:t>
      </w:r>
      <w:r w:rsidRPr="0095529B">
        <w:rPr>
          <w:rFonts w:eastAsia="MS Mincho"/>
          <w:sz w:val="28"/>
          <w:szCs w:val="26"/>
        </w:rPr>
        <w:t xml:space="preserve"> с отгибками по бокам. </w:t>
      </w:r>
      <w:r w:rsidR="000E59F3" w:rsidRPr="0095529B">
        <w:rPr>
          <w:rFonts w:eastAsia="MS Mincho"/>
          <w:sz w:val="28"/>
          <w:szCs w:val="26"/>
        </w:rPr>
        <w:t>К</w:t>
      </w:r>
      <w:r w:rsidR="009023AE" w:rsidRPr="0095529B">
        <w:rPr>
          <w:rFonts w:eastAsia="MS Mincho"/>
          <w:sz w:val="28"/>
          <w:szCs w:val="26"/>
        </w:rPr>
        <w:t> </w:t>
      </w:r>
      <w:r w:rsidR="000E59F3" w:rsidRPr="0095529B">
        <w:rPr>
          <w:rFonts w:eastAsia="MS Mincho"/>
          <w:sz w:val="28"/>
          <w:szCs w:val="26"/>
        </w:rPr>
        <w:t xml:space="preserve">шасси крепятся панели, на которых устанавливаются узлы осциллографа. </w:t>
      </w:r>
      <w:r w:rsidR="005F5922" w:rsidRPr="0095529B">
        <w:rPr>
          <w:rFonts w:eastAsia="MS Mincho"/>
          <w:sz w:val="28"/>
          <w:szCs w:val="26"/>
        </w:rPr>
        <w:t>Блок</w:t>
      </w:r>
      <w:r w:rsidR="00634D5A" w:rsidRPr="0095529B">
        <w:rPr>
          <w:rFonts w:eastAsia="MS Mincho"/>
          <w:sz w:val="28"/>
          <w:szCs w:val="26"/>
        </w:rPr>
        <w:t> </w:t>
      </w:r>
      <w:r w:rsidR="005F5922" w:rsidRPr="0095529B">
        <w:rPr>
          <w:rFonts w:eastAsia="MS Mincho"/>
          <w:sz w:val="28"/>
          <w:szCs w:val="26"/>
        </w:rPr>
        <w:t>регистрации и блок цифровой  установлены по обе стороны шасси.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передней панели крепятся</w:t>
      </w:r>
      <w:r w:rsidR="00C6527A" w:rsidRPr="0095529B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 xml:space="preserve">блок </w:t>
      </w:r>
      <w:r w:rsidR="00C6527A" w:rsidRPr="0095529B">
        <w:rPr>
          <w:rFonts w:eastAsia="MS Mincho"/>
          <w:sz w:val="28"/>
          <w:szCs w:val="26"/>
        </w:rPr>
        <w:t>управления</w:t>
      </w:r>
      <w:r w:rsidR="00C627E5" w:rsidRPr="0095529B">
        <w:rPr>
          <w:rFonts w:eastAsia="MS Mincho"/>
          <w:sz w:val="28"/>
          <w:szCs w:val="26"/>
        </w:rPr>
        <w:t xml:space="preserve">, </w:t>
      </w:r>
      <w:r w:rsidR="002D467F" w:rsidRPr="0095529B">
        <w:rPr>
          <w:rFonts w:eastAsia="MS Mincho"/>
          <w:sz w:val="28"/>
          <w:szCs w:val="26"/>
        </w:rPr>
        <w:t xml:space="preserve">контроллер </w:t>
      </w:r>
      <w:r w:rsidR="00CC2342" w:rsidRPr="0095529B">
        <w:rPr>
          <w:rFonts w:eastAsia="MS Mincho"/>
          <w:sz w:val="28"/>
          <w:szCs w:val="26"/>
        </w:rPr>
        <w:t>монитора</w:t>
      </w:r>
      <w:r w:rsidR="002D467F" w:rsidRPr="0095529B">
        <w:rPr>
          <w:rFonts w:eastAsia="MS Mincho"/>
          <w:sz w:val="28"/>
          <w:szCs w:val="26"/>
        </w:rPr>
        <w:t xml:space="preserve">, </w:t>
      </w:r>
      <w:r w:rsidR="00C627E5" w:rsidRPr="0095529B">
        <w:rPr>
          <w:rFonts w:eastAsia="MS Mincho"/>
          <w:sz w:val="28"/>
          <w:szCs w:val="26"/>
        </w:rPr>
        <w:t>ЖК</w:t>
      </w:r>
      <w:r w:rsidR="00BE0179" w:rsidRPr="0095529B">
        <w:rPr>
          <w:rFonts w:eastAsia="MS Mincho"/>
          <w:sz w:val="28"/>
          <w:szCs w:val="26"/>
        </w:rPr>
        <w:t>Э</w:t>
      </w:r>
      <w:r w:rsidRPr="0095529B">
        <w:rPr>
          <w:rFonts w:eastAsia="MS Mincho"/>
          <w:sz w:val="28"/>
          <w:szCs w:val="26"/>
        </w:rPr>
        <w:t>.</w:t>
      </w:r>
    </w:p>
    <w:p w:rsidR="00BE0179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Управление осциллографом осуществляется при помощи кнопочных переключателей и ручек управления. На переднюю панель также выходят входные разъемы </w:t>
      </w:r>
      <w:r w:rsidR="00BE0179" w:rsidRPr="0095529B">
        <w:rPr>
          <w:rFonts w:eastAsia="MS Mincho"/>
          <w:sz w:val="28"/>
          <w:szCs w:val="26"/>
        </w:rPr>
        <w:t>блока регистрации</w:t>
      </w:r>
      <w:r w:rsidR="00042CD1" w:rsidRPr="0095529B">
        <w:rPr>
          <w:rFonts w:eastAsia="MS Mincho"/>
          <w:sz w:val="28"/>
          <w:szCs w:val="26"/>
        </w:rPr>
        <w:t xml:space="preserve">, устанавливаемого снизу шасси, разъем калибратора.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На задней панели крепятся</w:t>
      </w:r>
      <w:r w:rsidR="00042CD1" w:rsidRPr="0095529B">
        <w:rPr>
          <w:rFonts w:eastAsia="MS Mincho"/>
          <w:sz w:val="28"/>
          <w:szCs w:val="26"/>
        </w:rPr>
        <w:t xml:space="preserve"> фильтр сетевой, </w:t>
      </w:r>
      <w:r w:rsidR="00BE0179" w:rsidRPr="0095529B">
        <w:rPr>
          <w:rFonts w:eastAsia="MS Mincho"/>
          <w:sz w:val="28"/>
          <w:szCs w:val="26"/>
        </w:rPr>
        <w:t>разъем подключения питания 12 В</w:t>
      </w:r>
      <w:r w:rsidR="00042CD1" w:rsidRPr="0095529B">
        <w:rPr>
          <w:rFonts w:eastAsia="MS Mincho"/>
          <w:sz w:val="28"/>
          <w:szCs w:val="26"/>
        </w:rPr>
        <w:t>, выключател</w:t>
      </w:r>
      <w:r w:rsidR="00D8196B" w:rsidRPr="0095529B">
        <w:rPr>
          <w:rFonts w:eastAsia="MS Mincho"/>
          <w:sz w:val="28"/>
          <w:szCs w:val="26"/>
        </w:rPr>
        <w:t>ь</w:t>
      </w:r>
      <w:r w:rsidR="00042CD1" w:rsidRPr="0095529B">
        <w:rPr>
          <w:rFonts w:eastAsia="MS Mincho"/>
          <w:sz w:val="28"/>
          <w:szCs w:val="26"/>
        </w:rPr>
        <w:t xml:space="preserve"> сети</w:t>
      </w:r>
      <w:r w:rsidR="00BE0179" w:rsidRPr="0095529B">
        <w:rPr>
          <w:rFonts w:eastAsia="MS Mincho"/>
          <w:sz w:val="28"/>
          <w:szCs w:val="26"/>
        </w:rPr>
        <w:t>, блок питания, интерфейс</w:t>
      </w:r>
      <w:r w:rsidRPr="0095529B">
        <w:rPr>
          <w:rFonts w:eastAsia="MS Mincho"/>
          <w:sz w:val="28"/>
          <w:szCs w:val="26"/>
        </w:rPr>
        <w:t>.</w:t>
      </w:r>
      <w:r w:rsidR="00F87E59">
        <w:rPr>
          <w:rFonts w:eastAsia="MS Mincho"/>
          <w:sz w:val="28"/>
          <w:szCs w:val="26"/>
        </w:rPr>
        <w:t xml:space="preserve"> </w:t>
      </w:r>
    </w:p>
    <w:p w:rsidR="00E82A4B" w:rsidRPr="0095529B" w:rsidRDefault="00E82A4B" w:rsidP="005D7A52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Между собой блоки </w:t>
      </w:r>
      <w:r w:rsidR="00BE0179" w:rsidRPr="0095529B">
        <w:rPr>
          <w:rFonts w:eastAsia="MS Mincho"/>
          <w:sz w:val="28"/>
          <w:szCs w:val="26"/>
        </w:rPr>
        <w:t>соединя</w:t>
      </w:r>
      <w:r w:rsidRPr="0095529B">
        <w:rPr>
          <w:rFonts w:eastAsia="MS Mincho"/>
          <w:sz w:val="28"/>
          <w:szCs w:val="26"/>
        </w:rPr>
        <w:t>ются жгутами.</w:t>
      </w:r>
      <w:r w:rsidR="00F87E59">
        <w:rPr>
          <w:rFonts w:eastAsia="MS Mincho"/>
          <w:sz w:val="28"/>
          <w:szCs w:val="26"/>
        </w:rPr>
        <w:t xml:space="preserve"> </w:t>
      </w:r>
      <w:r w:rsidR="00BE0179" w:rsidRPr="0095529B">
        <w:rPr>
          <w:rFonts w:eastAsia="MS Mincho"/>
          <w:sz w:val="28"/>
          <w:szCs w:val="26"/>
        </w:rPr>
        <w:t>Цельная к</w:t>
      </w:r>
      <w:r w:rsidR="00042CD1" w:rsidRPr="0095529B">
        <w:rPr>
          <w:rFonts w:eastAsia="MS Mincho"/>
          <w:sz w:val="28"/>
          <w:szCs w:val="26"/>
        </w:rPr>
        <w:t>рышка</w:t>
      </w:r>
      <w:r w:rsidRPr="0095529B">
        <w:rPr>
          <w:rFonts w:eastAsia="MS Mincho"/>
          <w:sz w:val="28"/>
          <w:szCs w:val="26"/>
        </w:rPr>
        <w:t xml:space="preserve"> корпуса</w:t>
      </w:r>
      <w:r w:rsidR="00042CD1" w:rsidRPr="0095529B">
        <w:rPr>
          <w:rFonts w:eastAsia="MS Mincho"/>
          <w:sz w:val="28"/>
          <w:szCs w:val="26"/>
        </w:rPr>
        <w:t xml:space="preserve"> (типа</w:t>
      </w:r>
      <w:r w:rsidR="00F87E59">
        <w:rPr>
          <w:rFonts w:eastAsia="MS Mincho"/>
          <w:sz w:val="28"/>
          <w:szCs w:val="26"/>
        </w:rPr>
        <w:t> </w:t>
      </w:r>
      <w:r w:rsidR="00042CD1" w:rsidRPr="0095529B">
        <w:rPr>
          <w:rFonts w:eastAsia="MS Mincho"/>
          <w:sz w:val="28"/>
          <w:szCs w:val="26"/>
        </w:rPr>
        <w:t>чулок) крепится между задней и передней панелями.</w:t>
      </w:r>
    </w:p>
    <w:p w:rsidR="00E82A4B" w:rsidRPr="0095529B" w:rsidRDefault="005D7A52" w:rsidP="006A2DAA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1.4.2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регистрации</w:t>
      </w:r>
      <w:r w:rsidR="00FC4AFE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 xml:space="preserve">содержит два канала усиления </w:t>
      </w:r>
      <w:r w:rsidR="00FC4AFE" w:rsidRPr="0095529B">
        <w:rPr>
          <w:rFonts w:eastAsia="MS Mincho"/>
          <w:sz w:val="28"/>
          <w:szCs w:val="26"/>
        </w:rPr>
        <w:t xml:space="preserve">и калибровки </w:t>
      </w:r>
      <w:r w:rsidR="00DC0FD4" w:rsidRPr="0095529B">
        <w:rPr>
          <w:rFonts w:eastAsia="MS Mincho"/>
          <w:sz w:val="28"/>
          <w:szCs w:val="26"/>
        </w:rPr>
        <w:t xml:space="preserve">входного сигнала с полосой до </w:t>
      </w:r>
      <w:r w:rsidR="00024985" w:rsidRPr="0095529B">
        <w:rPr>
          <w:rFonts w:eastAsia="MS Mincho"/>
          <w:sz w:val="28"/>
          <w:szCs w:val="26"/>
        </w:rPr>
        <w:t>2</w:t>
      </w:r>
      <w:r w:rsidR="00BA75F9" w:rsidRPr="0095529B">
        <w:rPr>
          <w:rFonts w:eastAsia="MS Mincho"/>
          <w:sz w:val="28"/>
          <w:szCs w:val="26"/>
        </w:rPr>
        <w:t>0</w:t>
      </w:r>
      <w:r w:rsidR="00E82A4B" w:rsidRPr="0095529B">
        <w:rPr>
          <w:rFonts w:eastAsia="MS Mincho"/>
          <w:sz w:val="28"/>
          <w:szCs w:val="26"/>
        </w:rPr>
        <w:t xml:space="preserve">0 МГц; устройство синхронизации по </w:t>
      </w:r>
      <w:r w:rsidR="00024985" w:rsidRPr="0095529B">
        <w:rPr>
          <w:rFonts w:eastAsia="MS Mincho"/>
          <w:sz w:val="28"/>
          <w:szCs w:val="26"/>
        </w:rPr>
        <w:t>двум</w:t>
      </w:r>
      <w:r w:rsidR="00E82A4B" w:rsidRPr="0095529B">
        <w:rPr>
          <w:rFonts w:eastAsia="MS Mincho"/>
          <w:sz w:val="28"/>
          <w:szCs w:val="26"/>
        </w:rPr>
        <w:t xml:space="preserve"> каналам и внешнему сигналу; ЦАПы для смещения сигналов по каждому из каналов, установки уровней синхронизации по каждому из каналов и внешней синхронизации</w:t>
      </w:r>
      <w:r w:rsidR="00645FF3" w:rsidRPr="0095529B">
        <w:rPr>
          <w:rFonts w:eastAsia="MS Mincho"/>
          <w:sz w:val="28"/>
          <w:szCs w:val="26"/>
        </w:rPr>
        <w:t xml:space="preserve"> и</w:t>
      </w:r>
      <w:r w:rsidR="00E82A4B" w:rsidRPr="0095529B">
        <w:rPr>
          <w:rFonts w:eastAsia="MS Mincho"/>
          <w:sz w:val="28"/>
          <w:szCs w:val="26"/>
        </w:rPr>
        <w:t xml:space="preserve"> балансировки сигналов.</w:t>
      </w:r>
    </w:p>
    <w:p w:rsidR="00E82A4B" w:rsidRPr="0095529B" w:rsidRDefault="005D7A52" w:rsidP="006A2DAA">
      <w:pPr>
        <w:pStyle w:val="125"/>
        <w:tabs>
          <w:tab w:val="left" w:pos="1418"/>
        </w:tabs>
        <w:spacing w:line="276" w:lineRule="auto"/>
        <w:ind w:firstLine="644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1.4.3</w:t>
      </w:r>
      <w:r w:rsidRPr="0095529B">
        <w:rPr>
          <w:rFonts w:eastAsia="MS Mincho"/>
          <w:sz w:val="28"/>
          <w:szCs w:val="26"/>
        </w:rPr>
        <w:tab/>
      </w:r>
      <w:r w:rsidR="00BE0179" w:rsidRPr="0095529B">
        <w:rPr>
          <w:rFonts w:eastAsia="MS Mincho"/>
          <w:sz w:val="28"/>
          <w:szCs w:val="26"/>
        </w:rPr>
        <w:t>Блок цифровой</w:t>
      </w:r>
      <w:r w:rsidR="00AF5972" w:rsidRPr="0095529B">
        <w:rPr>
          <w:rFonts w:eastAsia="MS Mincho"/>
          <w:sz w:val="28"/>
          <w:szCs w:val="26"/>
        </w:rPr>
        <w:t xml:space="preserve"> </w:t>
      </w:r>
      <w:r w:rsidR="00E82A4B" w:rsidRPr="0095529B">
        <w:rPr>
          <w:rFonts w:eastAsia="MS Mincho"/>
          <w:sz w:val="28"/>
          <w:szCs w:val="26"/>
        </w:rPr>
        <w:t>содержит основной процессорный бло</w:t>
      </w:r>
      <w:r w:rsidR="00C627E5" w:rsidRPr="0095529B">
        <w:rPr>
          <w:rFonts w:eastAsia="MS Mincho"/>
          <w:sz w:val="28"/>
          <w:szCs w:val="26"/>
        </w:rPr>
        <w:t xml:space="preserve">к, осуществляющий </w:t>
      </w:r>
      <w:r w:rsidR="003F0F3D" w:rsidRPr="0095529B">
        <w:rPr>
          <w:rFonts w:eastAsia="MS Mincho"/>
          <w:sz w:val="28"/>
          <w:szCs w:val="26"/>
        </w:rPr>
        <w:t>общее управление осциллографом,</w:t>
      </w:r>
      <w:r w:rsidR="00E82A4B" w:rsidRPr="0095529B">
        <w:rPr>
          <w:rFonts w:eastAsia="MS Mincho"/>
          <w:sz w:val="28"/>
          <w:szCs w:val="26"/>
        </w:rPr>
        <w:t xml:space="preserve"> обработку сигнала, связь осциллографа с внеш</w:t>
      </w:r>
      <w:r w:rsidR="00AF5972" w:rsidRPr="0095529B">
        <w:rPr>
          <w:rFonts w:eastAsia="MS Mincho"/>
          <w:sz w:val="28"/>
          <w:szCs w:val="26"/>
        </w:rPr>
        <w:t xml:space="preserve">ним интерфейсом, управление АЦП и два </w:t>
      </w:r>
      <w:r w:rsidR="00BE0179" w:rsidRPr="0095529B">
        <w:rPr>
          <w:rFonts w:eastAsia="MS Mincho"/>
          <w:sz w:val="28"/>
          <w:szCs w:val="26"/>
        </w:rPr>
        <w:t xml:space="preserve">канала </w:t>
      </w:r>
      <w:r w:rsidR="00AF5972" w:rsidRPr="0095529B">
        <w:rPr>
          <w:rFonts w:eastAsia="MS Mincho"/>
          <w:sz w:val="28"/>
          <w:szCs w:val="26"/>
        </w:rPr>
        <w:t>АЦП</w:t>
      </w:r>
      <w:r w:rsidR="00BE0179" w:rsidRPr="0095529B">
        <w:rPr>
          <w:rFonts w:eastAsia="MS Mincho"/>
          <w:sz w:val="28"/>
          <w:szCs w:val="26"/>
        </w:rPr>
        <w:t xml:space="preserve">, </w:t>
      </w:r>
      <w:r w:rsidR="00646AC2" w:rsidRPr="0095529B">
        <w:rPr>
          <w:sz w:val="28"/>
          <w:szCs w:val="26"/>
        </w:rPr>
        <w:t>ПЛИС</w:t>
      </w:r>
      <w:r w:rsidR="00BE0179" w:rsidRPr="0095529B">
        <w:rPr>
          <w:rFonts w:eastAsia="MS Mincho"/>
          <w:sz w:val="28"/>
          <w:szCs w:val="26"/>
        </w:rPr>
        <w:t xml:space="preserve"> для управления режимами регистрации и хранения результатов регистрации</w:t>
      </w:r>
      <w:r w:rsidR="00AF5972" w:rsidRPr="0095529B">
        <w:rPr>
          <w:rFonts w:eastAsia="MS Mincho"/>
          <w:sz w:val="28"/>
          <w:szCs w:val="26"/>
        </w:rPr>
        <w:t>.</w:t>
      </w:r>
    </w:p>
    <w:p w:rsidR="003F0F3D" w:rsidRPr="0095529B" w:rsidRDefault="003F0F3D" w:rsidP="00B13A3A">
      <w:pPr>
        <w:pStyle w:val="125"/>
        <w:tabs>
          <w:tab w:val="left" w:pos="1276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Контроллер </w:t>
      </w:r>
      <w:r w:rsidR="00D6731A" w:rsidRPr="0095529B">
        <w:rPr>
          <w:rFonts w:eastAsia="MS Mincho"/>
          <w:sz w:val="28"/>
          <w:szCs w:val="26"/>
        </w:rPr>
        <w:t>монитора</w:t>
      </w:r>
      <w:r w:rsidRPr="0095529B">
        <w:rPr>
          <w:rFonts w:eastAsia="MS Mincho"/>
          <w:sz w:val="28"/>
          <w:szCs w:val="26"/>
        </w:rPr>
        <w:t xml:space="preserve"> осуществляет связь с основным процессорным блоком и управляет ЖКЭ.</w:t>
      </w:r>
    </w:p>
    <w:p w:rsidR="00E82A4B" w:rsidRPr="0095529B" w:rsidRDefault="00E82A4B" w:rsidP="006A2DAA">
      <w:pPr>
        <w:pStyle w:val="125"/>
        <w:tabs>
          <w:tab w:val="left" w:pos="1418"/>
          <w:tab w:val="num" w:pos="2139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 xml:space="preserve">АЦП </w:t>
      </w:r>
      <w:r w:rsidR="00790ADA">
        <w:rPr>
          <w:rFonts w:eastAsia="MS Mincho"/>
          <w:sz w:val="28"/>
          <w:szCs w:val="26"/>
        </w:rPr>
        <w:t xml:space="preserve"> </w:t>
      </w:r>
      <w:r w:rsidRPr="0095529B">
        <w:rPr>
          <w:rFonts w:eastAsia="MS Mincho"/>
          <w:sz w:val="28"/>
          <w:szCs w:val="26"/>
        </w:rPr>
        <w:t>осуществляет преобразование аналогового сигнала в цифровую форм</w:t>
      </w:r>
      <w:r w:rsidR="00786903" w:rsidRPr="0095529B">
        <w:rPr>
          <w:rFonts w:eastAsia="MS Mincho"/>
          <w:sz w:val="28"/>
          <w:szCs w:val="26"/>
        </w:rPr>
        <w:t xml:space="preserve">у с частотой дискретизации до </w:t>
      </w:r>
      <w:r w:rsidR="003F0F3D" w:rsidRPr="0095529B">
        <w:rPr>
          <w:rFonts w:eastAsia="MS Mincho"/>
          <w:sz w:val="28"/>
          <w:szCs w:val="26"/>
        </w:rPr>
        <w:t>4</w:t>
      </w:r>
      <w:r w:rsidR="00786903" w:rsidRPr="0095529B">
        <w:rPr>
          <w:rFonts w:eastAsia="MS Mincho"/>
          <w:sz w:val="28"/>
          <w:szCs w:val="26"/>
        </w:rPr>
        <w:t>00 МГц</w:t>
      </w:r>
      <w:r w:rsidRPr="0095529B">
        <w:rPr>
          <w:rFonts w:eastAsia="MS Mincho"/>
          <w:sz w:val="28"/>
          <w:szCs w:val="26"/>
        </w:rPr>
        <w:t>.</w:t>
      </w:r>
    </w:p>
    <w:p w:rsidR="00E82A4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1.4.4</w:t>
      </w:r>
      <w:r w:rsidRPr="0095529B">
        <w:rPr>
          <w:rFonts w:eastAsia="MS Mincho"/>
          <w:sz w:val="28"/>
          <w:szCs w:val="26"/>
        </w:rPr>
        <w:tab/>
      </w:r>
      <w:r w:rsidR="00A231FF" w:rsidRPr="0095529B">
        <w:rPr>
          <w:rFonts w:eastAsia="MS Mincho"/>
          <w:sz w:val="28"/>
          <w:szCs w:val="26"/>
        </w:rPr>
        <w:t>Блок</w:t>
      </w:r>
      <w:r w:rsidR="00AF5972" w:rsidRPr="0095529B">
        <w:rPr>
          <w:rFonts w:eastAsia="MS Mincho"/>
          <w:sz w:val="28"/>
          <w:szCs w:val="26"/>
        </w:rPr>
        <w:t xml:space="preserve"> управления </w:t>
      </w:r>
      <w:r w:rsidR="00E82A4B" w:rsidRPr="0095529B">
        <w:rPr>
          <w:rFonts w:eastAsia="MS Mincho"/>
          <w:sz w:val="28"/>
          <w:szCs w:val="26"/>
        </w:rPr>
        <w:t xml:space="preserve">предназначен для управления </w:t>
      </w:r>
      <w:r w:rsidR="00A231FF" w:rsidRPr="0095529B">
        <w:rPr>
          <w:rFonts w:eastAsia="MS Mincho"/>
          <w:sz w:val="28"/>
          <w:szCs w:val="26"/>
        </w:rPr>
        <w:t>осциллографом с передней панели</w:t>
      </w:r>
      <w:r w:rsidR="00E82A4B" w:rsidRPr="0095529B">
        <w:rPr>
          <w:rFonts w:eastAsia="MS Mincho"/>
          <w:sz w:val="28"/>
          <w:szCs w:val="26"/>
        </w:rPr>
        <w:t>.</w:t>
      </w:r>
    </w:p>
    <w:p w:rsidR="000E61EB" w:rsidRPr="0095529B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5529B">
        <w:rPr>
          <w:rFonts w:eastAsia="MS Mincho"/>
          <w:sz w:val="28"/>
          <w:szCs w:val="26"/>
        </w:rPr>
        <w:t>1.4.5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 xml:space="preserve">В качестве устройства отображения используется цветной </w:t>
      </w:r>
      <w:r w:rsidR="000E61EB" w:rsidRPr="0095529B">
        <w:rPr>
          <w:rFonts w:eastAsia="MS Mincho"/>
          <w:sz w:val="28"/>
          <w:szCs w:val="26"/>
          <w:lang w:val="en-US"/>
        </w:rPr>
        <w:t>TFT</w:t>
      </w:r>
      <w:r w:rsidR="000E61EB" w:rsidRPr="0095529B">
        <w:rPr>
          <w:rFonts w:eastAsia="MS Mincho"/>
          <w:sz w:val="28"/>
          <w:szCs w:val="26"/>
        </w:rPr>
        <w:t xml:space="preserve"> ЖКЭ.</w:t>
      </w:r>
    </w:p>
    <w:p w:rsidR="00E82A4B" w:rsidRPr="00935700" w:rsidRDefault="005D7A52" w:rsidP="00F87E59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16"/>
          <w:szCs w:val="16"/>
        </w:rPr>
      </w:pPr>
      <w:r w:rsidRPr="0095529B">
        <w:rPr>
          <w:rFonts w:eastAsia="MS Mincho"/>
          <w:sz w:val="28"/>
          <w:szCs w:val="26"/>
        </w:rPr>
        <w:t>1.4.6</w:t>
      </w:r>
      <w:r w:rsidRPr="0095529B">
        <w:rPr>
          <w:rFonts w:eastAsia="MS Mincho"/>
          <w:sz w:val="28"/>
          <w:szCs w:val="26"/>
        </w:rPr>
        <w:tab/>
      </w:r>
      <w:r w:rsidR="000E61EB" w:rsidRPr="0095529B">
        <w:rPr>
          <w:rFonts w:eastAsia="MS Mincho"/>
          <w:sz w:val="28"/>
          <w:szCs w:val="26"/>
        </w:rPr>
        <w:t>Блок питания обеспечивает формирование стабилизированн</w:t>
      </w:r>
      <w:r w:rsidR="003F0F3D" w:rsidRPr="0095529B">
        <w:rPr>
          <w:rFonts w:eastAsia="MS Mincho"/>
          <w:sz w:val="28"/>
          <w:szCs w:val="26"/>
        </w:rPr>
        <w:t>ых</w:t>
      </w:r>
      <w:r w:rsidR="000E61EB" w:rsidRPr="0095529B">
        <w:rPr>
          <w:rFonts w:eastAsia="MS Mincho"/>
          <w:sz w:val="28"/>
          <w:szCs w:val="26"/>
        </w:rPr>
        <w:t xml:space="preserve"> напряжени</w:t>
      </w:r>
      <w:r w:rsidR="005010F1" w:rsidRPr="0095529B">
        <w:rPr>
          <w:rFonts w:eastAsia="MS Mincho"/>
          <w:sz w:val="28"/>
          <w:szCs w:val="26"/>
        </w:rPr>
        <w:t>й</w:t>
      </w:r>
      <w:r w:rsidR="000E61EB" w:rsidRPr="0095529B">
        <w:rPr>
          <w:rFonts w:eastAsia="MS Mincho"/>
          <w:sz w:val="28"/>
          <w:szCs w:val="26"/>
        </w:rPr>
        <w:t xml:space="preserve"> +5 В,</w:t>
      </w:r>
      <w:r w:rsidR="005010F1" w:rsidRPr="0095529B">
        <w:rPr>
          <w:rFonts w:eastAsia="MS Mincho"/>
          <w:sz w:val="28"/>
          <w:szCs w:val="26"/>
        </w:rPr>
        <w:t xml:space="preserve"> -5 В, </w:t>
      </w:r>
      <w:r w:rsidR="000E61EB" w:rsidRPr="0095529B">
        <w:rPr>
          <w:rFonts w:eastAsia="MS Mincho"/>
          <w:sz w:val="28"/>
          <w:szCs w:val="26"/>
        </w:rPr>
        <w:t>+12 В, -12 В</w:t>
      </w:r>
      <w:r w:rsidR="000E59F3" w:rsidRPr="0095529B">
        <w:rPr>
          <w:rFonts w:eastAsia="MS Mincho"/>
          <w:sz w:val="28"/>
          <w:szCs w:val="26"/>
        </w:rPr>
        <w:t>, необходимых для работы блоков осциллографа</w:t>
      </w:r>
      <w:r w:rsidR="000E61EB" w:rsidRPr="0095529B">
        <w:rPr>
          <w:rFonts w:eastAsia="MS Mincho"/>
          <w:sz w:val="28"/>
          <w:szCs w:val="26"/>
        </w:rPr>
        <w:t>.</w:t>
      </w:r>
    </w:p>
    <w:p w:rsidR="00E82A4B" w:rsidRDefault="00E82A4B" w:rsidP="00DA3DAD">
      <w:pPr>
        <w:pStyle w:val="3"/>
      </w:pPr>
      <w:r>
        <w:br w:type="page"/>
      </w:r>
      <w:bookmarkStart w:id="15" w:name="_Toc224455348"/>
      <w:bookmarkStart w:id="16" w:name="_Toc498074071"/>
      <w:r w:rsidR="00CD10B2">
        <w:lastRenderedPageBreak/>
        <w:t>1.5</w:t>
      </w:r>
      <w:r w:rsidR="00CD10B2">
        <w:tab/>
      </w:r>
      <w:r w:rsidR="003B46BC">
        <w:t>Средства измерений</w:t>
      </w:r>
      <w:r>
        <w:t>, инструмент и прина</w:t>
      </w:r>
      <w:r>
        <w:t>д</w:t>
      </w:r>
      <w:r>
        <w:t>лежности</w:t>
      </w:r>
      <w:bookmarkEnd w:id="15"/>
      <w:bookmarkEnd w:id="16"/>
    </w:p>
    <w:p w:rsidR="00E82A4B" w:rsidRPr="0097276F" w:rsidRDefault="00D3213C" w:rsidP="00940EBC">
      <w:pPr>
        <w:pStyle w:val="125"/>
        <w:tabs>
          <w:tab w:val="left" w:pos="1248"/>
        </w:tabs>
        <w:spacing w:before="16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1.5.1</w:t>
      </w:r>
      <w:r w:rsidRPr="0097276F">
        <w:rPr>
          <w:rFonts w:eastAsia="MS Mincho"/>
          <w:sz w:val="28"/>
          <w:szCs w:val="26"/>
        </w:rPr>
        <w:tab/>
      </w:r>
      <w:r w:rsidR="003B46BC" w:rsidRPr="0097276F">
        <w:rPr>
          <w:rFonts w:eastAsia="MS Mincho"/>
          <w:sz w:val="28"/>
          <w:szCs w:val="26"/>
        </w:rPr>
        <w:t>Перечень средств измерений</w:t>
      </w:r>
      <w:r w:rsidR="00E82A4B" w:rsidRPr="0097276F">
        <w:rPr>
          <w:rFonts w:eastAsia="MS Mincho"/>
          <w:sz w:val="28"/>
          <w:szCs w:val="26"/>
        </w:rPr>
        <w:t xml:space="preserve">, которые необходимы для контроля, настройки и текущего ремонта, приведен в таблице </w:t>
      </w:r>
      <w:r w:rsidR="0028492E" w:rsidRPr="0097276F">
        <w:rPr>
          <w:rFonts w:eastAsia="MS Mincho"/>
          <w:sz w:val="28"/>
          <w:szCs w:val="26"/>
        </w:rPr>
        <w:t>1.3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2C4666">
      <w:pPr>
        <w:pStyle w:val="a7"/>
        <w:spacing w:before="40" w:line="240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Таблица </w:t>
      </w:r>
      <w:r w:rsidR="0028492E" w:rsidRPr="0097276F">
        <w:rPr>
          <w:rFonts w:eastAsia="MS Mincho"/>
          <w:sz w:val="28"/>
          <w:szCs w:val="26"/>
        </w:rPr>
        <w:t>1.3</w:t>
      </w:r>
    </w:p>
    <w:p w:rsidR="00E82A4B" w:rsidRPr="001470E8" w:rsidRDefault="00E82A4B">
      <w:pPr>
        <w:pStyle w:val="a7"/>
        <w:spacing w:line="240" w:lineRule="auto"/>
        <w:rPr>
          <w:rFonts w:eastAsia="MS Mincho"/>
          <w:sz w:val="8"/>
          <w:szCs w:val="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18"/>
        <w:gridCol w:w="1324"/>
        <w:gridCol w:w="6188"/>
      </w:tblGrid>
      <w:tr w:rsidR="00E82A4B" w:rsidRPr="00FC3530">
        <w:tblPrEx>
          <w:tblCellMar>
            <w:top w:w="0" w:type="dxa"/>
            <w:bottom w:w="0" w:type="dxa"/>
          </w:tblCellMar>
        </w:tblPrEx>
        <w:trPr>
          <w:trHeight w:val="333"/>
          <w:jc w:val="center"/>
        </w:trPr>
        <w:tc>
          <w:tcPr>
            <w:tcW w:w="2718" w:type="dxa"/>
          </w:tcPr>
          <w:p w:rsidR="00E82A4B" w:rsidRPr="00FC3530" w:rsidRDefault="00E82A4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Наименование</w:t>
            </w:r>
          </w:p>
        </w:tc>
        <w:tc>
          <w:tcPr>
            <w:tcW w:w="1324" w:type="dxa"/>
          </w:tcPr>
          <w:p w:rsidR="00E82A4B" w:rsidRPr="00FC3530" w:rsidRDefault="00BD7C8C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Модель</w:t>
            </w:r>
          </w:p>
        </w:tc>
        <w:tc>
          <w:tcPr>
            <w:tcW w:w="6188" w:type="dxa"/>
          </w:tcPr>
          <w:p w:rsidR="00E82A4B" w:rsidRPr="00FC3530" w:rsidRDefault="00CE4BAB" w:rsidP="006E6DC5">
            <w:pPr>
              <w:pStyle w:val="a7"/>
              <w:spacing w:before="40" w:after="40" w:line="240" w:lineRule="auto"/>
              <w:ind w:firstLine="0"/>
              <w:jc w:val="center"/>
              <w:rPr>
                <w:rFonts w:eastAsia="MS Mincho"/>
                <w:sz w:val="28"/>
                <w:szCs w:val="28"/>
              </w:rPr>
            </w:pPr>
            <w:r w:rsidRPr="00FC3530">
              <w:rPr>
                <w:rFonts w:eastAsia="MS Mincho"/>
                <w:sz w:val="28"/>
                <w:szCs w:val="28"/>
              </w:rPr>
              <w:t>И</w:t>
            </w:r>
            <w:r w:rsidR="00E82A4B" w:rsidRPr="00FC3530">
              <w:rPr>
                <w:rFonts w:eastAsia="MS Mincho"/>
                <w:sz w:val="28"/>
                <w:szCs w:val="28"/>
              </w:rPr>
              <w:t>спользуемые параметры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341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Амперметр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before="6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Э537</w:t>
            </w:r>
          </w:p>
        </w:tc>
        <w:tc>
          <w:tcPr>
            <w:tcW w:w="6188" w:type="dxa"/>
          </w:tcPr>
          <w:p w:rsidR="007A383F" w:rsidRPr="00FC3530" w:rsidRDefault="007A383F" w:rsidP="00EA1463">
            <w:pPr>
              <w:pStyle w:val="a7"/>
              <w:spacing w:before="6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Сила тока от 0 до 1 А</w:t>
            </w:r>
          </w:p>
        </w:tc>
      </w:tr>
      <w:tr w:rsidR="007A383F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Вольтметр универсал</w:t>
            </w:r>
            <w:r w:rsidRPr="00FC3530">
              <w:rPr>
                <w:sz w:val="28"/>
                <w:szCs w:val="28"/>
              </w:rPr>
              <w:t>ь</w:t>
            </w:r>
            <w:r w:rsidR="0072187A" w:rsidRPr="00FC3530">
              <w:rPr>
                <w:sz w:val="28"/>
                <w:szCs w:val="28"/>
              </w:rPr>
              <w:t>ный</w:t>
            </w:r>
          </w:p>
        </w:tc>
        <w:tc>
          <w:tcPr>
            <w:tcW w:w="1324" w:type="dxa"/>
          </w:tcPr>
          <w:p w:rsidR="007A383F" w:rsidRPr="00FC3530" w:rsidRDefault="007A383F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В7-65</w:t>
            </w:r>
          </w:p>
        </w:tc>
        <w:tc>
          <w:tcPr>
            <w:tcW w:w="6188" w:type="dxa"/>
          </w:tcPr>
          <w:p w:rsidR="00973EDC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Напряжение от 0 до 300 В</w:t>
            </w:r>
            <w:r w:rsidR="00BE3B8C" w:rsidRPr="00FC3530">
              <w:rPr>
                <w:sz w:val="28"/>
                <w:szCs w:val="28"/>
              </w:rPr>
              <w:t>,</w:t>
            </w:r>
          </w:p>
          <w:p w:rsidR="007A383F" w:rsidRPr="00FC3530" w:rsidRDefault="00BE3B8C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</w:t>
            </w:r>
            <w:r w:rsidR="0067534E" w:rsidRPr="00FC3530">
              <w:rPr>
                <w:sz w:val="28"/>
                <w:szCs w:val="28"/>
              </w:rPr>
              <w:t>огрешность ±0,03 %</w:t>
            </w:r>
            <w:r w:rsidRPr="00FC3530">
              <w:rPr>
                <w:sz w:val="28"/>
                <w:szCs w:val="28"/>
              </w:rPr>
              <w:t>.</w:t>
            </w:r>
          </w:p>
          <w:p w:rsidR="007A383F" w:rsidRPr="00FC3530" w:rsidRDefault="007A383F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Сопротивление от 1 до 10 МОм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Калибратор осциллогр</w:t>
            </w:r>
            <w:r w:rsidRPr="00FC3530">
              <w:rPr>
                <w:sz w:val="28"/>
                <w:szCs w:val="28"/>
              </w:rPr>
              <w:t>а</w:t>
            </w:r>
            <w:r w:rsidRPr="00FC3530">
              <w:rPr>
                <w:sz w:val="28"/>
                <w:szCs w:val="28"/>
              </w:rPr>
              <w:t>фов импульсный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И1-9</w:t>
            </w:r>
          </w:p>
        </w:tc>
        <w:tc>
          <w:tcPr>
            <w:tcW w:w="6188" w:type="dxa"/>
          </w:tcPr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от </w:t>
            </w:r>
            <w:r w:rsidR="00DE5F4E" w:rsidRPr="00FC3530">
              <w:rPr>
                <w:sz w:val="28"/>
                <w:szCs w:val="28"/>
              </w:rPr>
              <w:t>0,03</w:t>
            </w:r>
            <w:r w:rsidRPr="00FC3530">
              <w:rPr>
                <w:sz w:val="28"/>
                <w:szCs w:val="28"/>
              </w:rPr>
              <w:t xml:space="preserve"> мВ до 100 В.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 0,25 %</w:t>
            </w:r>
            <w:r w:rsidR="00DE5F4E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976BE8">
            <w:pPr>
              <w:pStyle w:val="a7"/>
              <w:spacing w:line="276" w:lineRule="auto"/>
              <w:ind w:right="-171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Период от 10</w:t>
            </w:r>
            <w:r w:rsidRPr="00FC3530">
              <w:rPr>
                <w:sz w:val="28"/>
                <w:szCs w:val="28"/>
                <w:vertAlign w:val="superscript"/>
              </w:rPr>
              <w:t>-8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976BE8" w:rsidRPr="00FC3530">
              <w:rPr>
                <w:sz w:val="28"/>
                <w:szCs w:val="28"/>
              </w:rPr>
              <w:t>10</w:t>
            </w:r>
            <w:r w:rsidRPr="00FC3530">
              <w:rPr>
                <w:sz w:val="28"/>
                <w:szCs w:val="28"/>
              </w:rPr>
              <w:t xml:space="preserve"> с 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испытател</w:t>
            </w:r>
            <w:r w:rsidRPr="00FC3530">
              <w:rPr>
                <w:sz w:val="28"/>
                <w:szCs w:val="28"/>
              </w:rPr>
              <w:t>ь</w:t>
            </w:r>
            <w:r w:rsidRPr="00FC3530">
              <w:rPr>
                <w:sz w:val="28"/>
                <w:szCs w:val="28"/>
              </w:rPr>
              <w:t>ных импульсов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И1-15</w:t>
            </w:r>
          </w:p>
        </w:tc>
        <w:tc>
          <w:tcPr>
            <w:tcW w:w="618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импульса   τ</w:t>
            </w:r>
            <w:r w:rsidRPr="00FC3530">
              <w:rPr>
                <w:sz w:val="28"/>
                <w:szCs w:val="28"/>
                <w:vertAlign w:val="subscript"/>
              </w:rPr>
              <w:t xml:space="preserve">и </w:t>
            </w:r>
            <w:r w:rsidRPr="00FC3530">
              <w:rPr>
                <w:sz w:val="28"/>
                <w:szCs w:val="28"/>
              </w:rPr>
              <w:t>= 100 нс</w:t>
            </w:r>
            <w:r w:rsidR="00336DCA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Длительность фронта τ</w:t>
            </w:r>
            <w:r w:rsidRPr="00FC3530">
              <w:rPr>
                <w:sz w:val="28"/>
                <w:szCs w:val="28"/>
                <w:vertAlign w:val="subscript"/>
              </w:rPr>
              <w:t>ф</w:t>
            </w:r>
            <w:r w:rsidRPr="00FC3530">
              <w:rPr>
                <w:sz w:val="28"/>
                <w:szCs w:val="28"/>
              </w:rPr>
              <w:t>&lt;</w:t>
            </w:r>
            <w:r w:rsidR="00E5387D" w:rsidRPr="00FC3530">
              <w:rPr>
                <w:sz w:val="28"/>
                <w:szCs w:val="28"/>
              </w:rPr>
              <w:t>0,25</w:t>
            </w:r>
            <w:r w:rsidRPr="00FC3530">
              <w:rPr>
                <w:sz w:val="28"/>
                <w:szCs w:val="28"/>
              </w:rPr>
              <w:t xml:space="preserve"> нс</w:t>
            </w:r>
          </w:p>
        </w:tc>
      </w:tr>
      <w:tr w:rsidR="00AD27D2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и</w:t>
            </w:r>
            <w:r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пульсный</w:t>
            </w:r>
          </w:p>
        </w:tc>
        <w:tc>
          <w:tcPr>
            <w:tcW w:w="1324" w:type="dxa"/>
          </w:tcPr>
          <w:p w:rsidR="00AD27D2" w:rsidRPr="00FC3530" w:rsidRDefault="00AD27D2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Г5-75</w:t>
            </w:r>
          </w:p>
        </w:tc>
        <w:tc>
          <w:tcPr>
            <w:tcW w:w="6188" w:type="dxa"/>
          </w:tcPr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Период Т = 200 мкс, τ = 2 мкс. 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Погрешность ±</w:t>
            </w:r>
            <w:r w:rsidR="00716903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>1∙10</w:t>
            </w:r>
            <w:r w:rsidRPr="00FC3530">
              <w:rPr>
                <w:sz w:val="28"/>
                <w:szCs w:val="28"/>
                <w:vertAlign w:val="superscript"/>
              </w:rPr>
              <w:t>-3</w:t>
            </w:r>
            <w:r w:rsidRPr="00FC3530">
              <w:rPr>
                <w:sz w:val="28"/>
                <w:szCs w:val="28"/>
              </w:rPr>
              <w:t xml:space="preserve"> Т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AD27D2" w:rsidRPr="00FC3530" w:rsidRDefault="00AD27D2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Амплитуда от 0,1 до 10 В. Погрешность ±0,01 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ни</w:t>
            </w:r>
            <w:r w:rsidRPr="00FC3530">
              <w:rPr>
                <w:sz w:val="28"/>
                <w:szCs w:val="28"/>
              </w:rPr>
              <w:t>з</w:t>
            </w:r>
            <w:r w:rsidRPr="00FC3530">
              <w:rPr>
                <w:sz w:val="28"/>
                <w:szCs w:val="28"/>
              </w:rPr>
              <w:t>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Г3-122</w:t>
            </w:r>
          </w:p>
        </w:tc>
        <w:tc>
          <w:tcPr>
            <w:tcW w:w="6188" w:type="dxa"/>
          </w:tcPr>
          <w:p w:rsidR="003D32A0" w:rsidRPr="00FC3530" w:rsidRDefault="000C6B4B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Частота от 0,</w:t>
            </w:r>
            <w:r w:rsidR="0077464A" w:rsidRPr="00FC3530">
              <w:rPr>
                <w:sz w:val="28"/>
                <w:szCs w:val="28"/>
              </w:rPr>
              <w:t>0</w:t>
            </w:r>
            <w:r w:rsidR="003D48FC" w:rsidRPr="00FC3530">
              <w:rPr>
                <w:sz w:val="28"/>
                <w:szCs w:val="28"/>
              </w:rPr>
              <w:t>0</w:t>
            </w:r>
            <w:r w:rsidRPr="00FC3530">
              <w:rPr>
                <w:sz w:val="28"/>
                <w:szCs w:val="28"/>
              </w:rPr>
              <w:t>1 Гц</w:t>
            </w:r>
            <w:r w:rsidR="00CA44CD" w:rsidRPr="00FC3530">
              <w:rPr>
                <w:sz w:val="28"/>
                <w:szCs w:val="28"/>
              </w:rPr>
              <w:t xml:space="preserve"> 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77464A" w:rsidRPr="00FC3530">
              <w:rPr>
                <w:sz w:val="28"/>
                <w:szCs w:val="28"/>
              </w:rPr>
              <w:t>2</w:t>
            </w:r>
            <w:r w:rsidRPr="00FC3530">
              <w:rPr>
                <w:sz w:val="28"/>
                <w:szCs w:val="28"/>
              </w:rPr>
              <w:t xml:space="preserve"> </w:t>
            </w:r>
            <w:r w:rsidR="0077464A" w:rsidRPr="00FC3530">
              <w:rPr>
                <w:sz w:val="28"/>
                <w:szCs w:val="28"/>
              </w:rPr>
              <w:t>М</w:t>
            </w:r>
            <w:r w:rsidRPr="00FC3530">
              <w:rPr>
                <w:sz w:val="28"/>
                <w:szCs w:val="28"/>
              </w:rPr>
              <w:t>Гц</w:t>
            </w:r>
            <w:r w:rsidR="00443B4C" w:rsidRPr="00FC3530">
              <w:rPr>
                <w:sz w:val="28"/>
                <w:szCs w:val="28"/>
              </w:rPr>
              <w:t xml:space="preserve">. </w:t>
            </w:r>
          </w:p>
          <w:p w:rsidR="003D32A0" w:rsidRPr="00FC3530" w:rsidRDefault="00443B4C" w:rsidP="00973EDC">
            <w:pPr>
              <w:pStyle w:val="a7"/>
              <w:spacing w:line="264" w:lineRule="auto"/>
              <w:ind w:firstLine="0"/>
              <w:jc w:val="left"/>
              <w:rPr>
                <w:snapToGrid w:val="0"/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Погрешность </w:t>
            </w:r>
            <w:r w:rsidRPr="00FC3530">
              <w:rPr>
                <w:snapToGrid w:val="0"/>
                <w:sz w:val="28"/>
                <w:szCs w:val="28"/>
              </w:rPr>
              <w:t>±5</w:t>
            </w:r>
            <w:r w:rsidRPr="00FC3530">
              <w:rPr>
                <w:b/>
                <w:snapToGrid w:val="0"/>
                <w:sz w:val="28"/>
                <w:szCs w:val="28"/>
              </w:rPr>
              <w:t>·</w:t>
            </w:r>
            <w:r w:rsidRPr="00FC3530">
              <w:rPr>
                <w:snapToGrid w:val="0"/>
                <w:sz w:val="28"/>
                <w:szCs w:val="28"/>
              </w:rPr>
              <w:t>10</w:t>
            </w:r>
            <w:r w:rsidRPr="00FC3530">
              <w:rPr>
                <w:snapToGrid w:val="0"/>
                <w:sz w:val="28"/>
                <w:szCs w:val="28"/>
                <w:vertAlign w:val="superscript"/>
              </w:rPr>
              <w:t xml:space="preserve">-7 </w:t>
            </w:r>
            <w:r w:rsidR="00EF2782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3D48FC" w:rsidP="00443B4C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</w:t>
            </w:r>
            <w:r w:rsidR="00443B4C" w:rsidRPr="00FC3530">
              <w:rPr>
                <w:snapToGrid w:val="0"/>
                <w:sz w:val="28"/>
                <w:szCs w:val="28"/>
              </w:rPr>
              <w:t> </w:t>
            </w:r>
            <w:r w:rsidRPr="00FC3530">
              <w:rPr>
                <w:snapToGrid w:val="0"/>
                <w:sz w:val="28"/>
                <w:szCs w:val="28"/>
              </w:rPr>
              <w:t>напряжение от 0,</w:t>
            </w:r>
            <w:r w:rsidR="00F80D3D" w:rsidRPr="00FC3530">
              <w:rPr>
                <w:snapToGrid w:val="0"/>
                <w:sz w:val="28"/>
                <w:szCs w:val="28"/>
              </w:rPr>
              <w:t xml:space="preserve">2 </w:t>
            </w:r>
            <w:r w:rsidRPr="00FC3530">
              <w:rPr>
                <w:snapToGrid w:val="0"/>
                <w:sz w:val="28"/>
                <w:szCs w:val="28"/>
              </w:rPr>
              <w:t xml:space="preserve">мВ </w:t>
            </w:r>
            <w:r w:rsidR="00F80D3D" w:rsidRPr="00FC3530">
              <w:rPr>
                <w:snapToGrid w:val="0"/>
                <w:sz w:val="28"/>
                <w:szCs w:val="28"/>
              </w:rPr>
              <w:t>до 2</w:t>
            </w:r>
            <w:r w:rsidRPr="00FC3530">
              <w:rPr>
                <w:snapToGrid w:val="0"/>
                <w:sz w:val="28"/>
                <w:szCs w:val="28"/>
              </w:rPr>
              <w:t>,5</w:t>
            </w:r>
            <w:r w:rsidR="00F80D3D" w:rsidRPr="00FC3530">
              <w:rPr>
                <w:snapToGrid w:val="0"/>
                <w:sz w:val="28"/>
                <w:szCs w:val="28"/>
              </w:rPr>
              <w:t> В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Генератор сигналов в</w:t>
            </w:r>
            <w:r w:rsidRPr="00FC3530">
              <w:rPr>
                <w:sz w:val="28"/>
                <w:szCs w:val="28"/>
              </w:rPr>
              <w:t>ы</w:t>
            </w:r>
            <w:r w:rsidRPr="00FC3530">
              <w:rPr>
                <w:sz w:val="28"/>
                <w:szCs w:val="28"/>
              </w:rPr>
              <w:t>сокочастотный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Г4-164</w:t>
            </w:r>
          </w:p>
        </w:tc>
        <w:tc>
          <w:tcPr>
            <w:tcW w:w="6188" w:type="dxa"/>
          </w:tcPr>
          <w:p w:rsidR="001E3EDB" w:rsidRPr="00FC3530" w:rsidRDefault="000C6B4B" w:rsidP="009E77CA">
            <w:pPr>
              <w:pStyle w:val="a7"/>
              <w:spacing w:line="276" w:lineRule="auto"/>
              <w:ind w:right="-57" w:firstLine="0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Частота от </w:t>
            </w:r>
            <w:r w:rsidR="001E3EDB" w:rsidRPr="00FC3530">
              <w:rPr>
                <w:sz w:val="28"/>
                <w:szCs w:val="28"/>
              </w:rPr>
              <w:t>0,1</w:t>
            </w:r>
            <w:r w:rsidRPr="00FC3530">
              <w:rPr>
                <w:sz w:val="28"/>
                <w:szCs w:val="28"/>
              </w:rPr>
              <w:t xml:space="preserve"> до </w:t>
            </w:r>
            <w:r w:rsidR="001E3EDB" w:rsidRPr="00FC3530">
              <w:rPr>
                <w:sz w:val="28"/>
                <w:szCs w:val="28"/>
              </w:rPr>
              <w:t>64</w:t>
            </w:r>
            <w:r w:rsidRPr="00FC3530">
              <w:rPr>
                <w:sz w:val="28"/>
                <w:szCs w:val="28"/>
              </w:rPr>
              <w:t>0 МГц</w:t>
            </w:r>
            <w:r w:rsidR="001E3EDB" w:rsidRPr="00FC3530">
              <w:rPr>
                <w:sz w:val="28"/>
                <w:szCs w:val="28"/>
              </w:rPr>
              <w:t xml:space="preserve">, </w:t>
            </w:r>
            <w:r w:rsidR="00815752" w:rsidRPr="00FC3530">
              <w:rPr>
                <w:snapToGrid w:val="0"/>
                <w:sz w:val="28"/>
                <w:szCs w:val="28"/>
              </w:rPr>
              <w:t>погрешность 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E3EDB" w:rsidRPr="00FC3530">
              <w:rPr>
                <w:snapToGrid w:val="0"/>
                <w:sz w:val="28"/>
                <w:szCs w:val="28"/>
              </w:rPr>
              <w:t>5</w:t>
            </w:r>
            <w:r w:rsidR="001E3EDB" w:rsidRPr="00FC3530">
              <w:rPr>
                <w:b/>
                <w:snapToGrid w:val="0"/>
                <w:sz w:val="28"/>
                <w:szCs w:val="28"/>
              </w:rPr>
              <w:t>·</w:t>
            </w:r>
            <w:r w:rsidR="001E3EDB" w:rsidRPr="00FC3530">
              <w:rPr>
                <w:snapToGrid w:val="0"/>
                <w:sz w:val="28"/>
                <w:szCs w:val="28"/>
              </w:rPr>
              <w:t>10</w:t>
            </w:r>
            <w:r w:rsidR="001E3EDB" w:rsidRPr="00FC3530">
              <w:rPr>
                <w:snapToGrid w:val="0"/>
                <w:sz w:val="28"/>
                <w:szCs w:val="28"/>
                <w:vertAlign w:val="superscript"/>
              </w:rPr>
              <w:t>-</w:t>
            </w:r>
            <w:r w:rsidR="00815752" w:rsidRPr="00FC3530">
              <w:rPr>
                <w:snapToGrid w:val="0"/>
                <w:sz w:val="28"/>
                <w:szCs w:val="28"/>
                <w:vertAlign w:val="superscript"/>
              </w:rPr>
              <w:t>5</w:t>
            </w:r>
            <w:r w:rsidR="001E3EDB" w:rsidRPr="00FC3530">
              <w:rPr>
                <w:snapToGrid w:val="0"/>
                <w:sz w:val="28"/>
                <w:szCs w:val="28"/>
              </w:rPr>
              <w:t>.</w:t>
            </w:r>
          </w:p>
          <w:p w:rsidR="000C6B4B" w:rsidRPr="00FC3530" w:rsidRDefault="001E3ED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>Выходное напряжение от 0,02 до 2 В, погрешность ±1 дБ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273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Измеритель иммитанса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before="40" w:after="40"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Е7-2</w:t>
            </w:r>
            <w:r w:rsidR="00B81316" w:rsidRPr="00FC3530">
              <w:rPr>
                <w:sz w:val="28"/>
                <w:szCs w:val="28"/>
              </w:rPr>
              <w:t>5</w:t>
            </w:r>
          </w:p>
        </w:tc>
        <w:tc>
          <w:tcPr>
            <w:tcW w:w="6188" w:type="dxa"/>
          </w:tcPr>
          <w:p w:rsidR="000C6B4B" w:rsidRPr="00FC3530" w:rsidRDefault="000464D0" w:rsidP="00EA1463">
            <w:pPr>
              <w:pStyle w:val="a7"/>
              <w:spacing w:before="40"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Емкость</w:t>
            </w:r>
            <w:r w:rsidR="000C6B4B" w:rsidRPr="00FC3530">
              <w:rPr>
                <w:sz w:val="28"/>
                <w:szCs w:val="28"/>
              </w:rPr>
              <w:t xml:space="preserve"> от 10 до 50 пФ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Источник питания пост</w:t>
            </w:r>
            <w:r w:rsidRPr="00FC3530">
              <w:rPr>
                <w:sz w:val="28"/>
                <w:szCs w:val="28"/>
              </w:rPr>
              <w:t>о</w:t>
            </w:r>
            <w:r w:rsidRPr="00FC3530">
              <w:rPr>
                <w:sz w:val="28"/>
                <w:szCs w:val="28"/>
              </w:rPr>
              <w:t>янного тока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Б5-50</w:t>
            </w:r>
          </w:p>
        </w:tc>
        <w:tc>
          <w:tcPr>
            <w:tcW w:w="6188" w:type="dxa"/>
          </w:tcPr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Напряжение </w:t>
            </w:r>
            <w:r w:rsidRPr="00FC3530">
              <w:rPr>
                <w:sz w:val="28"/>
                <w:szCs w:val="28"/>
                <w:lang w:val="en-US"/>
              </w:rPr>
              <w:t>U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250 В</w:t>
            </w:r>
            <w:r w:rsidR="00EF2782" w:rsidRPr="00FC3530">
              <w:rPr>
                <w:sz w:val="28"/>
                <w:szCs w:val="28"/>
              </w:rPr>
              <w:t>.</w:t>
            </w:r>
          </w:p>
          <w:p w:rsidR="000C6B4B" w:rsidRPr="00FC3530" w:rsidRDefault="000C6B4B" w:rsidP="00EA1463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 xml:space="preserve">Ток </w:t>
            </w:r>
            <w:r w:rsidRPr="00FC3530">
              <w:rPr>
                <w:sz w:val="28"/>
                <w:szCs w:val="28"/>
                <w:lang w:val="en-US"/>
              </w:rPr>
              <w:t>I</w:t>
            </w:r>
            <w:r w:rsidRPr="00FC3530">
              <w:rPr>
                <w:sz w:val="28"/>
                <w:szCs w:val="28"/>
                <w:vertAlign w:val="subscript"/>
              </w:rPr>
              <w:t xml:space="preserve">вых </w:t>
            </w:r>
            <w:r w:rsidRPr="00FC3530">
              <w:rPr>
                <w:sz w:val="28"/>
                <w:szCs w:val="28"/>
              </w:rPr>
              <w:t>= 100 мА</w:t>
            </w:r>
          </w:p>
        </w:tc>
      </w:tr>
      <w:tr w:rsidR="000C6B4B" w:rsidRPr="00FC3530">
        <w:tblPrEx>
          <w:tblCellMar>
            <w:top w:w="0" w:type="dxa"/>
            <w:bottom w:w="0" w:type="dxa"/>
          </w:tblCellMar>
        </w:tblPrEx>
        <w:trPr>
          <w:trHeight w:val="416"/>
          <w:jc w:val="center"/>
        </w:trPr>
        <w:tc>
          <w:tcPr>
            <w:tcW w:w="2718" w:type="dxa"/>
          </w:tcPr>
          <w:p w:rsidR="000C6B4B" w:rsidRPr="00FC3530" w:rsidRDefault="000C6B4B" w:rsidP="00EA1463">
            <w:pPr>
              <w:pStyle w:val="a7"/>
              <w:spacing w:after="40"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Установка высоковоль</w:t>
            </w:r>
            <w:r w:rsidRPr="00FC3530">
              <w:rPr>
                <w:sz w:val="28"/>
                <w:szCs w:val="28"/>
              </w:rPr>
              <w:t>т</w:t>
            </w:r>
            <w:r w:rsidRPr="00FC3530">
              <w:rPr>
                <w:sz w:val="28"/>
                <w:szCs w:val="28"/>
              </w:rPr>
              <w:t xml:space="preserve">ная измерительная </w:t>
            </w:r>
          </w:p>
        </w:tc>
        <w:tc>
          <w:tcPr>
            <w:tcW w:w="1324" w:type="dxa"/>
          </w:tcPr>
          <w:p w:rsidR="000C6B4B" w:rsidRPr="00FC3530" w:rsidRDefault="000C6B4B" w:rsidP="001470E8">
            <w:pPr>
              <w:pStyle w:val="a7"/>
              <w:spacing w:line="276" w:lineRule="auto"/>
              <w:ind w:firstLine="0"/>
              <w:jc w:val="center"/>
              <w:rPr>
                <w:sz w:val="28"/>
                <w:szCs w:val="28"/>
              </w:rPr>
            </w:pPr>
            <w:r w:rsidRPr="00FC3530">
              <w:rPr>
                <w:sz w:val="28"/>
                <w:szCs w:val="28"/>
              </w:rPr>
              <w:t>УПУ-22</w:t>
            </w:r>
          </w:p>
        </w:tc>
        <w:tc>
          <w:tcPr>
            <w:tcW w:w="6188" w:type="dxa"/>
          </w:tcPr>
          <w:p w:rsidR="00441F37" w:rsidRPr="00FC3530" w:rsidRDefault="00441F37" w:rsidP="00EA1463">
            <w:pPr>
              <w:spacing w:line="276" w:lineRule="auto"/>
              <w:ind w:firstLine="0"/>
              <w:rPr>
                <w:snapToGrid w:val="0"/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  <w:lang w:val="en-US"/>
              </w:rPr>
              <w:t>U</w:t>
            </w:r>
            <w:r w:rsidRPr="00FC3530">
              <w:rPr>
                <w:b/>
                <w:snapToGrid w:val="0"/>
                <w:sz w:val="28"/>
                <w:szCs w:val="28"/>
                <w:vertAlign w:val="subscript"/>
              </w:rPr>
              <w:t>~</w:t>
            </w:r>
            <w:r w:rsidRPr="00FC3530">
              <w:rPr>
                <w:snapToGrid w:val="0"/>
                <w:sz w:val="28"/>
                <w:szCs w:val="28"/>
              </w:rPr>
              <w:t xml:space="preserve"> от 200 до 1500 В,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3</w:t>
            </w:r>
            <w:r w:rsidRPr="00FC3530">
              <w:rPr>
                <w:snapToGrid w:val="0"/>
                <w:sz w:val="28"/>
                <w:szCs w:val="28"/>
              </w:rPr>
              <w:t> %.</w:t>
            </w:r>
          </w:p>
          <w:p w:rsidR="000C6B4B" w:rsidRPr="00FC3530" w:rsidRDefault="00441F37" w:rsidP="001676A7">
            <w:pPr>
              <w:pStyle w:val="a7"/>
              <w:spacing w:line="276" w:lineRule="auto"/>
              <w:ind w:firstLine="0"/>
              <w:jc w:val="left"/>
              <w:rPr>
                <w:sz w:val="28"/>
                <w:szCs w:val="28"/>
              </w:rPr>
            </w:pPr>
            <w:r w:rsidRPr="00FC3530">
              <w:rPr>
                <w:snapToGrid w:val="0"/>
                <w:sz w:val="28"/>
                <w:szCs w:val="28"/>
              </w:rPr>
              <w:t xml:space="preserve">Сопротивление 0,01 Ом, погрешность 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Pr="00FC3530">
              <w:rPr>
                <w:snapToGrid w:val="0"/>
                <w:sz w:val="28"/>
                <w:szCs w:val="28"/>
              </w:rPr>
              <w:t>±</w:t>
            </w:r>
            <w:r w:rsidR="00716903" w:rsidRPr="00FC3530">
              <w:rPr>
                <w:snapToGrid w:val="0"/>
                <w:sz w:val="28"/>
                <w:szCs w:val="28"/>
              </w:rPr>
              <w:t xml:space="preserve"> </w:t>
            </w:r>
            <w:r w:rsidR="001676A7" w:rsidRPr="00FC3530">
              <w:rPr>
                <w:snapToGrid w:val="0"/>
                <w:sz w:val="28"/>
                <w:szCs w:val="28"/>
              </w:rPr>
              <w:t>5</w:t>
            </w:r>
            <w:r w:rsidRPr="00FC3530">
              <w:rPr>
                <w:snapToGrid w:val="0"/>
                <w:sz w:val="28"/>
                <w:szCs w:val="28"/>
              </w:rPr>
              <w:t xml:space="preserve"> %</w:t>
            </w:r>
          </w:p>
        </w:tc>
      </w:tr>
    </w:tbl>
    <w:p w:rsidR="0016183D" w:rsidRPr="004E453E" w:rsidRDefault="0016183D" w:rsidP="006E6DC5">
      <w:pPr>
        <w:rPr>
          <w:sz w:val="16"/>
          <w:szCs w:val="16"/>
        </w:rPr>
      </w:pPr>
    </w:p>
    <w:p w:rsidR="0016183D" w:rsidRDefault="00935AE1" w:rsidP="00DA3DAD">
      <w:pPr>
        <w:pStyle w:val="3"/>
      </w:pPr>
      <w:bookmarkStart w:id="17" w:name="_Toc224455349"/>
      <w:r>
        <w:br w:type="page"/>
      </w:r>
      <w:bookmarkStart w:id="18" w:name="_Toc498074072"/>
      <w:r w:rsidR="001C1174">
        <w:lastRenderedPageBreak/>
        <w:t>1.6</w:t>
      </w:r>
      <w:r w:rsidR="001C1174">
        <w:tab/>
      </w:r>
      <w:r w:rsidR="0016183D">
        <w:t>Маркировка и пломбирование</w:t>
      </w:r>
      <w:bookmarkEnd w:id="17"/>
      <w:bookmarkEnd w:id="18"/>
    </w:p>
    <w:p w:rsidR="00E82A4B" w:rsidRPr="0097276F" w:rsidRDefault="001C1174" w:rsidP="00943FA9">
      <w:pPr>
        <w:pStyle w:val="125"/>
        <w:tabs>
          <w:tab w:val="left" w:pos="1248"/>
        </w:tabs>
        <w:spacing w:before="160" w:line="276" w:lineRule="auto"/>
        <w:ind w:left="567" w:firstLine="0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1.6.1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>Осциллограф имеет следующую маркировку, нанесенную на корпус:</w:t>
      </w:r>
    </w:p>
    <w:p w:rsidR="00E82A4B" w:rsidRPr="0097276F" w:rsidRDefault="00C80774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E82A4B" w:rsidRPr="0097276F">
        <w:rPr>
          <w:rFonts w:eastAsia="MS Mincho"/>
          <w:sz w:val="28"/>
          <w:szCs w:val="26"/>
        </w:rPr>
        <w:t xml:space="preserve">наименование и тип, товарный </w:t>
      </w:r>
      <w:r w:rsidR="00F07961" w:rsidRPr="0097276F">
        <w:rPr>
          <w:rFonts w:eastAsia="MS Mincho"/>
          <w:sz w:val="28"/>
          <w:szCs w:val="26"/>
        </w:rPr>
        <w:t>з</w:t>
      </w:r>
      <w:r w:rsidR="00E82A4B" w:rsidRPr="0097276F">
        <w:rPr>
          <w:rFonts w:eastAsia="MS Mincho"/>
          <w:sz w:val="28"/>
          <w:szCs w:val="26"/>
        </w:rPr>
        <w:t xml:space="preserve">нак изготовителя, </w:t>
      </w:r>
      <w:r w:rsidR="00F07961" w:rsidRPr="0097276F">
        <w:rPr>
          <w:rFonts w:eastAsia="MS Mincho"/>
          <w:sz w:val="28"/>
          <w:szCs w:val="26"/>
        </w:rPr>
        <w:t>З</w:t>
      </w:r>
      <w:r w:rsidR="00E82A4B" w:rsidRPr="0097276F">
        <w:rPr>
          <w:rFonts w:eastAsia="MS Mincho"/>
          <w:sz w:val="28"/>
          <w:szCs w:val="26"/>
        </w:rPr>
        <w:t xml:space="preserve">нак </w:t>
      </w:r>
      <w:r w:rsidR="000E721C" w:rsidRPr="0097276F">
        <w:rPr>
          <w:rFonts w:eastAsia="MS Mincho"/>
          <w:sz w:val="28"/>
          <w:szCs w:val="26"/>
        </w:rPr>
        <w:t>утверждения типа средства измерений</w:t>
      </w:r>
      <w:r w:rsidR="005D0778" w:rsidRPr="0097276F">
        <w:rPr>
          <w:rFonts w:eastAsia="MS Mincho"/>
          <w:sz w:val="28"/>
          <w:szCs w:val="26"/>
        </w:rPr>
        <w:t xml:space="preserve"> Республики Беларусь –</w:t>
      </w:r>
      <w:r w:rsidR="00E82A4B" w:rsidRPr="0097276F">
        <w:rPr>
          <w:rFonts w:eastAsia="MS Mincho"/>
          <w:sz w:val="28"/>
          <w:szCs w:val="26"/>
        </w:rPr>
        <w:t xml:space="preserve"> на передней панели;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поясняющие надписи и символы, необходимые для правильной эксплуатации осциллографа;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Pr="0097276F">
        <w:rPr>
          <w:rFonts w:eastAsia="MS Mincho"/>
          <w:sz w:val="28"/>
          <w:szCs w:val="26"/>
        </w:rPr>
        <w:t>порядковый номер по системе нумерации изготовителя</w:t>
      </w:r>
      <w:r w:rsidR="00F07961" w:rsidRPr="0097276F">
        <w:rPr>
          <w:rFonts w:eastAsia="MS Mincho"/>
          <w:sz w:val="28"/>
          <w:szCs w:val="26"/>
        </w:rPr>
        <w:t xml:space="preserve"> и год изготовления</w:t>
      </w:r>
      <w:r w:rsidRPr="0097276F">
        <w:rPr>
          <w:rFonts w:eastAsia="MS Mincho"/>
          <w:sz w:val="28"/>
          <w:szCs w:val="26"/>
        </w:rPr>
        <w:t xml:space="preserve">, </w:t>
      </w:r>
      <w:r w:rsidR="00E41125" w:rsidRPr="0097276F">
        <w:rPr>
          <w:rFonts w:eastAsia="MS Mincho"/>
          <w:sz w:val="28"/>
          <w:szCs w:val="26"/>
        </w:rPr>
        <w:t>надпись</w:t>
      </w:r>
      <w:r w:rsidR="00746878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E41125" w:rsidRPr="0097276F">
        <w:rPr>
          <w:rFonts w:eastAsia="MS Mincho"/>
          <w:sz w:val="28"/>
          <w:szCs w:val="26"/>
        </w:rPr>
        <w:t xml:space="preserve">″, </w:t>
      </w:r>
      <w:r w:rsidR="00383967" w:rsidRPr="0097276F">
        <w:rPr>
          <w:rFonts w:eastAsia="MS Mincho"/>
          <w:sz w:val="28"/>
          <w:szCs w:val="26"/>
        </w:rPr>
        <w:t>Единый</w:t>
      </w:r>
      <w:r w:rsidR="00E41125" w:rsidRPr="0097276F">
        <w:rPr>
          <w:rFonts w:eastAsia="MS Mincho"/>
          <w:sz w:val="28"/>
          <w:szCs w:val="26"/>
        </w:rPr>
        <w:t> </w:t>
      </w:r>
      <w:r w:rsidR="00383967" w:rsidRPr="0097276F">
        <w:rPr>
          <w:rFonts w:eastAsia="MS Mincho"/>
          <w:sz w:val="28"/>
          <w:szCs w:val="26"/>
        </w:rPr>
        <w:t>знак обращения продукции на рынке государств – членов Таможенного союза (знак</w:t>
      </w:r>
      <w:r w:rsidR="00E41125" w:rsidRPr="0097276F">
        <w:rPr>
          <w:rFonts w:eastAsia="MS Mincho"/>
          <w:sz w:val="28"/>
          <w:szCs w:val="26"/>
        </w:rPr>
        <w:t> </w:t>
      </w:r>
      <w:r w:rsidR="00D67C84" w:rsidRPr="0097276F">
        <w:rPr>
          <w:rFonts w:eastAsia="MS Mincho"/>
          <w:sz w:val="28"/>
          <w:szCs w:val="26"/>
        </w:rPr>
        <w:t>″</w:t>
      </w:r>
      <w:r w:rsidR="00383967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="00E41125" w:rsidRPr="0097276F">
        <w:rPr>
          <w:rFonts w:eastAsia="MS Mincho"/>
          <w:sz w:val="28"/>
          <w:szCs w:val="26"/>
        </w:rPr>
        <w:t>)</w:t>
      </w:r>
      <w:r w:rsidR="006A7526"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 на </w:t>
      </w:r>
      <w:r w:rsidRPr="0097276F">
        <w:rPr>
          <w:rFonts w:eastAsia="MS Mincho"/>
          <w:sz w:val="28"/>
          <w:szCs w:val="26"/>
        </w:rPr>
        <w:t>задней</w:t>
      </w:r>
      <w:r w:rsidR="005D0778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панели; </w:t>
      </w:r>
    </w:p>
    <w:p w:rsidR="00E82A4B" w:rsidRPr="0097276F" w:rsidRDefault="00E82A4B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-</w:t>
      </w:r>
      <w:r w:rsidR="00881B89" w:rsidRPr="0097276F">
        <w:rPr>
          <w:rFonts w:eastAsia="MS Mincho"/>
          <w:sz w:val="28"/>
          <w:szCs w:val="26"/>
        </w:rPr>
        <w:t> </w:t>
      </w:r>
      <w:r w:rsidR="00E41125" w:rsidRPr="0097276F">
        <w:rPr>
          <w:rFonts w:eastAsia="MS Mincho"/>
          <w:sz w:val="28"/>
          <w:szCs w:val="26"/>
        </w:rPr>
        <w:t xml:space="preserve">испытательное напряжение изоляции </w:t>
      </w:r>
      <w:r w:rsidR="005C0BCE" w:rsidRPr="0097276F">
        <w:rPr>
          <w:rFonts w:eastAsia="MS Mincho"/>
          <w:sz w:val="28"/>
          <w:szCs w:val="26"/>
        </w:rPr>
        <w:t xml:space="preserve">(символ С-2 </w:t>
      </w:r>
      <w:r w:rsidR="00E41125" w:rsidRPr="0097276F">
        <w:rPr>
          <w:rFonts w:eastAsia="MS Mincho"/>
          <w:sz w:val="28"/>
          <w:szCs w:val="26"/>
        </w:rPr>
        <w:t>по ГОСТ 23217-78</w:t>
      </w:r>
      <w:r w:rsidR="005C0BCE" w:rsidRPr="0097276F">
        <w:rPr>
          <w:rFonts w:eastAsia="MS Mincho"/>
          <w:sz w:val="28"/>
          <w:szCs w:val="26"/>
        </w:rPr>
        <w:t>)</w:t>
      </w:r>
      <w:r w:rsidR="00E41125" w:rsidRPr="0097276F">
        <w:rPr>
          <w:rFonts w:eastAsia="MS Mincho"/>
          <w:sz w:val="28"/>
          <w:szCs w:val="26"/>
        </w:rPr>
        <w:t xml:space="preserve">, </w:t>
      </w:r>
      <w:r w:rsidRPr="0097276F">
        <w:rPr>
          <w:rFonts w:eastAsia="MS Mincho"/>
          <w:sz w:val="28"/>
          <w:szCs w:val="26"/>
        </w:rPr>
        <w:t>напряжение</w:t>
      </w:r>
      <w:r w:rsidR="001B217B" w:rsidRPr="0097276F">
        <w:rPr>
          <w:rFonts w:eastAsia="MS Mincho"/>
          <w:sz w:val="28"/>
          <w:szCs w:val="26"/>
        </w:rPr>
        <w:t> </w:t>
      </w:r>
      <w:r w:rsidRPr="0097276F">
        <w:rPr>
          <w:rFonts w:eastAsia="MS Mincho"/>
          <w:sz w:val="28"/>
          <w:szCs w:val="26"/>
        </w:rPr>
        <w:t xml:space="preserve">питания, потребляемую мощность, </w:t>
      </w:r>
      <w:r w:rsidR="005C0BCE" w:rsidRPr="0097276F">
        <w:rPr>
          <w:rFonts w:eastAsia="MS Mincho"/>
          <w:sz w:val="28"/>
          <w:szCs w:val="26"/>
        </w:rPr>
        <w:t xml:space="preserve">номинальный ток, </w:t>
      </w:r>
      <w:r w:rsidRPr="0097276F">
        <w:rPr>
          <w:rFonts w:eastAsia="MS Mincho"/>
          <w:sz w:val="28"/>
          <w:szCs w:val="26"/>
        </w:rPr>
        <w:t>тип вставок плавких</w:t>
      </w:r>
      <w:r w:rsidR="00724123" w:rsidRPr="0097276F">
        <w:rPr>
          <w:rFonts w:eastAsia="MS Mincho"/>
          <w:sz w:val="28"/>
          <w:szCs w:val="26"/>
        </w:rPr>
        <w:t xml:space="preserve"> и скорость разрыва цепи</w:t>
      </w:r>
      <w:r w:rsidRPr="0097276F">
        <w:rPr>
          <w:rFonts w:eastAsia="MS Mincho"/>
          <w:sz w:val="28"/>
          <w:szCs w:val="26"/>
        </w:rPr>
        <w:t xml:space="preserve"> </w:t>
      </w:r>
      <w:r w:rsidR="005D0778" w:rsidRPr="0097276F">
        <w:rPr>
          <w:rFonts w:eastAsia="MS Mincho"/>
          <w:sz w:val="28"/>
          <w:szCs w:val="26"/>
        </w:rPr>
        <w:t>–</w:t>
      </w:r>
      <w:r w:rsidRPr="0097276F">
        <w:rPr>
          <w:rFonts w:eastAsia="MS Mincho"/>
          <w:sz w:val="28"/>
          <w:szCs w:val="26"/>
        </w:rPr>
        <w:t xml:space="preserve"> на задней панели около сетевого разъема.</w:t>
      </w:r>
    </w:p>
    <w:p w:rsidR="00E82A4B" w:rsidRPr="0097276F" w:rsidRDefault="006E5EEB" w:rsidP="00361A21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1.6.2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 xml:space="preserve">Маркировка на упаковке выполнена </w:t>
      </w:r>
      <w:r w:rsidR="00623B14" w:rsidRPr="00623B14">
        <w:rPr>
          <w:rFonts w:eastAsia="MS Mincho"/>
          <w:sz w:val="28"/>
          <w:szCs w:val="28"/>
        </w:rPr>
        <w:t>в соответствии с ГОСТ 14192-96</w:t>
      </w:r>
      <w:r w:rsidR="00623B14">
        <w:rPr>
          <w:rFonts w:ascii="Arial" w:eastAsia="MS Mincho" w:hAnsi="Arial" w:cs="Arial"/>
          <w:sz w:val="26"/>
          <w:szCs w:val="26"/>
        </w:rPr>
        <w:t xml:space="preserve"> </w:t>
      </w:r>
      <w:r w:rsidR="00E82A4B" w:rsidRPr="0097276F">
        <w:rPr>
          <w:rFonts w:eastAsia="MS Mincho"/>
          <w:sz w:val="28"/>
          <w:szCs w:val="26"/>
        </w:rPr>
        <w:t>типографским способом на этикетках и содержит:</w:t>
      </w:r>
    </w:p>
    <w:p w:rsidR="00E82A4B" w:rsidRPr="0097276F" w:rsidRDefault="006D3828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</w:t>
      </w:r>
      <w:r w:rsidR="00F309B4">
        <w:rPr>
          <w:rFonts w:eastAsia="MS Mincho"/>
          <w:sz w:val="28"/>
          <w:szCs w:val="26"/>
        </w:rPr>
        <w:t> </w:t>
      </w:r>
      <w:r w:rsidR="00E82A4B" w:rsidRPr="0097276F">
        <w:rPr>
          <w:rFonts w:eastAsia="MS Mincho"/>
          <w:sz w:val="28"/>
          <w:szCs w:val="26"/>
        </w:rPr>
        <w:t>манипуляционные знаки</w:t>
      </w:r>
      <w:r w:rsidR="00DA3DCF">
        <w:rPr>
          <w:rFonts w:eastAsia="MS Mincho"/>
          <w:sz w:val="28"/>
          <w:szCs w:val="26"/>
        </w:rPr>
        <w:t>:</w:t>
      </w:r>
      <w:r w:rsidR="00E82A4B" w:rsidRPr="0097276F">
        <w:rPr>
          <w:rFonts w:eastAsia="MS Mincho"/>
          <w:sz w:val="28"/>
          <w:szCs w:val="26"/>
        </w:rPr>
        <w:t xml:space="preserve"> 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DA3DCF">
        <w:rPr>
          <w:rFonts w:ascii="Arial Narrow" w:eastAsia="MS Mincho" w:hAnsi="Arial Narrow"/>
          <w:bCs/>
          <w:sz w:val="28"/>
          <w:szCs w:val="26"/>
        </w:rPr>
        <w:t>Хрупкое</w:t>
      </w:r>
      <w:r w:rsidR="00E82A4B" w:rsidRPr="0097276F">
        <w:rPr>
          <w:rFonts w:eastAsia="MS Mincho"/>
          <w:bCs/>
          <w:sz w:val="28"/>
          <w:szCs w:val="26"/>
        </w:rPr>
        <w:t xml:space="preserve">. </w:t>
      </w:r>
      <w:r w:rsidR="00E82A4B" w:rsidRPr="00AB26E6">
        <w:rPr>
          <w:rFonts w:ascii="Arial Narrow" w:eastAsia="MS Mincho" w:hAnsi="Arial Narrow"/>
          <w:bCs/>
          <w:sz w:val="28"/>
          <w:szCs w:val="26"/>
        </w:rPr>
        <w:t>Осторожно</w:t>
      </w:r>
      <w:r w:rsidR="00D67C84" w:rsidRPr="0097276F">
        <w:rPr>
          <w:rFonts w:eastAsia="MS Mincho"/>
          <w:sz w:val="28"/>
          <w:szCs w:val="26"/>
        </w:rPr>
        <w:t>″</w:t>
      </w:r>
      <w:r w:rsidR="00DA3DCF">
        <w:rPr>
          <w:rFonts w:eastAsia="MS Mincho"/>
          <w:sz w:val="28"/>
          <w:szCs w:val="26"/>
        </w:rPr>
        <w:t xml:space="preserve">, 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AB26E6">
        <w:rPr>
          <w:rFonts w:ascii="Arial Narrow" w:eastAsia="MS Mincho" w:hAnsi="Arial Narrow"/>
          <w:bCs/>
          <w:sz w:val="28"/>
          <w:szCs w:val="26"/>
        </w:rPr>
        <w:t>Беречь от влаги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sz w:val="28"/>
          <w:szCs w:val="26"/>
        </w:rPr>
        <w:t xml:space="preserve">, </w:t>
      </w:r>
      <w:r w:rsidR="00DA3DCF" w:rsidRPr="0097276F">
        <w:rPr>
          <w:rFonts w:eastAsia="MS Mincho"/>
          <w:sz w:val="28"/>
          <w:szCs w:val="26"/>
        </w:rPr>
        <w:t>″</w:t>
      </w:r>
      <w:r w:rsidR="00DA3DCF" w:rsidRPr="00AB26E6">
        <w:rPr>
          <w:rFonts w:ascii="Arial Narrow" w:eastAsia="MS Mincho" w:hAnsi="Arial Narrow"/>
          <w:bCs/>
          <w:sz w:val="28"/>
          <w:szCs w:val="26"/>
        </w:rPr>
        <w:t>Верх</w:t>
      </w:r>
      <w:r w:rsidR="00DA3DCF" w:rsidRPr="0097276F">
        <w:rPr>
          <w:rFonts w:eastAsia="MS Mincho"/>
          <w:sz w:val="28"/>
          <w:szCs w:val="26"/>
        </w:rPr>
        <w:t>″</w:t>
      </w:r>
      <w:r w:rsidR="00DA3DCF">
        <w:rPr>
          <w:rFonts w:eastAsia="MS Mincho"/>
          <w:sz w:val="28"/>
          <w:szCs w:val="26"/>
        </w:rPr>
        <w:t xml:space="preserve">, </w:t>
      </w:r>
      <w:r w:rsidR="00DA3DCF" w:rsidRPr="00F21584">
        <w:rPr>
          <w:rFonts w:ascii="Arial" w:eastAsia="MS Mincho" w:hAnsi="Arial" w:cs="Arial"/>
          <w:sz w:val="26"/>
          <w:szCs w:val="26"/>
        </w:rPr>
        <w:t>″</w:t>
      </w:r>
      <w:r w:rsidR="00DA3DCF" w:rsidRPr="00AB26E6">
        <w:rPr>
          <w:rFonts w:ascii="Arial Narrow" w:eastAsia="MS Mincho" w:hAnsi="Arial Narrow"/>
          <w:sz w:val="28"/>
          <w:szCs w:val="28"/>
        </w:rPr>
        <w:t>Штабелирование ограничено</w:t>
      </w:r>
      <w:r w:rsidR="00DA3DCF" w:rsidRPr="00F21584">
        <w:rPr>
          <w:rFonts w:ascii="Arial" w:eastAsia="MS Mincho" w:hAnsi="Arial" w:cs="Arial"/>
          <w:sz w:val="26"/>
          <w:szCs w:val="26"/>
        </w:rPr>
        <w:t>″</w:t>
      </w:r>
      <w:r w:rsidR="00DA3DCF" w:rsidRPr="0077403B">
        <w:rPr>
          <w:rFonts w:eastAsia="MS Mincho"/>
          <w:sz w:val="28"/>
          <w:szCs w:val="28"/>
        </w:rPr>
        <w:t xml:space="preserve"> по</w:t>
      </w:r>
      <w:r w:rsidR="00DA3DCF">
        <w:rPr>
          <w:rFonts w:ascii="Arial" w:eastAsia="MS Mincho" w:hAnsi="Arial" w:cs="Arial"/>
          <w:sz w:val="26"/>
          <w:szCs w:val="26"/>
        </w:rPr>
        <w:t xml:space="preserve"> </w:t>
      </w:r>
      <w:r w:rsidR="00DA3DCF" w:rsidRPr="00623B14">
        <w:rPr>
          <w:rFonts w:eastAsia="MS Mincho"/>
          <w:sz w:val="28"/>
          <w:szCs w:val="28"/>
        </w:rPr>
        <w:t>ГОСТ 14192-96</w:t>
      </w:r>
      <w:r w:rsidR="00E82A4B" w:rsidRPr="0097276F">
        <w:rPr>
          <w:rFonts w:eastAsia="MS Mincho"/>
          <w:sz w:val="28"/>
          <w:szCs w:val="26"/>
        </w:rPr>
        <w:t>;</w:t>
      </w:r>
    </w:p>
    <w:p w:rsidR="00E82A4B" w:rsidRPr="0097276F" w:rsidRDefault="006D3828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</w:t>
      </w:r>
      <w:r w:rsidR="00917B32" w:rsidRPr="0097276F">
        <w:rPr>
          <w:rFonts w:eastAsia="MS Mincho"/>
          <w:sz w:val="28"/>
          <w:szCs w:val="26"/>
          <w:lang w:val="en-US"/>
        </w:rPr>
        <w:t> </w:t>
      </w:r>
      <w:r w:rsidR="00E82A4B" w:rsidRPr="0097276F">
        <w:rPr>
          <w:rFonts w:eastAsia="MS Mincho"/>
          <w:sz w:val="28"/>
          <w:szCs w:val="26"/>
        </w:rPr>
        <w:t xml:space="preserve">наименование </w:t>
      </w:r>
      <w:r w:rsidR="00363464" w:rsidRPr="0097276F">
        <w:rPr>
          <w:rFonts w:eastAsia="MS Mincho"/>
          <w:sz w:val="28"/>
          <w:szCs w:val="26"/>
        </w:rPr>
        <w:t xml:space="preserve">и тип </w:t>
      </w:r>
      <w:r w:rsidR="00E82A4B" w:rsidRPr="0097276F">
        <w:rPr>
          <w:rFonts w:eastAsia="MS Mincho"/>
          <w:sz w:val="28"/>
          <w:szCs w:val="26"/>
        </w:rPr>
        <w:t>осциллографа, товарный знак</w:t>
      </w:r>
      <w:r w:rsidR="003C6376" w:rsidRPr="0097276F">
        <w:rPr>
          <w:rFonts w:eastAsia="MS Mincho"/>
          <w:sz w:val="28"/>
          <w:szCs w:val="26"/>
        </w:rPr>
        <w:t xml:space="preserve"> и местонахождение изготовителя</w:t>
      </w:r>
      <w:r w:rsidR="00DF7E22" w:rsidRPr="0097276F">
        <w:rPr>
          <w:rFonts w:eastAsia="MS Mincho"/>
          <w:sz w:val="28"/>
          <w:szCs w:val="26"/>
        </w:rPr>
        <w:t>,</w:t>
      </w:r>
      <w:r w:rsidR="00F309B4" w:rsidRPr="00F309B4">
        <w:rPr>
          <w:rFonts w:ascii="Arial" w:eastAsia="MS Mincho" w:hAnsi="Arial" w:cs="Arial"/>
          <w:sz w:val="26"/>
          <w:szCs w:val="26"/>
        </w:rPr>
        <w:t xml:space="preserve"> </w:t>
      </w:r>
      <w:r w:rsidR="00F309B4" w:rsidRPr="00F309B4">
        <w:rPr>
          <w:rFonts w:eastAsia="MS Mincho"/>
          <w:sz w:val="28"/>
          <w:szCs w:val="28"/>
        </w:rPr>
        <w:t>Знак утверждения типа средства измерений Республики Беларусь,</w:t>
      </w:r>
      <w:r w:rsidR="00F309B4" w:rsidRPr="00F21584">
        <w:rPr>
          <w:rFonts w:ascii="Arial" w:eastAsia="MS Mincho" w:hAnsi="Arial" w:cs="Arial"/>
          <w:sz w:val="26"/>
          <w:szCs w:val="26"/>
        </w:rPr>
        <w:t xml:space="preserve"> </w:t>
      </w:r>
      <w:r w:rsidR="00E82A4B" w:rsidRPr="0097276F">
        <w:rPr>
          <w:rFonts w:eastAsia="MS Mincho"/>
          <w:sz w:val="28"/>
          <w:szCs w:val="26"/>
        </w:rPr>
        <w:t xml:space="preserve"> </w:t>
      </w:r>
      <w:r w:rsidR="003C6376" w:rsidRPr="0097276F">
        <w:rPr>
          <w:rFonts w:eastAsia="MS Mincho"/>
          <w:sz w:val="28"/>
          <w:szCs w:val="26"/>
        </w:rPr>
        <w:t>надпись ″</w:t>
      </w:r>
      <w:r w:rsidR="003C6376" w:rsidRPr="0097276F">
        <w:rPr>
          <w:rFonts w:ascii="Arial Narrow" w:eastAsia="MS Mincho" w:hAnsi="Arial Narrow"/>
          <w:bCs/>
          <w:sz w:val="28"/>
          <w:szCs w:val="26"/>
        </w:rPr>
        <w:t>СДЕЛАНО В БЕЛАРУСИ</w:t>
      </w:r>
      <w:r w:rsidR="003C6376" w:rsidRPr="0097276F">
        <w:rPr>
          <w:rFonts w:eastAsia="MS Mincho"/>
          <w:sz w:val="28"/>
          <w:szCs w:val="26"/>
        </w:rPr>
        <w:t xml:space="preserve">″, </w:t>
      </w:r>
      <w:r w:rsidR="00F77005" w:rsidRPr="0097276F">
        <w:rPr>
          <w:rFonts w:eastAsia="MS Mincho"/>
          <w:sz w:val="28"/>
          <w:szCs w:val="26"/>
        </w:rPr>
        <w:t xml:space="preserve">знак </w:t>
      </w:r>
      <w:r w:rsidR="00D67C84" w:rsidRPr="0097276F">
        <w:rPr>
          <w:rFonts w:eastAsia="MS Mincho"/>
          <w:sz w:val="28"/>
          <w:szCs w:val="26"/>
        </w:rPr>
        <w:t>″</w:t>
      </w:r>
      <w:r w:rsidR="00F77005" w:rsidRPr="0097276F">
        <w:rPr>
          <w:rFonts w:ascii="Arial Narrow" w:eastAsia="MS Mincho" w:hAnsi="Arial Narrow"/>
          <w:sz w:val="28"/>
          <w:szCs w:val="26"/>
        </w:rPr>
        <w:t>ЕАС</w:t>
      </w:r>
      <w:r w:rsidR="00D67C84" w:rsidRPr="0097276F">
        <w:rPr>
          <w:rFonts w:eastAsia="MS Mincho"/>
          <w:sz w:val="28"/>
          <w:szCs w:val="26"/>
        </w:rPr>
        <w:t>″</w:t>
      </w:r>
      <w:r w:rsidR="00E82A4B" w:rsidRPr="0097276F">
        <w:rPr>
          <w:rFonts w:eastAsia="MS Mincho"/>
          <w:sz w:val="28"/>
          <w:szCs w:val="26"/>
        </w:rPr>
        <w:t>;</w:t>
      </w:r>
    </w:p>
    <w:p w:rsidR="00E82A4B" w:rsidRPr="0097276F" w:rsidRDefault="006D3828" w:rsidP="00361A2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363464" w:rsidRPr="0097276F">
        <w:rPr>
          <w:rFonts w:eastAsia="MS Mincho"/>
          <w:sz w:val="28"/>
          <w:szCs w:val="26"/>
        </w:rPr>
        <w:t xml:space="preserve">обозначение ТУ, </w:t>
      </w:r>
      <w:r w:rsidR="003C6376" w:rsidRPr="0097276F">
        <w:rPr>
          <w:rFonts w:eastAsia="MS Mincho"/>
          <w:sz w:val="28"/>
          <w:szCs w:val="26"/>
        </w:rPr>
        <w:t>дату изготовления,</w:t>
      </w:r>
      <w:r w:rsidR="00E82A4B" w:rsidRPr="0097276F">
        <w:rPr>
          <w:rFonts w:eastAsia="MS Mincho"/>
          <w:sz w:val="28"/>
          <w:szCs w:val="26"/>
        </w:rPr>
        <w:t xml:space="preserve"> </w:t>
      </w:r>
      <w:r w:rsidR="00363464" w:rsidRPr="0097276F">
        <w:rPr>
          <w:rFonts w:eastAsia="MS Mincho"/>
          <w:sz w:val="28"/>
          <w:szCs w:val="26"/>
        </w:rPr>
        <w:t xml:space="preserve">штамп ОТК, </w:t>
      </w:r>
      <w:r w:rsidR="00E82A4B" w:rsidRPr="0097276F">
        <w:rPr>
          <w:rFonts w:eastAsia="MS Mincho"/>
          <w:sz w:val="28"/>
          <w:szCs w:val="26"/>
        </w:rPr>
        <w:t>масс</w:t>
      </w:r>
      <w:r w:rsidR="0015343C" w:rsidRPr="0097276F">
        <w:rPr>
          <w:rFonts w:eastAsia="MS Mincho"/>
          <w:sz w:val="28"/>
          <w:szCs w:val="26"/>
        </w:rPr>
        <w:t>ы</w:t>
      </w:r>
      <w:r w:rsidR="003C6376" w:rsidRPr="0097276F">
        <w:rPr>
          <w:rFonts w:eastAsia="MS Mincho"/>
          <w:sz w:val="28"/>
          <w:szCs w:val="26"/>
        </w:rPr>
        <w:t xml:space="preserve"> </w:t>
      </w:r>
      <w:r w:rsidR="00190777" w:rsidRPr="0097276F">
        <w:rPr>
          <w:rFonts w:eastAsia="MS Mincho"/>
          <w:sz w:val="28"/>
          <w:szCs w:val="26"/>
        </w:rPr>
        <w:t>нетто</w:t>
      </w:r>
      <w:r w:rsidR="0015343C" w:rsidRPr="0097276F">
        <w:rPr>
          <w:rFonts w:eastAsia="MS Mincho"/>
          <w:sz w:val="28"/>
          <w:szCs w:val="26"/>
        </w:rPr>
        <w:t xml:space="preserve"> и </w:t>
      </w:r>
      <w:r w:rsidR="00E82A4B" w:rsidRPr="0097276F">
        <w:rPr>
          <w:rFonts w:eastAsia="MS Mincho"/>
          <w:sz w:val="28"/>
          <w:szCs w:val="26"/>
        </w:rPr>
        <w:t>брутто</w:t>
      </w:r>
      <w:r w:rsidR="00C96719" w:rsidRPr="0097276F">
        <w:rPr>
          <w:rFonts w:eastAsia="MS Mincho"/>
          <w:sz w:val="28"/>
          <w:szCs w:val="26"/>
        </w:rPr>
        <w:t>, габаритные</w:t>
      </w:r>
      <w:r w:rsidR="00DF5987" w:rsidRPr="0097276F">
        <w:rPr>
          <w:rFonts w:eastAsia="MS Mincho"/>
          <w:sz w:val="28"/>
          <w:szCs w:val="26"/>
          <w:lang w:val="en-US"/>
        </w:rPr>
        <w:t> </w:t>
      </w:r>
      <w:r w:rsidR="00C96719" w:rsidRPr="0097276F">
        <w:rPr>
          <w:rFonts w:eastAsia="MS Mincho"/>
          <w:sz w:val="28"/>
          <w:szCs w:val="26"/>
        </w:rPr>
        <w:t>размеры упаковки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6E5EEB" w:rsidP="00361A21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1.6.3</w:t>
      </w:r>
      <w:r w:rsidRPr="0097276F">
        <w:rPr>
          <w:rFonts w:eastAsia="MS Mincho"/>
          <w:sz w:val="28"/>
          <w:szCs w:val="26"/>
        </w:rPr>
        <w:tab/>
      </w:r>
      <w:r w:rsidR="00E82A4B" w:rsidRPr="0097276F">
        <w:rPr>
          <w:rFonts w:eastAsia="MS Mincho"/>
          <w:sz w:val="28"/>
          <w:szCs w:val="26"/>
        </w:rPr>
        <w:t xml:space="preserve">Для </w:t>
      </w:r>
      <w:r w:rsidR="00177381" w:rsidRPr="0097276F">
        <w:rPr>
          <w:rFonts w:eastAsia="MS Mincho"/>
          <w:sz w:val="28"/>
          <w:szCs w:val="26"/>
        </w:rPr>
        <w:t>предотвращения</w:t>
      </w:r>
      <w:r w:rsidR="00E82A4B" w:rsidRPr="0097276F">
        <w:rPr>
          <w:rFonts w:eastAsia="MS Mincho"/>
          <w:sz w:val="28"/>
          <w:szCs w:val="26"/>
        </w:rPr>
        <w:t xml:space="preserve"> доступа внутрь осциллографа в пределах гарантийного срока </w:t>
      </w:r>
      <w:r w:rsidR="00177381" w:rsidRPr="0097276F">
        <w:rPr>
          <w:rFonts w:eastAsia="MS Mincho"/>
          <w:sz w:val="28"/>
          <w:szCs w:val="26"/>
        </w:rPr>
        <w:t xml:space="preserve">предусмотрено нанесение клейма ОТК, а </w:t>
      </w:r>
      <w:r w:rsidR="00E82A4B" w:rsidRPr="0097276F">
        <w:rPr>
          <w:rFonts w:eastAsia="MS Mincho"/>
          <w:sz w:val="28"/>
          <w:szCs w:val="26"/>
        </w:rPr>
        <w:t xml:space="preserve">в пределах межповерочного интервала </w:t>
      </w:r>
      <w:r w:rsidR="00177381" w:rsidRPr="0097276F">
        <w:rPr>
          <w:rFonts w:eastAsia="MS Mincho"/>
          <w:sz w:val="28"/>
          <w:szCs w:val="26"/>
        </w:rPr>
        <w:t xml:space="preserve">- поверительного </w:t>
      </w:r>
      <w:r w:rsidR="00387BC8" w:rsidRPr="0097276F">
        <w:rPr>
          <w:rFonts w:eastAsia="MS Mincho"/>
          <w:sz w:val="28"/>
          <w:szCs w:val="26"/>
        </w:rPr>
        <w:t>клейма</w:t>
      </w:r>
      <w:r w:rsidR="00E82A4B" w:rsidRPr="0097276F">
        <w:rPr>
          <w:rFonts w:eastAsia="MS Mincho"/>
          <w:sz w:val="28"/>
          <w:szCs w:val="26"/>
        </w:rPr>
        <w:t>.</w:t>
      </w:r>
    </w:p>
    <w:p w:rsidR="00E82A4B" w:rsidRPr="0097276F" w:rsidRDefault="00E82A4B" w:rsidP="0016183D">
      <w:pPr>
        <w:pStyle w:val="125"/>
        <w:ind w:firstLine="567"/>
        <w:rPr>
          <w:rFonts w:eastAsia="MS Mincho"/>
          <w:sz w:val="28"/>
          <w:szCs w:val="26"/>
        </w:rPr>
      </w:pPr>
      <w:r w:rsidRPr="0097276F">
        <w:rPr>
          <w:rFonts w:eastAsia="MS Mincho"/>
          <w:sz w:val="28"/>
          <w:szCs w:val="26"/>
        </w:rPr>
        <w:t xml:space="preserve">Место </w:t>
      </w:r>
      <w:r w:rsidR="009E41D7" w:rsidRPr="0097276F">
        <w:rPr>
          <w:rFonts w:eastAsia="MS Mincho"/>
          <w:sz w:val="28"/>
          <w:szCs w:val="26"/>
        </w:rPr>
        <w:t>нанесе</w:t>
      </w:r>
      <w:r w:rsidRPr="0097276F">
        <w:rPr>
          <w:rFonts w:eastAsia="MS Mincho"/>
          <w:sz w:val="28"/>
          <w:szCs w:val="26"/>
        </w:rPr>
        <w:t xml:space="preserve">ния </w:t>
      </w:r>
      <w:r w:rsidR="009E41D7" w:rsidRPr="0097276F">
        <w:rPr>
          <w:rFonts w:eastAsia="MS Mincho"/>
          <w:sz w:val="28"/>
          <w:szCs w:val="26"/>
        </w:rPr>
        <w:t xml:space="preserve">клейм </w:t>
      </w:r>
      <w:r w:rsidRPr="0097276F">
        <w:rPr>
          <w:rFonts w:eastAsia="MS Mincho"/>
          <w:sz w:val="28"/>
          <w:szCs w:val="26"/>
        </w:rPr>
        <w:t>–</w:t>
      </w:r>
      <w:r w:rsidR="00F304D3" w:rsidRPr="0097276F">
        <w:rPr>
          <w:rFonts w:eastAsia="MS Mincho"/>
          <w:sz w:val="28"/>
          <w:szCs w:val="26"/>
        </w:rPr>
        <w:t xml:space="preserve"> задни</w:t>
      </w:r>
      <w:r w:rsidR="009E41D7" w:rsidRPr="0097276F">
        <w:rPr>
          <w:rFonts w:eastAsia="MS Mincho"/>
          <w:sz w:val="28"/>
          <w:szCs w:val="26"/>
        </w:rPr>
        <w:t>е</w:t>
      </w:r>
      <w:r w:rsidR="00F304D3" w:rsidRPr="0097276F">
        <w:rPr>
          <w:rFonts w:eastAsia="MS Mincho"/>
          <w:sz w:val="28"/>
          <w:szCs w:val="26"/>
        </w:rPr>
        <w:t xml:space="preserve"> ножк</w:t>
      </w:r>
      <w:r w:rsidR="009E41D7" w:rsidRPr="0097276F">
        <w:rPr>
          <w:rFonts w:eastAsia="MS Mincho"/>
          <w:sz w:val="28"/>
          <w:szCs w:val="26"/>
        </w:rPr>
        <w:t>и</w:t>
      </w:r>
      <w:r w:rsidR="00F304D3" w:rsidRPr="0097276F">
        <w:rPr>
          <w:rFonts w:eastAsia="MS Mincho"/>
          <w:sz w:val="28"/>
          <w:szCs w:val="26"/>
        </w:rPr>
        <w:t xml:space="preserve"> осциллографа.</w:t>
      </w:r>
    </w:p>
    <w:p w:rsidR="00E82A4B" w:rsidRPr="009671CF" w:rsidRDefault="00E82A4B" w:rsidP="0016183D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E82A4B" w:rsidRDefault="00620FD8" w:rsidP="00DA3DAD">
      <w:pPr>
        <w:pStyle w:val="3"/>
      </w:pPr>
      <w:bookmarkStart w:id="19" w:name="_Toc224455350"/>
      <w:bookmarkStart w:id="20" w:name="_Toc498074073"/>
      <w:r>
        <w:t>1.7</w:t>
      </w:r>
      <w:r>
        <w:tab/>
      </w:r>
      <w:r w:rsidR="00E82A4B">
        <w:t>Упаковка</w:t>
      </w:r>
      <w:bookmarkEnd w:id="19"/>
      <w:bookmarkEnd w:id="20"/>
    </w:p>
    <w:p w:rsidR="001B0930" w:rsidRPr="0097276F" w:rsidRDefault="001B0930" w:rsidP="00C47D9F">
      <w:pPr>
        <w:widowControl w:val="0"/>
        <w:tabs>
          <w:tab w:val="left" w:pos="1276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1.7.1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napToGrid w:val="0"/>
          <w:sz w:val="28"/>
          <w:szCs w:val="26"/>
        </w:rPr>
        <w:t xml:space="preserve">Распаковывание </w:t>
      </w:r>
      <w:r w:rsidR="00300987" w:rsidRPr="0097276F">
        <w:rPr>
          <w:rFonts w:eastAsia="MS Mincho"/>
          <w:sz w:val="28"/>
          <w:szCs w:val="26"/>
        </w:rPr>
        <w:t xml:space="preserve">осциллографа </w:t>
      </w:r>
      <w:r w:rsidRPr="0097276F">
        <w:rPr>
          <w:snapToGrid w:val="0"/>
          <w:sz w:val="28"/>
          <w:szCs w:val="26"/>
        </w:rPr>
        <w:t>проводить в следующей последовательности: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>удалить клеевую ленту на верхней крышке упаковки, открыть ее;</w:t>
      </w:r>
    </w:p>
    <w:p w:rsidR="001B0930" w:rsidRPr="0097276F" w:rsidRDefault="001B0930" w:rsidP="00C47D9F">
      <w:pPr>
        <w:widowControl w:val="0"/>
        <w:numPr>
          <w:ilvl w:val="0"/>
          <w:numId w:val="24"/>
        </w:numPr>
        <w:tabs>
          <w:tab w:val="clear" w:pos="1080"/>
          <w:tab w:val="left" w:pos="858"/>
          <w:tab w:val="left" w:pos="1276"/>
        </w:tabs>
        <w:spacing w:line="276" w:lineRule="auto"/>
        <w:ind w:left="0" w:firstLine="567"/>
        <w:jc w:val="both"/>
        <w:rPr>
          <w:snapToGrid w:val="0"/>
          <w:sz w:val="28"/>
          <w:szCs w:val="26"/>
        </w:rPr>
      </w:pPr>
      <w:r w:rsidRPr="0097276F">
        <w:rPr>
          <w:snapToGrid w:val="0"/>
          <w:sz w:val="28"/>
          <w:szCs w:val="26"/>
        </w:rPr>
        <w:t xml:space="preserve">извлечь из </w:t>
      </w:r>
      <w:r w:rsidRPr="0097276F">
        <w:rPr>
          <w:sz w:val="28"/>
          <w:szCs w:val="26"/>
        </w:rPr>
        <w:t>упаковки</w:t>
      </w:r>
      <w:r w:rsidRPr="0097276F">
        <w:rPr>
          <w:snapToGrid w:val="0"/>
          <w:sz w:val="28"/>
          <w:szCs w:val="26"/>
        </w:rPr>
        <w:t xml:space="preserve"> руководство по эксплуатации, методику поверки, диск</w:t>
      </w:r>
      <w:r w:rsidRPr="0097276F">
        <w:rPr>
          <w:sz w:val="28"/>
          <w:szCs w:val="26"/>
        </w:rPr>
        <w:t> </w:t>
      </w:r>
      <w:r w:rsidRPr="0097276F">
        <w:rPr>
          <w:snapToGrid w:val="0"/>
          <w:sz w:val="28"/>
          <w:szCs w:val="26"/>
          <w:lang w:val="en-US"/>
        </w:rPr>
        <w:t>CD</w:t>
      </w:r>
      <w:r w:rsidRPr="0097276F">
        <w:rPr>
          <w:snapToGrid w:val="0"/>
          <w:sz w:val="28"/>
          <w:szCs w:val="26"/>
        </w:rPr>
        <w:t>-</w:t>
      </w:r>
      <w:r w:rsidRPr="0097276F">
        <w:rPr>
          <w:snapToGrid w:val="0"/>
          <w:sz w:val="28"/>
          <w:szCs w:val="26"/>
          <w:lang w:val="en-US"/>
        </w:rPr>
        <w:t>R</w:t>
      </w:r>
      <w:r w:rsidRPr="0097276F">
        <w:rPr>
          <w:sz w:val="28"/>
          <w:szCs w:val="26"/>
        </w:rPr>
        <w:t xml:space="preserve">, </w:t>
      </w:r>
      <w:r w:rsidR="0079225A" w:rsidRPr="0097276F">
        <w:rPr>
          <w:rFonts w:eastAsia="MS Mincho"/>
          <w:sz w:val="28"/>
          <w:szCs w:val="26"/>
        </w:rPr>
        <w:t>осциллограф</w:t>
      </w:r>
      <w:r w:rsidR="00300987" w:rsidRPr="0097276F">
        <w:rPr>
          <w:rFonts w:eastAsia="MS Mincho"/>
          <w:sz w:val="28"/>
          <w:szCs w:val="26"/>
        </w:rPr>
        <w:t xml:space="preserve"> </w:t>
      </w:r>
      <w:r w:rsidRPr="0097276F">
        <w:rPr>
          <w:snapToGrid w:val="0"/>
          <w:sz w:val="28"/>
          <w:szCs w:val="26"/>
        </w:rPr>
        <w:t>и принадлежности.</w:t>
      </w:r>
    </w:p>
    <w:p w:rsidR="001B0930" w:rsidRPr="0097276F" w:rsidRDefault="001B0930" w:rsidP="00C47D9F">
      <w:pPr>
        <w:widowControl w:val="0"/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276F">
        <w:rPr>
          <w:rFonts w:eastAsia="MS Mincho"/>
          <w:sz w:val="28"/>
          <w:szCs w:val="26"/>
        </w:rPr>
        <w:t>1.7.2</w:t>
      </w:r>
      <w:r w:rsidRPr="0097276F">
        <w:rPr>
          <w:rFonts w:eastAsia="MS Mincho"/>
          <w:sz w:val="28"/>
          <w:szCs w:val="26"/>
        </w:rPr>
        <w:tab/>
      </w:r>
      <w:r w:rsidRPr="0097276F">
        <w:rPr>
          <w:sz w:val="28"/>
          <w:szCs w:val="26"/>
        </w:rPr>
        <w:t>Упаковывание проводить в последовательности, обратной описанной выше.</w:t>
      </w:r>
    </w:p>
    <w:p w:rsidR="00E82A4B" w:rsidRPr="001D265D" w:rsidRDefault="00E82A4B" w:rsidP="00D62B3D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692F7D" w:rsidRDefault="00AE2455" w:rsidP="0063081E">
      <w:pPr>
        <w:pStyle w:val="20"/>
        <w:tabs>
          <w:tab w:val="left" w:pos="1248"/>
        </w:tabs>
        <w:spacing w:before="120" w:after="160"/>
        <w:ind w:firstLine="567"/>
        <w:rPr>
          <w:sz w:val="32"/>
          <w:szCs w:val="32"/>
        </w:rPr>
      </w:pPr>
      <w:bookmarkStart w:id="21" w:name="_Toc224455351"/>
      <w:r>
        <w:br w:type="page"/>
      </w:r>
      <w:bookmarkStart w:id="22" w:name="_Toc498074074"/>
      <w:r w:rsidR="00FE790D" w:rsidRPr="00692F7D">
        <w:rPr>
          <w:sz w:val="32"/>
          <w:szCs w:val="32"/>
        </w:rPr>
        <w:lastRenderedPageBreak/>
        <w:t>2</w:t>
      </w:r>
      <w:r w:rsidR="00FE790D" w:rsidRPr="00692F7D">
        <w:rPr>
          <w:sz w:val="32"/>
          <w:szCs w:val="32"/>
        </w:rPr>
        <w:tab/>
        <w:t>Подготовка к и</w:t>
      </w:r>
      <w:r w:rsidR="00E82A4B" w:rsidRPr="00692F7D">
        <w:rPr>
          <w:sz w:val="32"/>
          <w:szCs w:val="32"/>
        </w:rPr>
        <w:t>спользовани</w:t>
      </w:r>
      <w:r w:rsidR="00FE790D" w:rsidRPr="00692F7D">
        <w:rPr>
          <w:sz w:val="32"/>
          <w:szCs w:val="32"/>
        </w:rPr>
        <w:t>ю</w:t>
      </w:r>
      <w:bookmarkEnd w:id="21"/>
      <w:bookmarkEnd w:id="22"/>
    </w:p>
    <w:p w:rsidR="00E82A4B" w:rsidRDefault="00FE790D" w:rsidP="00DA3DAD">
      <w:pPr>
        <w:pStyle w:val="3"/>
      </w:pPr>
      <w:bookmarkStart w:id="23" w:name="_Toc224455353"/>
      <w:bookmarkStart w:id="24" w:name="_Toc498074075"/>
      <w:r>
        <w:t>2</w:t>
      </w:r>
      <w:r w:rsidR="00C23BED">
        <w:t>.1</w:t>
      </w:r>
      <w:r w:rsidR="00D61520">
        <w:tab/>
      </w:r>
      <w:r w:rsidR="00E82A4B">
        <w:t>Меры безопасности</w:t>
      </w:r>
      <w:bookmarkEnd w:id="24"/>
      <w:r w:rsidR="00E82A4B">
        <w:t xml:space="preserve"> </w:t>
      </w:r>
      <w:bookmarkEnd w:id="23"/>
    </w:p>
    <w:p w:rsidR="00F81D3A" w:rsidRPr="00135774" w:rsidRDefault="00F81D3A" w:rsidP="00216ED1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2.1.1</w:t>
      </w:r>
      <w:r w:rsidRPr="00135774">
        <w:rPr>
          <w:rFonts w:eastAsia="MS Mincho"/>
          <w:sz w:val="28"/>
          <w:szCs w:val="26"/>
        </w:rPr>
        <w:tab/>
      </w:r>
      <w:r w:rsidRPr="00135774">
        <w:rPr>
          <w:sz w:val="28"/>
          <w:szCs w:val="26"/>
        </w:rPr>
        <w:t>По требованиям</w:t>
      </w:r>
      <w:r w:rsidR="0052135D">
        <w:rPr>
          <w:sz w:val="28"/>
          <w:szCs w:val="26"/>
        </w:rPr>
        <w:t xml:space="preserve"> </w:t>
      </w:r>
      <w:r w:rsidRPr="00135774">
        <w:rPr>
          <w:sz w:val="28"/>
          <w:szCs w:val="26"/>
        </w:rPr>
        <w:t xml:space="preserve">безопасности </w:t>
      </w:r>
      <w:r w:rsidRPr="00135774">
        <w:rPr>
          <w:rFonts w:eastAsia="MS Mincho"/>
          <w:sz w:val="28"/>
          <w:szCs w:val="26"/>
        </w:rPr>
        <w:t xml:space="preserve">осциллограф </w:t>
      </w:r>
      <w:r w:rsidRPr="00135774">
        <w:rPr>
          <w:sz w:val="28"/>
          <w:szCs w:val="26"/>
        </w:rPr>
        <w:t>соответствует</w:t>
      </w:r>
      <w:r w:rsidR="00C171D7">
        <w:rPr>
          <w:sz w:val="28"/>
          <w:szCs w:val="26"/>
        </w:rPr>
        <w:t xml:space="preserve">   </w:t>
      </w:r>
      <w:r w:rsidRPr="00E47DD7">
        <w:rPr>
          <w:snapToGrid w:val="0"/>
          <w:spacing w:val="-4"/>
          <w:sz w:val="28"/>
          <w:szCs w:val="26"/>
        </w:rPr>
        <w:t>ГОСТ 12.2.091-20</w:t>
      </w:r>
      <w:r w:rsidR="00D22C79" w:rsidRPr="00E47DD7">
        <w:rPr>
          <w:snapToGrid w:val="0"/>
          <w:spacing w:val="-4"/>
          <w:sz w:val="28"/>
          <w:szCs w:val="26"/>
        </w:rPr>
        <w:t>1</w:t>
      </w:r>
      <w:r w:rsidRPr="00E47DD7">
        <w:rPr>
          <w:snapToGrid w:val="0"/>
          <w:spacing w:val="-4"/>
          <w:sz w:val="28"/>
          <w:szCs w:val="26"/>
        </w:rPr>
        <w:t>2</w:t>
      </w:r>
      <w:r w:rsidRPr="00135774">
        <w:rPr>
          <w:snapToGrid w:val="0"/>
          <w:sz w:val="28"/>
          <w:szCs w:val="26"/>
        </w:rPr>
        <w:t>, оборудование класса </w:t>
      </w:r>
      <w:r w:rsidRPr="00135774">
        <w:rPr>
          <w:snapToGrid w:val="0"/>
          <w:sz w:val="28"/>
          <w:szCs w:val="26"/>
          <w:lang w:val="en-US"/>
        </w:rPr>
        <w:t>I</w:t>
      </w:r>
      <w:r w:rsidRPr="00135774">
        <w:rPr>
          <w:snapToGrid w:val="0"/>
          <w:sz w:val="28"/>
          <w:szCs w:val="26"/>
        </w:rPr>
        <w:t xml:space="preserve">, категория монтажа </w:t>
      </w:r>
      <w:r w:rsidRPr="00135774">
        <w:rPr>
          <w:snapToGrid w:val="0"/>
          <w:sz w:val="28"/>
          <w:szCs w:val="26"/>
          <w:lang w:val="en-US"/>
        </w:rPr>
        <w:t>II</w:t>
      </w:r>
      <w:r w:rsidRPr="00135774">
        <w:rPr>
          <w:snapToGrid w:val="0"/>
          <w:sz w:val="28"/>
          <w:szCs w:val="26"/>
        </w:rPr>
        <w:t>, степень загрязнения </w:t>
      </w:r>
      <w:r w:rsidR="00852067" w:rsidRPr="00135774">
        <w:rPr>
          <w:snapToGrid w:val="0"/>
          <w:sz w:val="28"/>
          <w:szCs w:val="26"/>
        </w:rPr>
        <w:t>1</w:t>
      </w:r>
      <w:r w:rsidRPr="00135774">
        <w:rPr>
          <w:sz w:val="28"/>
          <w:szCs w:val="26"/>
        </w:rPr>
        <w:t>.</w:t>
      </w:r>
    </w:p>
    <w:p w:rsidR="000D63FF" w:rsidRPr="00135774" w:rsidRDefault="00FE790D" w:rsidP="00216ED1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</w:t>
      </w:r>
      <w:r w:rsidR="00503FEB" w:rsidRPr="00135774">
        <w:rPr>
          <w:rFonts w:eastAsia="MS Mincho"/>
          <w:sz w:val="28"/>
          <w:szCs w:val="26"/>
        </w:rPr>
        <w:t>.1.2</w:t>
      </w:r>
      <w:r w:rsidR="003E1C8D"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 эксплуатации</w:t>
      </w:r>
      <w:r w:rsidR="000D63FF" w:rsidRPr="00135774">
        <w:rPr>
          <w:rFonts w:eastAsia="MS Mincho"/>
          <w:sz w:val="28"/>
          <w:szCs w:val="26"/>
        </w:rPr>
        <w:t>, ремонте и настройке</w:t>
      </w:r>
      <w:r w:rsidR="00E82A4B" w:rsidRPr="00135774">
        <w:rPr>
          <w:rFonts w:eastAsia="MS Mincho"/>
          <w:sz w:val="28"/>
          <w:szCs w:val="26"/>
        </w:rPr>
        <w:t xml:space="preserve"> осциллографа следует учитывать наличие внутри его напряжений, опасных для жизни человека</w:t>
      </w:r>
      <w:r w:rsidR="000D63FF" w:rsidRPr="00135774">
        <w:rPr>
          <w:rFonts w:eastAsia="MS Mincho"/>
          <w:sz w:val="28"/>
          <w:szCs w:val="26"/>
        </w:rPr>
        <w:t xml:space="preserve">, поэтому </w:t>
      </w:r>
      <w:r w:rsidR="000D63FF" w:rsidRPr="00135774">
        <w:rPr>
          <w:rFonts w:eastAsia="MS Mincho"/>
          <w:sz w:val="28"/>
          <w:szCs w:val="26"/>
          <w:u w:val="single"/>
        </w:rPr>
        <w:t>категорически запрещается работа осциллографа со снятым кожухом и без заземления корпуса</w:t>
      </w:r>
      <w:r w:rsidR="000D63FF" w:rsidRPr="00135774">
        <w:rPr>
          <w:rFonts w:eastAsia="MS Mincho"/>
          <w:sz w:val="28"/>
          <w:szCs w:val="26"/>
        </w:rPr>
        <w:t>.</w:t>
      </w:r>
    </w:p>
    <w:p w:rsidR="00867BEA" w:rsidRPr="00867BEA" w:rsidRDefault="007F499E" w:rsidP="00216ED1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867BEA">
        <w:rPr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464185</wp:posOffset>
                </wp:positionV>
                <wp:extent cx="219710" cy="179705"/>
                <wp:effectExtent l="10795" t="14605" r="17145" b="15240"/>
                <wp:wrapNone/>
                <wp:docPr id="173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74" name="AutoShape 1078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75" name="Group 1079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76" name="AutoShape 10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7" name="AutoShape 10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AutoShape 10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AutoShape 10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0871A" id="Group 1077" o:spid="_x0000_s1026" style="position:absolute;margin-left:6.9pt;margin-top:36.55pt;width:17.3pt;height:14.15pt;flip:x;z-index:251670016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78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vx28AAAADcAAAADwAAAGRycy9kb3ducmV2LnhtbERPTYvCMBC9L/gfwgje1lRdVGqj6ILg&#10;xcOqF29DMzalzaQ22Vr/vVlY8DaP9znZpre16Kj1pWMFk3ECgjh3uuRCweW8/1yC8AFZY+2YFDzJ&#10;w2Y9+Mgw1e7BP9SdQiFiCPsUFZgQmlRKnxuy6MeuIY7czbUWQ4RtIXWLjxhuazlNkrm0WHJsMNjQ&#10;t6G8Ov1aBbbR9n50Rl+rclbv6HDb7pJOqdGw365ABOrDW/zvPug4f/EFf8/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Rr8dvAAAAA3AAAAA8AAAAAAAAAAAAAAAAA&#10;oQIAAGRycy9kb3ducmV2LnhtbFBLBQYAAAAABAAEAPkAAACOAwAAAAA=&#10;" strokeweight="1.5pt"/>
                <v:group id="Group 1079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shape id="AutoShape 1080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XKN8EAAADcAAAADwAAAGRycy9kb3ducmV2LnhtbERPTYvCMBC9L/gfwgje1tQVulKNYgWh&#10;Fw/revE2NGNTbCa1ybb135uFhb3N433OZjfaRvTU+dqxgsU8AUFcOl1zpeDyfXxfgfABWWPjmBQ8&#10;ycNuO3nbYKbdwF/Un0MlYgj7DBWYENpMSl8asujnriWO3M11FkOEXSV1h0MMt438SJJUWqw5Nhhs&#10;6WCovJ9/rALbavs4OaOv93rZ5FTc9nnSKzWbjvs1iEBj+Bf/uQsd53+m8PtMvEB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9co3wQAAANwAAAAPAAAAAAAAAAAAAAAA&#10;AKECAABkcnMvZG93bnJldi54bWxQSwUGAAAAAAQABAD5AAAAjwMAAAAA&#10;" strokeweight="1.5pt"/>
                  <v:shape id="AutoShape 1081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lvrL8AAADcAAAADwAAAGRycy9kb3ducmV2LnhtbERPy6rCMBDdC/5DGMGdTfWCSjWKChfc&#10;3IWPjbuhGZtiM6lNrPXvbwTB3RzOc5brzlaipcaXjhWMkxQEce50yYWC8+l3NAfhA7LGyjEpeJGH&#10;9arfW2Km3ZMP1B5DIWII+wwVmBDqTEqfG7LoE1cTR+7qGoshwqaQusFnDLeVnKTpVFosOTYYrGln&#10;KL8dH1aBrbW9/zmjL7fyp9rS/rrZpq1Sw0G3WYAI1IWv+OPe6zh/NoP3M/EC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LlvrL8AAADcAAAADwAAAAAAAAAAAAAAAACh&#10;AgAAZHJzL2Rvd25yZXYueG1sUEsFBgAAAAAEAAQA+QAAAI0DAAAAAA==&#10;" strokeweight="1.5pt"/>
                  <v:shape id="AutoShape 1082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b73sMAAADcAAAADwAAAGRycy9kb3ducmV2LnhtbESPQYvCMBCF7wv+hzCCtzV1hVWqUVQQ&#10;vOxh1Yu3oRmbYjOpTbbWf79zELzN8N68981y3ftaddTGKrCByTgDRVwEW3Fp4Hzaf85BxYRssQ5M&#10;Bp4UYb0afCwxt+HBv9QdU6kkhGOOBlxKTa51LBx5jOPQEIt2Da3HJGtbatviQ8J9rb+y7Ft7rFga&#10;HDa0c1Tcjn/egG+sv/8EZy+3alpv6XDdbLPOmNGw3yxAJerT2/y6PljBnwmtPCMT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m+97DAAAA3AAAAA8AAAAAAAAAAAAA&#10;AAAAoQIAAGRycy9kb3ducmV2LnhtbFBLBQYAAAAABAAEAPkAAACRAwAAAAA=&#10;" strokeweight="1.5pt"/>
                  <v:shape id="AutoShape 1083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peRcAAAADcAAAADwAAAGRycy9kb3ducmV2LnhtbERPTYvCMBC9L/gfwgje1lSFVWuj6ILg&#10;xcOqF29DMzalzaQ22Vr/vVlY8DaP9znZpre16Kj1pWMFk3ECgjh3uuRCweW8/1yA8AFZY+2YFDzJ&#10;w2Y9+Mgw1e7BP9SdQiFiCPsUFZgQmlRKnxuy6MeuIY7czbUWQ4RtIXWLjxhuazlNki9pseTYYLCh&#10;b0N5dfq1Cmyj7f3ojL5W5aze0eG23SWdUqNhv12BCNSHt/jffdBx/nwJf8/EC+T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pqXkXAAAAA3AAAAA8AAAAAAAAAAAAAAAAA&#10;oQIAAGRycy9kb3ducmV2LnhtbFBLBQYAAAAABAAEAPkAAACOAwAAAAA=&#10;" strokeweight="1.5pt"/>
                </v:group>
              </v:group>
            </w:pict>
          </mc:Fallback>
        </mc:AlternateContent>
      </w:r>
      <w:r w:rsidR="00867BEA" w:rsidRPr="00867BEA">
        <w:rPr>
          <w:rFonts w:eastAsia="MS Mincho"/>
          <w:sz w:val="28"/>
          <w:szCs w:val="28"/>
        </w:rPr>
        <w:t>Корпус осциллографа заземляется при подключении</w:t>
      </w:r>
      <w:r w:rsidR="004971F3" w:rsidRPr="004971F3">
        <w:rPr>
          <w:rFonts w:eastAsia="MS Mincho"/>
          <w:szCs w:val="24"/>
        </w:rPr>
        <w:t xml:space="preserve"> </w:t>
      </w:r>
      <w:r w:rsidR="004971F3" w:rsidRPr="004971F3">
        <w:rPr>
          <w:rFonts w:eastAsia="MS Mincho"/>
          <w:sz w:val="28"/>
          <w:szCs w:val="28"/>
        </w:rPr>
        <w:t>вилки</w:t>
      </w:r>
      <w:r w:rsidR="00867BEA" w:rsidRPr="00867BEA">
        <w:rPr>
          <w:rFonts w:eastAsia="MS Mincho"/>
          <w:sz w:val="28"/>
          <w:szCs w:val="28"/>
        </w:rPr>
        <w:t xml:space="preserve"> </w:t>
      </w:r>
      <w:r w:rsidR="004971F3" w:rsidRPr="00867BEA">
        <w:rPr>
          <w:rFonts w:eastAsia="MS Mincho"/>
          <w:sz w:val="28"/>
          <w:szCs w:val="28"/>
        </w:rPr>
        <w:t xml:space="preserve">сетевого </w:t>
      </w:r>
      <w:r w:rsidR="00867BEA" w:rsidRPr="00867BEA">
        <w:rPr>
          <w:rFonts w:eastAsia="MS Mincho"/>
          <w:sz w:val="28"/>
          <w:szCs w:val="28"/>
        </w:rPr>
        <w:t>шнура в трехполюсную розетку питающей сети, а также через клемму защитного заземления ″       ″  на задней панели осциллографа. При эксплуатации осциллографа от внешнего источника питания 12 В  его необходимо заземлить.</w:t>
      </w:r>
    </w:p>
    <w:p w:rsidR="00216ED1" w:rsidRPr="00216ED1" w:rsidRDefault="00216ED1" w:rsidP="00216ED1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216ED1">
        <w:rPr>
          <w:rFonts w:eastAsia="MS Mincho"/>
          <w:sz w:val="28"/>
          <w:szCs w:val="28"/>
        </w:rPr>
        <w:t>Внутри осциллографа имеются цепи, которые могут находиться под напряжением переменного тока 230 В.</w:t>
      </w:r>
    </w:p>
    <w:p w:rsidR="00E82A4B" w:rsidRPr="00135774" w:rsidRDefault="00E82A4B" w:rsidP="00216ED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Перед включением осциллографа в сеть убедит</w:t>
      </w:r>
      <w:r w:rsidR="00760010" w:rsidRPr="00135774">
        <w:rPr>
          <w:rFonts w:eastAsia="MS Mincho"/>
          <w:sz w:val="28"/>
          <w:szCs w:val="26"/>
        </w:rPr>
        <w:t>е</w:t>
      </w:r>
      <w:r w:rsidRPr="00135774">
        <w:rPr>
          <w:rFonts w:eastAsia="MS Mincho"/>
          <w:sz w:val="28"/>
          <w:szCs w:val="26"/>
        </w:rPr>
        <w:t>с</w:t>
      </w:r>
      <w:r w:rsidR="00760010" w:rsidRPr="00135774">
        <w:rPr>
          <w:rFonts w:eastAsia="MS Mincho"/>
          <w:sz w:val="28"/>
          <w:szCs w:val="26"/>
        </w:rPr>
        <w:t>ь</w:t>
      </w:r>
      <w:r w:rsidRPr="00135774">
        <w:rPr>
          <w:rFonts w:eastAsia="MS Mincho"/>
          <w:sz w:val="28"/>
          <w:szCs w:val="26"/>
        </w:rPr>
        <w:t xml:space="preserve"> в исправности сетевого шнура.</w:t>
      </w:r>
    </w:p>
    <w:p w:rsidR="00867BEA" w:rsidRDefault="00FE790D" w:rsidP="00216ED1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8"/>
          <w:lang w:val="en-US"/>
        </w:rPr>
      </w:pPr>
      <w:r w:rsidRPr="00867BEA">
        <w:rPr>
          <w:rFonts w:eastAsia="MS Mincho"/>
          <w:sz w:val="28"/>
          <w:szCs w:val="28"/>
        </w:rPr>
        <w:t>2</w:t>
      </w:r>
      <w:r w:rsidR="003E1C8D" w:rsidRPr="00867BEA">
        <w:rPr>
          <w:rFonts w:eastAsia="MS Mincho"/>
          <w:sz w:val="28"/>
          <w:szCs w:val="28"/>
        </w:rPr>
        <w:t>.1.</w:t>
      </w:r>
      <w:r w:rsidR="00503FEB" w:rsidRPr="00867BEA">
        <w:rPr>
          <w:rFonts w:eastAsia="MS Mincho"/>
          <w:sz w:val="28"/>
          <w:szCs w:val="28"/>
        </w:rPr>
        <w:t>3</w:t>
      </w:r>
      <w:r w:rsidR="003E1C8D" w:rsidRPr="00867BEA">
        <w:rPr>
          <w:rFonts w:eastAsia="MS Mincho"/>
          <w:sz w:val="28"/>
          <w:szCs w:val="28"/>
        </w:rPr>
        <w:tab/>
      </w:r>
      <w:r w:rsidR="00867BEA" w:rsidRPr="00867BEA">
        <w:rPr>
          <w:rFonts w:eastAsia="MS Mincho"/>
          <w:sz w:val="28"/>
          <w:szCs w:val="28"/>
        </w:rPr>
        <w:t>В случае использования осциллографа совместно с другими приборами необходимо произвести их заземление в целях выравнивания потенциалов</w:t>
      </w:r>
      <w:r w:rsidR="00867BEA" w:rsidRPr="00867BEA">
        <w:rPr>
          <w:rFonts w:ascii="Arial" w:eastAsia="MS Mincho" w:hAnsi="Arial" w:cs="Arial"/>
          <w:sz w:val="28"/>
          <w:szCs w:val="28"/>
        </w:rPr>
        <w:t xml:space="preserve"> </w:t>
      </w:r>
      <w:r w:rsidR="00867BEA" w:rsidRPr="00867BEA">
        <w:rPr>
          <w:rFonts w:eastAsia="MS Mincho"/>
          <w:sz w:val="28"/>
          <w:szCs w:val="28"/>
        </w:rPr>
        <w:t xml:space="preserve">корпусов, </w:t>
      </w:r>
      <w:r w:rsidR="00867BEA" w:rsidRPr="00867BEA">
        <w:rPr>
          <w:sz w:val="28"/>
          <w:szCs w:val="28"/>
        </w:rPr>
        <w:t>зажим защитного заземления каждого прибора должен быть соединен с земляной шиной помещения</w:t>
      </w:r>
      <w:r w:rsidR="00867BEA" w:rsidRPr="00867BEA">
        <w:rPr>
          <w:rFonts w:eastAsia="MS Mincho"/>
          <w:sz w:val="28"/>
          <w:szCs w:val="28"/>
        </w:rPr>
        <w:t>.</w:t>
      </w:r>
    </w:p>
    <w:p w:rsidR="00CA7EA9" w:rsidRPr="00CA7EA9" w:rsidRDefault="00CA7EA9" w:rsidP="001D265D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4"/>
          <w:szCs w:val="4"/>
          <w:lang w:val="en-US"/>
        </w:rPr>
      </w:pPr>
    </w:p>
    <w:p w:rsidR="00E82A4B" w:rsidRPr="005A0CB0" w:rsidRDefault="00F549B8" w:rsidP="00DA3DAD">
      <w:pPr>
        <w:pStyle w:val="3"/>
      </w:pPr>
      <w:bookmarkStart w:id="25" w:name="_Toc224455354"/>
      <w:bookmarkStart w:id="26" w:name="_Toc498074076"/>
      <w:r w:rsidRPr="005A0CB0">
        <w:t>2.2</w:t>
      </w:r>
      <w:r w:rsidRPr="005A0CB0">
        <w:tab/>
      </w:r>
      <w:r w:rsidR="00E82A4B" w:rsidRPr="005A0CB0">
        <w:t>Порядок осмотра и проверки готовности осциллографа к</w:t>
      </w:r>
      <w:r w:rsidR="00AC738C">
        <w:t> </w:t>
      </w:r>
      <w:r w:rsidR="00E82A4B" w:rsidRPr="005A0CB0">
        <w:t>использ</w:t>
      </w:r>
      <w:r w:rsidR="00E82A4B" w:rsidRPr="005A0CB0">
        <w:t>о</w:t>
      </w:r>
      <w:r w:rsidR="00E82A4B" w:rsidRPr="005A0CB0">
        <w:t>ванию</w:t>
      </w:r>
      <w:bookmarkEnd w:id="25"/>
      <w:bookmarkEnd w:id="26"/>
    </w:p>
    <w:p w:rsidR="00E82A4B" w:rsidRPr="00135774" w:rsidRDefault="00F549B8" w:rsidP="00216ED1">
      <w:pPr>
        <w:pStyle w:val="125"/>
        <w:tabs>
          <w:tab w:val="left" w:pos="1276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2.2.1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Прове</w:t>
      </w:r>
      <w:r w:rsidR="00760010" w:rsidRPr="00135774">
        <w:rPr>
          <w:rFonts w:eastAsia="MS Mincho"/>
          <w:sz w:val="28"/>
          <w:szCs w:val="26"/>
        </w:rPr>
        <w:t>ди</w:t>
      </w:r>
      <w:r w:rsidR="00E82A4B" w:rsidRPr="00135774">
        <w:rPr>
          <w:rFonts w:eastAsia="MS Mincho"/>
          <w:sz w:val="28"/>
          <w:szCs w:val="26"/>
        </w:rPr>
        <w:t>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внешний осмотр осциллографа</w:t>
      </w:r>
      <w:r w:rsidR="00801601">
        <w:rPr>
          <w:rFonts w:eastAsia="MS Mincho"/>
          <w:sz w:val="28"/>
          <w:szCs w:val="26"/>
        </w:rPr>
        <w:t>, при котором проверьте</w:t>
      </w:r>
      <w:r w:rsidR="00E82A4B" w:rsidRPr="00135774">
        <w:rPr>
          <w:rFonts w:eastAsia="MS Mincho"/>
          <w:sz w:val="28"/>
          <w:szCs w:val="26"/>
        </w:rPr>
        <w:t>:</w:t>
      </w:r>
    </w:p>
    <w:p w:rsidR="00801601" w:rsidRPr="00135774" w:rsidRDefault="00801601" w:rsidP="00216ED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 комплектность осциллографа в соответствии с 1.3;</w:t>
      </w:r>
    </w:p>
    <w:p w:rsidR="00E82A4B" w:rsidRPr="00135774" w:rsidRDefault="003A3409" w:rsidP="00216ED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3A3409">
        <w:rPr>
          <w:rFonts w:eastAsia="MS Mincho"/>
          <w:sz w:val="28"/>
          <w:szCs w:val="28"/>
        </w:rPr>
        <w:t>-</w:t>
      </w:r>
      <w:r w:rsidR="00FA2731">
        <w:rPr>
          <w:rFonts w:eastAsia="MS Mincho"/>
          <w:sz w:val="28"/>
          <w:szCs w:val="28"/>
        </w:rPr>
        <w:t> </w:t>
      </w:r>
      <w:r w:rsidR="007411EB">
        <w:rPr>
          <w:rFonts w:eastAsia="MS Mincho"/>
          <w:sz w:val="28"/>
          <w:szCs w:val="28"/>
        </w:rPr>
        <w:t>сохранность</w:t>
      </w:r>
      <w:r w:rsidRPr="003A3409">
        <w:rPr>
          <w:rFonts w:eastAsia="MS Mincho"/>
          <w:sz w:val="28"/>
          <w:szCs w:val="28"/>
        </w:rPr>
        <w:t xml:space="preserve"> пломб</w:t>
      </w:r>
      <w:r w:rsidR="006E6450">
        <w:rPr>
          <w:rFonts w:eastAsia="MS Mincho"/>
          <w:sz w:val="28"/>
          <w:szCs w:val="28"/>
        </w:rPr>
        <w:t>,</w:t>
      </w:r>
      <w:r w:rsidR="00E82A4B" w:rsidRPr="00135774">
        <w:rPr>
          <w:rFonts w:eastAsia="MS Mincho"/>
          <w:sz w:val="28"/>
          <w:szCs w:val="26"/>
        </w:rPr>
        <w:t xml:space="preserve"> </w:t>
      </w:r>
      <w:r w:rsidR="00FD35C0">
        <w:rPr>
          <w:rFonts w:eastAsia="MS Mincho"/>
          <w:sz w:val="28"/>
          <w:szCs w:val="26"/>
        </w:rPr>
        <w:t xml:space="preserve"> </w:t>
      </w:r>
      <w:r w:rsidR="00E82A4B" w:rsidRPr="00135774">
        <w:rPr>
          <w:rFonts w:eastAsia="MS Mincho"/>
          <w:sz w:val="28"/>
          <w:szCs w:val="26"/>
        </w:rPr>
        <w:t xml:space="preserve">отсутствие </w:t>
      </w:r>
      <w:r w:rsidR="007411EB">
        <w:rPr>
          <w:rFonts w:eastAsia="MS Mincho"/>
          <w:sz w:val="28"/>
          <w:szCs w:val="26"/>
        </w:rPr>
        <w:t xml:space="preserve">видимых </w:t>
      </w:r>
      <w:r w:rsidR="00E82A4B" w:rsidRPr="00135774">
        <w:rPr>
          <w:rFonts w:eastAsia="MS Mincho"/>
          <w:sz w:val="28"/>
          <w:szCs w:val="26"/>
        </w:rPr>
        <w:t>механических повреждений;</w:t>
      </w:r>
    </w:p>
    <w:p w:rsidR="00E82A4B" w:rsidRPr="005A6140" w:rsidRDefault="00C01549" w:rsidP="00216ED1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135774">
        <w:rPr>
          <w:rFonts w:eastAsia="MS Mincho"/>
          <w:sz w:val="28"/>
          <w:szCs w:val="26"/>
        </w:rPr>
        <w:t>- </w:t>
      </w:r>
      <w:r w:rsidR="000E062F">
        <w:rPr>
          <w:rFonts w:eastAsia="MS Mincho"/>
          <w:sz w:val="28"/>
          <w:szCs w:val="26"/>
        </w:rPr>
        <w:t>качество крепления органов управления</w:t>
      </w:r>
      <w:r w:rsidR="00E82A4B" w:rsidRPr="00135774">
        <w:rPr>
          <w:rFonts w:eastAsia="MS Mincho"/>
          <w:sz w:val="28"/>
          <w:szCs w:val="26"/>
        </w:rPr>
        <w:t>,</w:t>
      </w:r>
      <w:r w:rsidR="00E82A56" w:rsidRPr="00135774">
        <w:rPr>
          <w:rFonts w:eastAsia="MS Mincho"/>
          <w:sz w:val="28"/>
          <w:szCs w:val="26"/>
        </w:rPr>
        <w:t xml:space="preserve"> четкость фиксации их положения</w:t>
      </w:r>
      <w:r w:rsidR="008F7513" w:rsidRPr="00135774">
        <w:rPr>
          <w:rFonts w:eastAsia="MS Mincho"/>
          <w:sz w:val="28"/>
          <w:szCs w:val="26"/>
        </w:rPr>
        <w:t>, наличие вставок плавких</w:t>
      </w:r>
      <w:r w:rsidR="005A6140" w:rsidRPr="005A6140">
        <w:rPr>
          <w:rFonts w:eastAsia="MS Mincho"/>
          <w:sz w:val="28"/>
          <w:szCs w:val="26"/>
        </w:rPr>
        <w:t xml:space="preserve"> </w:t>
      </w:r>
      <w:r w:rsidR="005A6140" w:rsidRPr="00135774">
        <w:rPr>
          <w:rFonts w:eastAsia="MS Mincho"/>
          <w:sz w:val="28"/>
          <w:szCs w:val="26"/>
        </w:rPr>
        <w:t xml:space="preserve">и </w:t>
      </w:r>
      <w:r w:rsidR="001A4D87">
        <w:rPr>
          <w:rFonts w:eastAsia="MS Mincho"/>
          <w:sz w:val="28"/>
          <w:szCs w:val="26"/>
        </w:rPr>
        <w:t xml:space="preserve">их </w:t>
      </w:r>
      <w:r w:rsidR="005A6140" w:rsidRPr="00135774">
        <w:rPr>
          <w:rFonts w:eastAsia="MS Mincho"/>
          <w:sz w:val="28"/>
          <w:szCs w:val="26"/>
        </w:rPr>
        <w:t>соответствие</w:t>
      </w:r>
      <w:r w:rsidR="005A6140" w:rsidRPr="005A6140">
        <w:rPr>
          <w:rFonts w:eastAsia="MS Mincho"/>
          <w:szCs w:val="26"/>
        </w:rPr>
        <w:t xml:space="preserve"> </w:t>
      </w:r>
      <w:r w:rsidR="005A6140" w:rsidRPr="005A6140">
        <w:rPr>
          <w:rFonts w:eastAsia="MS Mincho"/>
          <w:sz w:val="28"/>
          <w:szCs w:val="28"/>
        </w:rPr>
        <w:t>маркировочным надписям</w:t>
      </w:r>
      <w:r w:rsidR="00E82A4B" w:rsidRPr="005A6140">
        <w:rPr>
          <w:rFonts w:eastAsia="MS Mincho"/>
          <w:sz w:val="28"/>
          <w:szCs w:val="28"/>
        </w:rPr>
        <w:t>;</w:t>
      </w:r>
    </w:p>
    <w:p w:rsidR="00E82A4B" w:rsidRPr="00135774" w:rsidRDefault="00883744" w:rsidP="00216ED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E82A4B" w:rsidRPr="00135774">
        <w:rPr>
          <w:rFonts w:eastAsia="MS Mincho"/>
          <w:sz w:val="28"/>
          <w:szCs w:val="26"/>
        </w:rPr>
        <w:t>чистоту</w:t>
      </w:r>
      <w:r w:rsidR="003A3409">
        <w:rPr>
          <w:rFonts w:eastAsia="MS Mincho"/>
          <w:sz w:val="28"/>
          <w:szCs w:val="26"/>
        </w:rPr>
        <w:t xml:space="preserve"> и исправность</w:t>
      </w:r>
      <w:r w:rsidR="00E82A4B" w:rsidRPr="00135774">
        <w:rPr>
          <w:rFonts w:eastAsia="MS Mincho"/>
          <w:sz w:val="28"/>
          <w:szCs w:val="26"/>
        </w:rPr>
        <w:t xml:space="preserve"> гнезд, разъемов, клемм;</w:t>
      </w:r>
      <w:r w:rsidR="003A3409">
        <w:rPr>
          <w:rFonts w:eastAsia="MS Mincho"/>
          <w:sz w:val="28"/>
          <w:szCs w:val="26"/>
        </w:rPr>
        <w:t xml:space="preserve"> </w:t>
      </w:r>
      <w:r w:rsidR="00E82A4B" w:rsidRPr="00135774">
        <w:rPr>
          <w:rFonts w:eastAsia="MS Mincho"/>
          <w:sz w:val="28"/>
          <w:szCs w:val="26"/>
        </w:rPr>
        <w:t>состояние соединительных проводов, кабелей, лакокрасочного покрытия, четкость маркировочных надписей</w:t>
      </w:r>
      <w:r w:rsidR="00AC738C">
        <w:rPr>
          <w:rFonts w:eastAsia="MS Mincho"/>
          <w:sz w:val="28"/>
          <w:szCs w:val="26"/>
        </w:rPr>
        <w:t>.</w:t>
      </w:r>
    </w:p>
    <w:p w:rsidR="00E82A4B" w:rsidRPr="00135774" w:rsidRDefault="00E82A4B" w:rsidP="00216ED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Осциллограф, имеющий дефекты, браковать и направлять в ремонт.</w:t>
      </w:r>
    </w:p>
    <w:p w:rsidR="00E82A4B" w:rsidRPr="00135774" w:rsidRDefault="00E0299C" w:rsidP="00216ED1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2.2.2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Приступая к работе с осциллографом, внимательно изучит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настояще</w:t>
      </w:r>
      <w:r w:rsidR="005A4047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РЭ.</w:t>
      </w:r>
    </w:p>
    <w:p w:rsidR="00E82A4B" w:rsidRPr="00135774" w:rsidRDefault="00E0299C" w:rsidP="00216ED1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2.2.3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Во время работы осциллограф установит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так, чтобы вентиляционные </w:t>
      </w:r>
      <w:r w:rsidR="00E82A4B" w:rsidRPr="00AD0D44">
        <w:rPr>
          <w:rFonts w:eastAsia="MS Mincho"/>
          <w:spacing w:val="-4"/>
          <w:sz w:val="28"/>
          <w:szCs w:val="26"/>
        </w:rPr>
        <w:t xml:space="preserve">отверстия на крышке </w:t>
      </w:r>
      <w:r w:rsidR="005F24F0" w:rsidRPr="00AD0D44">
        <w:rPr>
          <w:rFonts w:eastAsia="MS Mincho"/>
          <w:spacing w:val="-4"/>
          <w:sz w:val="28"/>
          <w:szCs w:val="26"/>
        </w:rPr>
        <w:t xml:space="preserve">и сбоку </w:t>
      </w:r>
      <w:r w:rsidR="00E82A4B" w:rsidRPr="00AD0D44">
        <w:rPr>
          <w:rFonts w:eastAsia="MS Mincho"/>
          <w:spacing w:val="-4"/>
          <w:sz w:val="28"/>
          <w:szCs w:val="26"/>
        </w:rPr>
        <w:t>осциллографа не закрывались посторонними предметами</w:t>
      </w:r>
      <w:r w:rsidR="00E82A4B" w:rsidRPr="00135774">
        <w:rPr>
          <w:rFonts w:eastAsia="MS Mincho"/>
          <w:sz w:val="28"/>
          <w:szCs w:val="26"/>
        </w:rPr>
        <w:t>.</w:t>
      </w:r>
    </w:p>
    <w:p w:rsidR="00E82A4B" w:rsidRPr="00135774" w:rsidRDefault="00E0299C" w:rsidP="00216ED1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2.2.4</w:t>
      </w:r>
      <w:r w:rsidRPr="00135774">
        <w:rPr>
          <w:rFonts w:eastAsia="MS Mincho"/>
          <w:sz w:val="28"/>
          <w:szCs w:val="26"/>
        </w:rPr>
        <w:tab/>
      </w:r>
      <w:r w:rsidR="00E82A4B" w:rsidRPr="00135774">
        <w:rPr>
          <w:rFonts w:eastAsia="MS Mincho"/>
          <w:sz w:val="28"/>
          <w:szCs w:val="26"/>
        </w:rPr>
        <w:t>Перед включением осциллографа выполнит</w:t>
      </w:r>
      <w:r w:rsidR="00760010" w:rsidRPr="00135774">
        <w:rPr>
          <w:rFonts w:eastAsia="MS Mincho"/>
          <w:sz w:val="28"/>
          <w:szCs w:val="26"/>
        </w:rPr>
        <w:t>е</w:t>
      </w:r>
      <w:r w:rsidR="00E82A4B" w:rsidRPr="00135774">
        <w:rPr>
          <w:rFonts w:eastAsia="MS Mincho"/>
          <w:sz w:val="28"/>
          <w:szCs w:val="26"/>
        </w:rPr>
        <w:t xml:space="preserve"> меры безопасности</w:t>
      </w:r>
      <w:r w:rsidR="00901C8D" w:rsidRPr="00135774">
        <w:rPr>
          <w:rFonts w:eastAsia="MS Mincho"/>
          <w:sz w:val="28"/>
          <w:szCs w:val="26"/>
        </w:rPr>
        <w:t xml:space="preserve"> согласно 2.1.</w:t>
      </w:r>
    </w:p>
    <w:p w:rsidR="000F049E" w:rsidRPr="00135774" w:rsidRDefault="000F049E" w:rsidP="00216ED1">
      <w:pPr>
        <w:widowControl w:val="0"/>
        <w:tabs>
          <w:tab w:val="num" w:pos="1440"/>
        </w:tabs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135774">
        <w:rPr>
          <w:snapToGrid w:val="0"/>
          <w:sz w:val="28"/>
          <w:szCs w:val="26"/>
        </w:rPr>
        <w:t xml:space="preserve">Для подключения </w:t>
      </w:r>
      <w:r w:rsidR="00FA3FC7" w:rsidRPr="00135774">
        <w:rPr>
          <w:rFonts w:eastAsia="MS Mincho"/>
          <w:sz w:val="28"/>
          <w:szCs w:val="26"/>
        </w:rPr>
        <w:t xml:space="preserve">осциллографа </w:t>
      </w:r>
      <w:r w:rsidRPr="00135774">
        <w:rPr>
          <w:snapToGrid w:val="0"/>
          <w:sz w:val="28"/>
          <w:szCs w:val="26"/>
        </w:rPr>
        <w:t>к сети питания и объекту измерения, исполь</w:t>
      </w:r>
      <w:r w:rsidR="00AF2186">
        <w:rPr>
          <w:snapToGrid w:val="0"/>
          <w:sz w:val="28"/>
          <w:szCs w:val="26"/>
        </w:rPr>
        <w:t>-</w:t>
      </w:r>
      <w:r w:rsidRPr="00135774">
        <w:rPr>
          <w:snapToGrid w:val="0"/>
          <w:sz w:val="28"/>
          <w:szCs w:val="26"/>
        </w:rPr>
        <w:t>з</w:t>
      </w:r>
      <w:r w:rsidR="00287DD0" w:rsidRPr="00135774">
        <w:rPr>
          <w:snapToGrid w:val="0"/>
          <w:sz w:val="28"/>
          <w:szCs w:val="26"/>
        </w:rPr>
        <w:t>уйте</w:t>
      </w:r>
      <w:r w:rsidRPr="00135774">
        <w:rPr>
          <w:snapToGrid w:val="0"/>
          <w:sz w:val="28"/>
          <w:szCs w:val="26"/>
        </w:rPr>
        <w:t xml:space="preserve"> кабели из комплекта поставки.</w:t>
      </w:r>
      <w:r w:rsidR="00AF2186">
        <w:rPr>
          <w:snapToGrid w:val="0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Для подключения </w:t>
      </w:r>
      <w:r w:rsidRPr="00135774">
        <w:rPr>
          <w:rFonts w:eastAsia="MS Mincho"/>
          <w:sz w:val="28"/>
          <w:szCs w:val="26"/>
        </w:rPr>
        <w:t>осциллограф</w:t>
      </w:r>
      <w:r w:rsidR="00FA3FC7" w:rsidRPr="00135774">
        <w:rPr>
          <w:rFonts w:eastAsia="MS Mincho"/>
          <w:sz w:val="28"/>
          <w:szCs w:val="26"/>
        </w:rPr>
        <w:t>а</w:t>
      </w:r>
      <w:r w:rsidRPr="00135774">
        <w:rPr>
          <w:rFonts w:eastAsia="MS Mincho"/>
          <w:sz w:val="28"/>
          <w:szCs w:val="26"/>
        </w:rPr>
        <w:t xml:space="preserve"> </w:t>
      </w:r>
      <w:r w:rsidRPr="00135774">
        <w:rPr>
          <w:snapToGrid w:val="0"/>
          <w:sz w:val="28"/>
          <w:szCs w:val="26"/>
        </w:rPr>
        <w:t xml:space="preserve">по интерфейсу 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rFonts w:ascii="Arial Narrow" w:hAnsi="Arial Narrow"/>
          <w:sz w:val="28"/>
          <w:szCs w:val="26"/>
          <w:lang w:val="en-US"/>
        </w:rPr>
        <w:t>USB</w:t>
      </w:r>
      <w:r w:rsidR="00CE6394" w:rsidRPr="00135774">
        <w:rPr>
          <w:rFonts w:eastAsia="MS Mincho"/>
          <w:sz w:val="28"/>
          <w:szCs w:val="26"/>
        </w:rPr>
        <w:t>″</w:t>
      </w:r>
      <w:r w:rsidRPr="00135774">
        <w:rPr>
          <w:snapToGrid w:val="0"/>
          <w:sz w:val="28"/>
          <w:szCs w:val="26"/>
        </w:rPr>
        <w:t xml:space="preserve"> следует использовать </w:t>
      </w:r>
      <w:r w:rsidRPr="00135774">
        <w:rPr>
          <w:sz w:val="28"/>
          <w:szCs w:val="26"/>
        </w:rPr>
        <w:t>стандартный кабель</w:t>
      </w:r>
      <w:r w:rsidRPr="00135774">
        <w:rPr>
          <w:rFonts w:eastAsia="MS Mincho"/>
          <w:sz w:val="28"/>
          <w:szCs w:val="26"/>
        </w:rPr>
        <w:t>″</w:t>
      </w:r>
      <w:r w:rsidRPr="00135774">
        <w:rPr>
          <w:sz w:val="28"/>
          <w:szCs w:val="26"/>
          <w:lang w:val="en-US"/>
        </w:rPr>
        <w:t>USB</w:t>
      </w:r>
      <w:r w:rsidRPr="00135774">
        <w:rPr>
          <w:sz w:val="28"/>
          <w:szCs w:val="26"/>
        </w:rPr>
        <w:t xml:space="preserve"> (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n</w:t>
      </w:r>
      <w:r w:rsidRPr="00135774">
        <w:rPr>
          <w:sz w:val="28"/>
          <w:szCs w:val="26"/>
        </w:rPr>
        <w:t xml:space="preserve">) тип </w:t>
      </w:r>
      <w:r w:rsidRPr="00135774">
        <w:rPr>
          <w:sz w:val="28"/>
          <w:szCs w:val="26"/>
          <w:lang w:val="en-US"/>
        </w:rPr>
        <w:t>A</w:t>
      </w:r>
      <w:r w:rsidRPr="00135774">
        <w:rPr>
          <w:sz w:val="28"/>
          <w:szCs w:val="26"/>
        </w:rPr>
        <w:t>-</w:t>
      </w:r>
      <w:r w:rsidRPr="00135774">
        <w:rPr>
          <w:sz w:val="28"/>
          <w:szCs w:val="26"/>
          <w:lang w:val="en-US"/>
        </w:rPr>
        <w:t>B</w:t>
      </w:r>
      <w:r w:rsidRPr="00135774">
        <w:rPr>
          <w:sz w:val="28"/>
          <w:szCs w:val="26"/>
        </w:rPr>
        <w:t>, 2 м</w:t>
      </w:r>
      <w:r w:rsidRPr="00135774">
        <w:rPr>
          <w:rFonts w:eastAsia="MS Mincho"/>
          <w:sz w:val="28"/>
          <w:szCs w:val="26"/>
        </w:rPr>
        <w:t>″.</w:t>
      </w:r>
    </w:p>
    <w:p w:rsidR="00E82A4B" w:rsidRPr="00B5260F" w:rsidRDefault="00E0299C" w:rsidP="00226F7A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B5260F">
        <w:rPr>
          <w:rFonts w:eastAsia="MS Mincho"/>
          <w:sz w:val="28"/>
          <w:szCs w:val="28"/>
        </w:rPr>
        <w:lastRenderedPageBreak/>
        <w:t>2.2.5</w:t>
      </w:r>
      <w:r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В случае большой разности температур между складским и рабочим помещениями осциллограф перед включением выдержать в нормальных условиях не</w:t>
      </w:r>
      <w:r w:rsidR="00FF6B93">
        <w:rPr>
          <w:rFonts w:eastAsia="MS Mincho"/>
          <w:sz w:val="28"/>
          <w:szCs w:val="28"/>
          <w:lang w:val="en-US"/>
        </w:rPr>
        <w:t> </w:t>
      </w:r>
      <w:r w:rsidR="00E82A4B" w:rsidRPr="00B5260F">
        <w:rPr>
          <w:rFonts w:eastAsia="MS Mincho"/>
          <w:sz w:val="28"/>
          <w:szCs w:val="28"/>
        </w:rPr>
        <w:t>менее 4</w:t>
      </w:r>
      <w:r w:rsidR="002119D9" w:rsidRPr="00B5260F">
        <w:rPr>
          <w:rFonts w:eastAsia="MS Mincho"/>
          <w:sz w:val="28"/>
          <w:szCs w:val="28"/>
        </w:rPr>
        <w:t> </w:t>
      </w:r>
      <w:r w:rsidR="00E82A4B" w:rsidRPr="00B5260F">
        <w:rPr>
          <w:rFonts w:eastAsia="MS Mincho"/>
          <w:sz w:val="28"/>
          <w:szCs w:val="28"/>
        </w:rPr>
        <w:t>ч.</w:t>
      </w:r>
    </w:p>
    <w:p w:rsidR="00E82A4B" w:rsidRDefault="00E0299C" w:rsidP="00226F7A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B5260F">
        <w:rPr>
          <w:rFonts w:eastAsia="MS Mincho"/>
          <w:sz w:val="28"/>
          <w:szCs w:val="28"/>
        </w:rPr>
        <w:t>2.2.</w:t>
      </w:r>
      <w:r w:rsidR="00520A83" w:rsidRPr="00B5260F">
        <w:rPr>
          <w:rFonts w:eastAsia="MS Mincho"/>
          <w:sz w:val="28"/>
          <w:szCs w:val="28"/>
        </w:rPr>
        <w:t>6</w:t>
      </w:r>
      <w:r w:rsidRPr="00B5260F">
        <w:rPr>
          <w:rFonts w:eastAsia="MS Mincho"/>
          <w:sz w:val="28"/>
          <w:szCs w:val="28"/>
        </w:rPr>
        <w:tab/>
      </w:r>
      <w:r w:rsidR="00E82A4B" w:rsidRPr="00B5260F">
        <w:rPr>
          <w:rFonts w:eastAsia="MS Mincho"/>
          <w:sz w:val="28"/>
          <w:szCs w:val="28"/>
        </w:rPr>
        <w:t>После длительного хранения или транспортирования в условиях повышенной влажности осциллограф перед включением выдержать в</w:t>
      </w:r>
      <w:r w:rsidR="00503FEB" w:rsidRPr="00B5260F">
        <w:rPr>
          <w:rFonts w:eastAsia="MS Mincho"/>
          <w:sz w:val="28"/>
          <w:szCs w:val="28"/>
        </w:rPr>
        <w:t xml:space="preserve"> нормальных условиях не менее 8 </w:t>
      </w:r>
      <w:r w:rsidR="00E82A4B" w:rsidRPr="00B5260F">
        <w:rPr>
          <w:rFonts w:eastAsia="MS Mincho"/>
          <w:sz w:val="28"/>
          <w:szCs w:val="28"/>
        </w:rPr>
        <w:t>ч.</w:t>
      </w:r>
    </w:p>
    <w:p w:rsidR="000D315F" w:rsidRPr="005E749D" w:rsidRDefault="000D315F" w:rsidP="00663A0B">
      <w:pPr>
        <w:pStyle w:val="125"/>
        <w:spacing w:line="276" w:lineRule="auto"/>
        <w:ind w:firstLine="567"/>
        <w:rPr>
          <w:rFonts w:eastAsia="MS Mincho"/>
          <w:sz w:val="12"/>
          <w:szCs w:val="12"/>
        </w:rPr>
      </w:pPr>
    </w:p>
    <w:p w:rsidR="008B5F7E" w:rsidRDefault="003514A9" w:rsidP="00DA3DAD">
      <w:pPr>
        <w:pStyle w:val="3"/>
      </w:pPr>
      <w:bookmarkStart w:id="27" w:name="_Toc498074077"/>
      <w:r>
        <w:t>2.3</w:t>
      </w:r>
      <w:r>
        <w:tab/>
      </w:r>
      <w:r w:rsidR="008B5F7E">
        <w:t>Органы управления, подключения и индикации</w:t>
      </w:r>
      <w:bookmarkEnd w:id="27"/>
    </w:p>
    <w:p w:rsidR="00132110" w:rsidRPr="00135774" w:rsidRDefault="00E35B54" w:rsidP="0072783A">
      <w:pPr>
        <w:tabs>
          <w:tab w:val="left" w:pos="1326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2.3.1</w:t>
      </w:r>
      <w:r w:rsidRPr="00135774">
        <w:rPr>
          <w:rFonts w:eastAsia="MS Mincho"/>
          <w:sz w:val="28"/>
          <w:szCs w:val="26"/>
        </w:rPr>
        <w:tab/>
      </w:r>
      <w:r w:rsidR="00132110" w:rsidRPr="00135774">
        <w:rPr>
          <w:rFonts w:eastAsia="MS Mincho"/>
          <w:sz w:val="28"/>
          <w:szCs w:val="26"/>
        </w:rPr>
        <w:t>Внешний вид о</w:t>
      </w:r>
      <w:r w:rsidR="00CF4330" w:rsidRPr="00135774">
        <w:rPr>
          <w:rFonts w:eastAsia="MS Mincho"/>
          <w:sz w:val="28"/>
          <w:szCs w:val="26"/>
        </w:rPr>
        <w:t>сциллограф</w:t>
      </w:r>
      <w:r w:rsidR="00132110" w:rsidRPr="00135774">
        <w:rPr>
          <w:rFonts w:eastAsia="MS Mincho"/>
          <w:sz w:val="28"/>
          <w:szCs w:val="26"/>
        </w:rPr>
        <w:t>а</w:t>
      </w:r>
      <w:r w:rsidR="00CF4330" w:rsidRPr="00135774">
        <w:rPr>
          <w:rFonts w:eastAsia="MS Mincho"/>
          <w:sz w:val="28"/>
          <w:szCs w:val="26"/>
        </w:rPr>
        <w:t xml:space="preserve"> представлен на рисунке</w:t>
      </w:r>
      <w:r w:rsidR="0039020E" w:rsidRPr="00135774">
        <w:rPr>
          <w:rFonts w:eastAsia="MS Mincho"/>
          <w:sz w:val="28"/>
          <w:szCs w:val="26"/>
        </w:rPr>
        <w:t> </w:t>
      </w:r>
      <w:r w:rsidR="00CF4330" w:rsidRPr="00135774">
        <w:rPr>
          <w:rFonts w:eastAsia="MS Mincho"/>
          <w:sz w:val="28"/>
          <w:szCs w:val="26"/>
        </w:rPr>
        <w:t>1</w:t>
      </w:r>
      <w:r w:rsidR="00EF2D3D" w:rsidRPr="00135774">
        <w:rPr>
          <w:rFonts w:eastAsia="MS Mincho"/>
          <w:sz w:val="28"/>
          <w:szCs w:val="26"/>
        </w:rPr>
        <w:t>.</w:t>
      </w:r>
      <w:r w:rsidR="00D61561" w:rsidRPr="00135774">
        <w:rPr>
          <w:rFonts w:eastAsia="MS Mincho"/>
          <w:sz w:val="28"/>
          <w:szCs w:val="26"/>
        </w:rPr>
        <w:t>1</w:t>
      </w:r>
      <w:r w:rsidR="00CF4330" w:rsidRPr="00135774">
        <w:rPr>
          <w:rFonts w:eastAsia="MS Mincho"/>
          <w:sz w:val="28"/>
          <w:szCs w:val="26"/>
        </w:rPr>
        <w:t>.</w:t>
      </w:r>
      <w:r w:rsidR="002C259E" w:rsidRPr="00135774">
        <w:rPr>
          <w:rFonts w:eastAsia="MS Mincho"/>
          <w:sz w:val="28"/>
          <w:szCs w:val="26"/>
        </w:rPr>
        <w:t xml:space="preserve"> Органы</w:t>
      </w:r>
      <w:r w:rsidR="00826164" w:rsidRPr="00135774">
        <w:rPr>
          <w:rFonts w:eastAsia="MS Mincho"/>
          <w:sz w:val="28"/>
          <w:szCs w:val="26"/>
        </w:rPr>
        <w:t> </w:t>
      </w:r>
      <w:r w:rsidR="002C259E" w:rsidRPr="00135774">
        <w:rPr>
          <w:rFonts w:eastAsia="MS Mincho"/>
          <w:sz w:val="28"/>
          <w:szCs w:val="26"/>
        </w:rPr>
        <w:t>управления,</w:t>
      </w:r>
      <w:r w:rsidR="00826164" w:rsidRPr="00135774">
        <w:rPr>
          <w:rFonts w:eastAsia="MS Mincho"/>
          <w:sz w:val="28"/>
          <w:szCs w:val="26"/>
        </w:rPr>
        <w:t> </w:t>
      </w:r>
      <w:r w:rsidR="00BC5821" w:rsidRPr="00135774">
        <w:rPr>
          <w:rFonts w:eastAsia="MS Mincho"/>
          <w:sz w:val="28"/>
          <w:szCs w:val="26"/>
        </w:rPr>
        <w:t xml:space="preserve">настройки, </w:t>
      </w:r>
      <w:r w:rsidR="002C259E" w:rsidRPr="00135774">
        <w:rPr>
          <w:rFonts w:eastAsia="MS Mincho"/>
          <w:sz w:val="28"/>
          <w:szCs w:val="26"/>
        </w:rPr>
        <w:t xml:space="preserve">подключения и индикации </w:t>
      </w:r>
      <w:r w:rsidR="00D212D0" w:rsidRPr="00135774">
        <w:rPr>
          <w:rFonts w:eastAsia="MS Mincho"/>
          <w:sz w:val="28"/>
          <w:szCs w:val="26"/>
        </w:rPr>
        <w:t xml:space="preserve">на передней панели </w:t>
      </w:r>
      <w:r w:rsidR="002C259E" w:rsidRPr="00135774">
        <w:rPr>
          <w:rFonts w:eastAsia="MS Mincho"/>
          <w:sz w:val="28"/>
          <w:szCs w:val="26"/>
        </w:rPr>
        <w:t xml:space="preserve">для удобства работы </w:t>
      </w:r>
      <w:r w:rsidR="005E4300" w:rsidRPr="00135774">
        <w:rPr>
          <w:rFonts w:eastAsia="MS Mincho"/>
          <w:sz w:val="28"/>
          <w:szCs w:val="26"/>
        </w:rPr>
        <w:t xml:space="preserve">оператора </w:t>
      </w:r>
      <w:r w:rsidR="002C259E" w:rsidRPr="00135774">
        <w:rPr>
          <w:rFonts w:eastAsia="MS Mincho"/>
          <w:sz w:val="28"/>
          <w:szCs w:val="26"/>
        </w:rPr>
        <w:t>сгруппированы по зонам</w:t>
      </w:r>
      <w:r w:rsidR="00D212D0" w:rsidRPr="00135774">
        <w:rPr>
          <w:rFonts w:eastAsia="MS Mincho"/>
          <w:sz w:val="28"/>
          <w:szCs w:val="26"/>
        </w:rPr>
        <w:t xml:space="preserve"> (рисунок 2.1).</w:t>
      </w:r>
    </w:p>
    <w:p w:rsidR="00951E31" w:rsidRPr="00135774" w:rsidRDefault="00A34C38" w:rsidP="0072783A">
      <w:pPr>
        <w:tabs>
          <w:tab w:val="left" w:pos="1326"/>
        </w:tabs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951E31" w:rsidRPr="00135774">
        <w:rPr>
          <w:rFonts w:eastAsia="MS Mincho"/>
          <w:sz w:val="28"/>
          <w:szCs w:val="26"/>
        </w:rPr>
        <w:t>2</w:t>
      </w:r>
      <w:r w:rsidRPr="00135774">
        <w:rPr>
          <w:rFonts w:eastAsia="MS Mincho"/>
          <w:sz w:val="28"/>
          <w:szCs w:val="26"/>
        </w:rPr>
        <w:tab/>
      </w:r>
      <w:r w:rsidR="008E2660" w:rsidRPr="00135774">
        <w:rPr>
          <w:rFonts w:eastAsia="MS Mincho"/>
          <w:sz w:val="28"/>
          <w:szCs w:val="26"/>
        </w:rPr>
        <w:t xml:space="preserve">Справа от ЖКЭ </w:t>
      </w:r>
      <w:r w:rsidR="00951E31" w:rsidRPr="00135774">
        <w:rPr>
          <w:rFonts w:eastAsia="MS Mincho"/>
          <w:sz w:val="28"/>
          <w:szCs w:val="26"/>
        </w:rPr>
        <w:t>находится передняя панель, разделенная линиями на четыре зоны.</w:t>
      </w:r>
    </w:p>
    <w:p w:rsidR="00E82A4B" w:rsidRPr="00135774" w:rsidRDefault="00414CB7" w:rsidP="0072783A">
      <w:pPr>
        <w:tabs>
          <w:tab w:val="left" w:pos="1326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2.3.</w:t>
      </w:r>
      <w:r w:rsidR="00FF52A1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ab/>
      </w:r>
      <w:r w:rsidR="00D46B76" w:rsidRPr="00135774">
        <w:rPr>
          <w:rFonts w:eastAsia="MS Mincho"/>
          <w:sz w:val="28"/>
          <w:szCs w:val="26"/>
        </w:rPr>
        <w:t>В зоне ″</w:t>
      </w:r>
      <w:r w:rsidR="00E82A4B" w:rsidRPr="00135774">
        <w:rPr>
          <w:rFonts w:ascii="Arial Narrow" w:eastAsia="MS Mincho" w:hAnsi="Arial Narrow"/>
          <w:b/>
          <w:sz w:val="28"/>
          <w:szCs w:val="26"/>
        </w:rPr>
        <w:t>У</w:t>
      </w:r>
      <w:r w:rsidR="00E82A4B" w:rsidRPr="005C5880">
        <w:rPr>
          <w:rFonts w:ascii="Arial Narrow" w:eastAsia="MS Mincho" w:hAnsi="Arial Narrow"/>
          <w:b/>
          <w:sz w:val="26"/>
          <w:szCs w:val="26"/>
        </w:rPr>
        <w:t>СИЛИТЕЛЬ</w:t>
      </w:r>
      <w:r w:rsidR="006E1AF8" w:rsidRPr="005C5880">
        <w:rPr>
          <w:rFonts w:ascii="Arial Narrow" w:eastAsia="MS Mincho" w:hAnsi="Arial Narrow"/>
          <w:b/>
          <w:sz w:val="26"/>
          <w:szCs w:val="26"/>
        </w:rPr>
        <w:t> </w:t>
      </w:r>
      <w:r w:rsidR="009D25EF" w:rsidRPr="005C5880">
        <w:rPr>
          <w:rFonts w:ascii="Arial Narrow" w:eastAsia="MS Mincho" w:hAnsi="Arial Narrow"/>
          <w:b/>
          <w:sz w:val="26"/>
          <w:szCs w:val="26"/>
          <w:lang w:val="en-US"/>
        </w:rPr>
        <w:t>Y</w:t>
      </w:r>
      <w:r w:rsidR="00D46B76" w:rsidRPr="00135774">
        <w:rPr>
          <w:rFonts w:eastAsia="MS Mincho"/>
          <w:sz w:val="28"/>
          <w:szCs w:val="26"/>
        </w:rPr>
        <w:t>″</w:t>
      </w:r>
      <w:r w:rsidR="00E82A4B" w:rsidRPr="00135774">
        <w:rPr>
          <w:rFonts w:eastAsia="MS Mincho"/>
          <w:sz w:val="28"/>
          <w:szCs w:val="26"/>
        </w:rPr>
        <w:t xml:space="preserve"> </w:t>
      </w:r>
      <w:r w:rsidR="00890649" w:rsidRPr="00135774">
        <w:rPr>
          <w:rFonts w:eastAsia="MS Mincho"/>
          <w:sz w:val="28"/>
          <w:szCs w:val="26"/>
        </w:rPr>
        <w:t>находятся</w:t>
      </w:r>
      <w:r w:rsidR="00E82A4B" w:rsidRPr="00135774">
        <w:rPr>
          <w:rFonts w:eastAsia="MS Mincho"/>
          <w:sz w:val="28"/>
          <w:szCs w:val="26"/>
        </w:rPr>
        <w:t xml:space="preserve"> органы </w:t>
      </w:r>
      <w:r w:rsidR="00890649" w:rsidRPr="00135774">
        <w:rPr>
          <w:rFonts w:eastAsia="MS Mincho"/>
          <w:sz w:val="28"/>
          <w:szCs w:val="26"/>
        </w:rPr>
        <w:t xml:space="preserve">подключения и </w:t>
      </w:r>
      <w:r w:rsidR="00E82A4B" w:rsidRPr="00135774">
        <w:rPr>
          <w:rFonts w:eastAsia="MS Mincho"/>
          <w:sz w:val="28"/>
          <w:szCs w:val="26"/>
        </w:rPr>
        <w:t xml:space="preserve">управления каналами </w:t>
      </w:r>
      <w:r w:rsidR="00E9775A" w:rsidRPr="00135774">
        <w:rPr>
          <w:rFonts w:eastAsia="MS Mincho"/>
          <w:sz w:val="28"/>
          <w:szCs w:val="26"/>
        </w:rPr>
        <w:t xml:space="preserve">тракта </w:t>
      </w:r>
      <w:r w:rsidR="002C259E" w:rsidRPr="00135774">
        <w:rPr>
          <w:rFonts w:eastAsia="MS Mincho"/>
          <w:sz w:val="28"/>
          <w:szCs w:val="26"/>
        </w:rPr>
        <w:t xml:space="preserve">вертикального </w:t>
      </w:r>
      <w:r w:rsidR="00E82A4B" w:rsidRPr="00135774">
        <w:rPr>
          <w:rFonts w:eastAsia="MS Mincho"/>
          <w:sz w:val="28"/>
          <w:szCs w:val="26"/>
        </w:rPr>
        <w:t>отклонения:</w:t>
      </w:r>
    </w:p>
    <w:p w:rsidR="00E82A4B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>-</w:t>
      </w:r>
      <w:r w:rsidR="009046DA" w:rsidRPr="00135774">
        <w:rPr>
          <w:rFonts w:eastAsia="MS Mincho"/>
          <w:sz w:val="28"/>
          <w:szCs w:val="26"/>
        </w:rPr>
        <w:t> </w:t>
      </w:r>
      <w:r w:rsidR="000C6E95" w:rsidRPr="00135774">
        <w:rPr>
          <w:rFonts w:eastAsia="MS Mincho"/>
          <w:sz w:val="28"/>
          <w:szCs w:val="26"/>
        </w:rPr>
        <w:t xml:space="preserve">кнопки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1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, </w:t>
      </w:r>
      <w:r w:rsidR="00D0405C" w:rsidRPr="00135774">
        <w:rPr>
          <w:rFonts w:eastAsia="MS Mincho"/>
          <w:sz w:val="28"/>
          <w:szCs w:val="26"/>
        </w:rPr>
        <w:t>″</w:t>
      </w:r>
      <w:r w:rsidR="009D25EF" w:rsidRPr="005C5880">
        <w:rPr>
          <w:rFonts w:ascii="Arial Narrow" w:eastAsia="MS Mincho" w:hAnsi="Arial Narrow"/>
          <w:b/>
          <w:sz w:val="26"/>
          <w:szCs w:val="26"/>
        </w:rPr>
        <w:t>КАНАЛ</w:t>
      </w:r>
      <w:r w:rsidRPr="005C5880">
        <w:rPr>
          <w:rFonts w:ascii="Arial Narrow" w:eastAsia="MS Mincho" w:hAnsi="Arial Narrow"/>
          <w:b/>
          <w:sz w:val="26"/>
          <w:szCs w:val="26"/>
        </w:rPr>
        <w:t xml:space="preserve"> 2</w:t>
      </w:r>
      <w:r w:rsidR="00D0405C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FD1F14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>для</w:t>
      </w:r>
      <w:r w:rsidRPr="00135774">
        <w:rPr>
          <w:rFonts w:eastAsia="MS Mincho"/>
          <w:sz w:val="28"/>
          <w:szCs w:val="26"/>
        </w:rPr>
        <w:t xml:space="preserve"> </w:t>
      </w:r>
      <w:r w:rsidR="000C6E95" w:rsidRPr="00135774">
        <w:rPr>
          <w:rFonts w:eastAsia="MS Mincho"/>
          <w:sz w:val="28"/>
          <w:szCs w:val="26"/>
        </w:rPr>
        <w:t xml:space="preserve">включения меню </w:t>
      </w:r>
      <w:r w:rsidRPr="00135774">
        <w:rPr>
          <w:rFonts w:eastAsia="MS Mincho"/>
          <w:sz w:val="28"/>
          <w:szCs w:val="26"/>
        </w:rPr>
        <w:t>у</w:t>
      </w:r>
      <w:r w:rsidR="000C6E95" w:rsidRPr="00135774">
        <w:rPr>
          <w:rFonts w:eastAsia="MS Mincho"/>
          <w:sz w:val="28"/>
          <w:szCs w:val="26"/>
        </w:rPr>
        <w:t>правления канал</w:t>
      </w:r>
      <w:r w:rsidR="00B0323A" w:rsidRPr="00135774">
        <w:rPr>
          <w:rFonts w:eastAsia="MS Mincho"/>
          <w:sz w:val="28"/>
          <w:szCs w:val="26"/>
        </w:rPr>
        <w:t>ом</w:t>
      </w:r>
      <w:r w:rsidRPr="00135774">
        <w:rPr>
          <w:rFonts w:eastAsia="MS Mincho"/>
          <w:sz w:val="28"/>
          <w:szCs w:val="26"/>
        </w:rPr>
        <w:t xml:space="preserve"> 1 и 2</w:t>
      </w:r>
      <w:r w:rsidR="00770948" w:rsidRPr="00135774">
        <w:rPr>
          <w:rFonts w:eastAsia="MS Mincho"/>
          <w:sz w:val="28"/>
          <w:szCs w:val="26"/>
        </w:rPr>
        <w:t xml:space="preserve"> соответственно</w:t>
      </w:r>
      <w:r w:rsidR="00EF37B5" w:rsidRPr="00135774">
        <w:rPr>
          <w:rFonts w:eastAsia="MS Mincho"/>
          <w:sz w:val="28"/>
          <w:szCs w:val="26"/>
        </w:rPr>
        <w:t xml:space="preserve">. Возле </w:t>
      </w:r>
      <w:r w:rsidR="004214D6" w:rsidRPr="00135774">
        <w:rPr>
          <w:rFonts w:eastAsia="MS Mincho"/>
          <w:sz w:val="28"/>
          <w:szCs w:val="26"/>
        </w:rPr>
        <w:t>этих</w:t>
      </w:r>
      <w:r w:rsidR="00EF37B5" w:rsidRPr="00135774">
        <w:rPr>
          <w:rFonts w:eastAsia="MS Mincho"/>
          <w:sz w:val="28"/>
          <w:szCs w:val="26"/>
        </w:rPr>
        <w:t xml:space="preserve"> кноп</w:t>
      </w:r>
      <w:r w:rsidR="004214D6" w:rsidRPr="00135774">
        <w:rPr>
          <w:rFonts w:eastAsia="MS Mincho"/>
          <w:sz w:val="28"/>
          <w:szCs w:val="26"/>
        </w:rPr>
        <w:t>о</w:t>
      </w:r>
      <w:r w:rsidR="00EF37B5" w:rsidRPr="00135774">
        <w:rPr>
          <w:rFonts w:eastAsia="MS Mincho"/>
          <w:sz w:val="28"/>
          <w:szCs w:val="26"/>
        </w:rPr>
        <w:t>к</w:t>
      </w:r>
      <w:r w:rsidR="004214D6" w:rsidRPr="00135774">
        <w:rPr>
          <w:rFonts w:eastAsia="MS Mincho"/>
          <w:sz w:val="28"/>
          <w:szCs w:val="26"/>
        </w:rPr>
        <w:t xml:space="preserve"> находя</w:t>
      </w:r>
      <w:r w:rsidR="00EF37B5" w:rsidRPr="00135774">
        <w:rPr>
          <w:rFonts w:eastAsia="MS Mincho"/>
          <w:sz w:val="28"/>
          <w:szCs w:val="26"/>
        </w:rPr>
        <w:t>тся светодиод</w:t>
      </w:r>
      <w:r w:rsidR="004214D6" w:rsidRPr="00135774">
        <w:rPr>
          <w:rFonts w:eastAsia="MS Mincho"/>
          <w:sz w:val="28"/>
          <w:szCs w:val="26"/>
        </w:rPr>
        <w:t>ы</w:t>
      </w:r>
      <w:r w:rsidR="00EF37B5" w:rsidRPr="00135774">
        <w:rPr>
          <w:rFonts w:eastAsia="MS Mincho"/>
          <w:sz w:val="28"/>
          <w:szCs w:val="26"/>
        </w:rPr>
        <w:t>, которы</w:t>
      </w:r>
      <w:r w:rsidR="004214D6" w:rsidRPr="00135774">
        <w:rPr>
          <w:rFonts w:eastAsia="MS Mincho"/>
          <w:sz w:val="28"/>
          <w:szCs w:val="26"/>
        </w:rPr>
        <w:t>е</w:t>
      </w:r>
      <w:r w:rsidR="00EF37B5" w:rsidRPr="00135774">
        <w:rPr>
          <w:rFonts w:eastAsia="MS Mincho"/>
          <w:sz w:val="28"/>
          <w:szCs w:val="26"/>
        </w:rPr>
        <w:t xml:space="preserve"> индициру</w:t>
      </w:r>
      <w:r w:rsidR="004214D6" w:rsidRPr="00135774">
        <w:rPr>
          <w:rFonts w:eastAsia="MS Mincho"/>
          <w:sz w:val="28"/>
          <w:szCs w:val="26"/>
        </w:rPr>
        <w:t>ю</w:t>
      </w:r>
      <w:r w:rsidR="00EF37B5" w:rsidRPr="00135774">
        <w:rPr>
          <w:rFonts w:eastAsia="MS Mincho"/>
          <w:sz w:val="28"/>
          <w:szCs w:val="26"/>
        </w:rPr>
        <w:t>т включение канал</w:t>
      </w:r>
      <w:r w:rsidR="004214D6" w:rsidRPr="00135774">
        <w:rPr>
          <w:rFonts w:eastAsia="MS Mincho"/>
          <w:sz w:val="28"/>
          <w:szCs w:val="26"/>
        </w:rPr>
        <w:t>ов</w:t>
      </w:r>
      <w:r w:rsidR="00770948" w:rsidRPr="00135774">
        <w:rPr>
          <w:rFonts w:eastAsia="MS Mincho"/>
          <w:sz w:val="28"/>
          <w:szCs w:val="26"/>
        </w:rPr>
        <w:t xml:space="preserve">. Длительное </w:t>
      </w:r>
      <w:r w:rsidR="005622AD" w:rsidRPr="00135774">
        <w:rPr>
          <w:rFonts w:eastAsia="MS Mincho"/>
          <w:sz w:val="28"/>
          <w:szCs w:val="26"/>
        </w:rPr>
        <w:t xml:space="preserve">нажатие </w:t>
      </w:r>
      <w:r w:rsidR="00945294" w:rsidRPr="00135774">
        <w:rPr>
          <w:rFonts w:eastAsia="MS Mincho"/>
          <w:sz w:val="28"/>
          <w:szCs w:val="26"/>
        </w:rPr>
        <w:t xml:space="preserve">кнопки 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1</w:t>
      </w:r>
      <w:r w:rsidR="00410B1D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 (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КАНАЛ</w:t>
      </w:r>
      <w:r w:rsidR="003A7AC4" w:rsidRPr="00F23B91">
        <w:rPr>
          <w:rFonts w:ascii="Arial Narrow" w:eastAsia="MS Mincho" w:hAnsi="Arial Narrow"/>
          <w:b/>
          <w:sz w:val="26"/>
          <w:szCs w:val="26"/>
        </w:rPr>
        <w:t> </w:t>
      </w:r>
      <w:r w:rsidR="00945294" w:rsidRPr="00F23B91">
        <w:rPr>
          <w:rFonts w:ascii="Arial Narrow" w:eastAsia="MS Mincho" w:hAnsi="Arial Narrow"/>
          <w:b/>
          <w:sz w:val="26"/>
          <w:szCs w:val="26"/>
        </w:rPr>
        <w:t>2</w:t>
      </w:r>
      <w:r w:rsidR="00D0405C" w:rsidRPr="00135774">
        <w:rPr>
          <w:rFonts w:eastAsia="MS Mincho"/>
          <w:sz w:val="28"/>
          <w:szCs w:val="26"/>
        </w:rPr>
        <w:t>″</w:t>
      </w:r>
      <w:r w:rsidR="00945294" w:rsidRPr="00135774">
        <w:rPr>
          <w:rFonts w:eastAsia="MS Mincho"/>
          <w:sz w:val="28"/>
          <w:szCs w:val="26"/>
        </w:rPr>
        <w:t xml:space="preserve">) </w:t>
      </w:r>
      <w:r w:rsidR="00B80FE5" w:rsidRPr="00135774">
        <w:rPr>
          <w:rFonts w:eastAsia="MS Mincho"/>
          <w:sz w:val="28"/>
          <w:szCs w:val="26"/>
        </w:rPr>
        <w:t xml:space="preserve">устанавливает </w:t>
      </w:r>
      <w:r w:rsidR="00945294" w:rsidRPr="00135774">
        <w:rPr>
          <w:rFonts w:eastAsia="MS Mincho"/>
          <w:sz w:val="28"/>
          <w:szCs w:val="26"/>
        </w:rPr>
        <w:t>смещение в соответствующем канале тракта вертикального отклонения в нуль. Меню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>описано</w:t>
      </w:r>
      <w:r w:rsidR="00023972" w:rsidRPr="00135774">
        <w:rPr>
          <w:rFonts w:eastAsia="MS Mincho"/>
          <w:sz w:val="28"/>
          <w:szCs w:val="26"/>
        </w:rPr>
        <w:t> </w:t>
      </w:r>
      <w:r w:rsidR="00945294" w:rsidRPr="00135774">
        <w:rPr>
          <w:rFonts w:eastAsia="MS Mincho"/>
          <w:sz w:val="28"/>
          <w:szCs w:val="26"/>
        </w:rPr>
        <w:t xml:space="preserve">в </w:t>
      </w:r>
      <w:r w:rsidR="009266CD" w:rsidRPr="00135774">
        <w:rPr>
          <w:rFonts w:eastAsia="MS Mincho"/>
          <w:sz w:val="28"/>
          <w:szCs w:val="26"/>
        </w:rPr>
        <w:t>3.</w:t>
      </w:r>
      <w:r w:rsidR="003E000C" w:rsidRPr="00135774">
        <w:rPr>
          <w:rFonts w:eastAsia="MS Mincho"/>
          <w:sz w:val="28"/>
          <w:szCs w:val="26"/>
        </w:rPr>
        <w:t>3</w:t>
      </w:r>
      <w:r w:rsidRPr="00135774">
        <w:rPr>
          <w:rFonts w:eastAsia="MS Mincho"/>
          <w:sz w:val="28"/>
          <w:szCs w:val="26"/>
        </w:rPr>
        <w:t>;</w:t>
      </w:r>
    </w:p>
    <w:p w:rsidR="00DF17F9" w:rsidRPr="00135774" w:rsidRDefault="007F499E" w:rsidP="00DF17F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19050</wp:posOffset>
                </wp:positionV>
                <wp:extent cx="64770" cy="215900"/>
                <wp:effectExtent l="22225" t="16510" r="27305" b="15240"/>
                <wp:wrapNone/>
                <wp:docPr id="170" name="Group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70" cy="215900"/>
                          <a:chOff x="3056" y="10239"/>
                          <a:chExt cx="91" cy="322"/>
                        </a:xfrm>
                      </wpg:grpSpPr>
                      <wps:wsp>
                        <wps:cNvPr id="171" name="AutoShape 405"/>
                        <wps:cNvSpPr>
                          <a:spLocks noChangeArrowheads="1"/>
                        </wps:cNvSpPr>
                        <wps:spPr bwMode="auto">
                          <a:xfrm>
                            <a:off x="3056" y="10239"/>
                            <a:ext cx="91" cy="142"/>
                          </a:xfrm>
                          <a:prstGeom prst="up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406"/>
                        <wps:cNvSpPr>
                          <a:spLocks noChangeArrowheads="1"/>
                        </wps:cNvSpPr>
                        <wps:spPr bwMode="auto">
                          <a:xfrm>
                            <a:off x="3056" y="10419"/>
                            <a:ext cx="91" cy="142"/>
                          </a:xfrm>
                          <a:prstGeom prst="downArrow">
                            <a:avLst>
                              <a:gd name="adj1" fmla="val 50000"/>
                              <a:gd name="adj2" fmla="val 3901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E552FD" id="Group 720" o:spid="_x0000_s1026" style="position:absolute;margin-left:85.8pt;margin-top:1.5pt;width:5.1pt;height:17pt;z-index:251645440" coordorigin="3056,10239" coordsize="91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405" o:spid="_x0000_s1027" type="#_x0000_t68" style="position:absolute;left:3056;top:1023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g6MsMA&#10;AADcAAAADwAAAGRycy9kb3ducmV2LnhtbERPS4vCMBC+L/gfwgje1tQ9qNs1iuj6Ai/WPay3sRnb&#10;YjMpTdT6740geJuP7zmjSWNKcaXaFZYV9LoRCOLU6oIzBX/7xecQhPPIGkvLpOBODibj1scIY21v&#10;vKNr4jMRQtjFqCD3voqldGlOBl3XVsSBO9naoA+wzqSu8RbCTSm/oqgvDRYcGnKsaJZTek4uRsFx&#10;b0+/Bz6ulv/b1ea8nH8vXF8r1Wk30x8Qnhr/Fr/cax3mD3rwfCZcIM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g6MsMAAADcAAAADwAAAAAAAAAAAAAAAACYAgAAZHJzL2Rv&#10;d25yZXYueG1sUEsFBgAAAAAEAAQA9QAAAIgDAAAAAA==&#10;" fillcolor="black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406" o:spid="_x0000_s1028" type="#_x0000_t67" style="position:absolute;left:3056;top:10419;width:91;height: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U588IA&#10;AADcAAAADwAAAGRycy9kb3ducmV2LnhtbERP32vCMBB+F/Y/hBvsTdM50NGZliEIwp5mFXy8Nbcm&#10;rLl0Tazd/nojCL7dx/fzVuXoWjFQH6xnBc+zDARx7bXlRsG+2kxfQYSIrLH1TAr+KEBZPExWmGt/&#10;5k8adrERKYRDjgpMjF0uZagNOQwz3xEn7tv3DmOCfSN1j+cU7lo5z7KFdGg5NRjsaG2o/tmdnAJ0&#10;tn45bE72Kwymqj6Oi/jvfpV6ehzf30BEGuNdfHNvdZq/nMP1mXSBLC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TnzwgAAANwAAAAPAAAAAAAAAAAAAAAAAJgCAABkcnMvZG93&#10;bnJldi54bWxQSwUGAAAAAAQABAD1AAAAhwMAAAAA&#10;" fillcolor="black"/>
              </v:group>
            </w:pict>
          </mc:Fallback>
        </mc:AlternateContent>
      </w:r>
      <w:r w:rsidR="00DF17F9" w:rsidRPr="00135774">
        <w:rPr>
          <w:rFonts w:eastAsia="MS Mincho"/>
          <w:sz w:val="28"/>
          <w:szCs w:val="26"/>
        </w:rPr>
        <w:t>- ручки ″</w:t>
      </w:r>
      <w:r w:rsidR="0044225B" w:rsidRPr="00135774">
        <w:rPr>
          <w:rFonts w:eastAsia="MS Mincho"/>
          <w:sz w:val="28"/>
          <w:szCs w:val="26"/>
        </w:rPr>
        <w:t>     </w:t>
      </w:r>
      <w:r w:rsidR="00DF17F9" w:rsidRPr="00135774">
        <w:rPr>
          <w:rFonts w:eastAsia="MS Mincho"/>
          <w:sz w:val="28"/>
          <w:szCs w:val="26"/>
        </w:rPr>
        <w:t xml:space="preserve">″ </w:t>
      </w:r>
      <w:r w:rsidR="00DF17F9" w:rsidRPr="00135774">
        <w:rPr>
          <w:rFonts w:eastAsia="MS Mincho"/>
          <w:sz w:val="28"/>
          <w:szCs w:val="26"/>
        </w:rPr>
        <w:tab/>
        <w:t>– для перемещения по вертикали линии луча каналов 1 и 2</w:t>
      </w:r>
      <w:r w:rsidR="0044225B" w:rsidRPr="00135774">
        <w:rPr>
          <w:rFonts w:eastAsia="MS Mincho"/>
          <w:sz w:val="28"/>
          <w:szCs w:val="26"/>
        </w:rPr>
        <w:t xml:space="preserve">. Нажатие ручки </w:t>
      </w:r>
      <w:r w:rsidR="00935700" w:rsidRPr="00135774">
        <w:rPr>
          <w:rFonts w:eastAsia="MS Mincho"/>
          <w:sz w:val="28"/>
          <w:szCs w:val="26"/>
        </w:rPr>
        <w:t xml:space="preserve"> </w:t>
      </w:r>
      <w:r w:rsidR="0044225B" w:rsidRPr="00135774">
        <w:rPr>
          <w:rFonts w:eastAsia="MS Mincho"/>
          <w:sz w:val="28"/>
          <w:szCs w:val="26"/>
        </w:rPr>
        <w:t>устанавливает смещение соответствующего канала в нуль</w:t>
      </w:r>
      <w:r w:rsidR="00DF17F9" w:rsidRPr="00135774">
        <w:rPr>
          <w:rFonts w:eastAsia="MS Mincho"/>
          <w:sz w:val="28"/>
          <w:szCs w:val="26"/>
        </w:rPr>
        <w:t>;</w:t>
      </w:r>
    </w:p>
    <w:p w:rsidR="00956274" w:rsidRPr="00135774" w:rsidRDefault="00E82A4B" w:rsidP="0045454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</w:t>
      </w:r>
      <w:r w:rsidR="004D69B8" w:rsidRPr="00135774">
        <w:rPr>
          <w:rFonts w:eastAsia="MS Mincho"/>
          <w:sz w:val="28"/>
          <w:szCs w:val="26"/>
        </w:rPr>
        <w:t xml:space="preserve">ручки </w:t>
      </w:r>
      <w:r w:rsidR="00D46B76" w:rsidRPr="00135774">
        <w:rPr>
          <w:rFonts w:eastAsia="MS Mincho"/>
          <w:sz w:val="28"/>
          <w:szCs w:val="26"/>
        </w:rPr>
        <w:t>″</w:t>
      </w:r>
      <w:r w:rsidRPr="005C5880">
        <w:rPr>
          <w:rFonts w:ascii="Arial Narrow" w:eastAsia="MS Mincho" w:hAnsi="Arial Narrow"/>
          <w:b/>
          <w:sz w:val="26"/>
          <w:szCs w:val="26"/>
        </w:rPr>
        <w:t>ВОЛЬТ/ДЕЛ</w:t>
      </w:r>
      <w:r w:rsidR="00D46B76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</w:t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переключатели </w:t>
      </w:r>
      <w:r w:rsidR="000C6E95" w:rsidRPr="00135774">
        <w:rPr>
          <w:rFonts w:eastAsia="MS Mincho"/>
          <w:sz w:val="28"/>
          <w:szCs w:val="26"/>
        </w:rPr>
        <w:t xml:space="preserve">коэффициентов отклонения </w:t>
      </w:r>
      <w:r w:rsidRPr="00135774">
        <w:rPr>
          <w:rFonts w:eastAsia="MS Mincho"/>
          <w:sz w:val="28"/>
          <w:szCs w:val="26"/>
        </w:rPr>
        <w:t>канал</w:t>
      </w:r>
      <w:r w:rsidR="000C6E95" w:rsidRPr="00135774">
        <w:rPr>
          <w:rFonts w:eastAsia="MS Mincho"/>
          <w:sz w:val="28"/>
          <w:szCs w:val="26"/>
        </w:rPr>
        <w:t>ов</w:t>
      </w:r>
      <w:r w:rsidRPr="00135774">
        <w:rPr>
          <w:rFonts w:eastAsia="MS Mincho"/>
          <w:sz w:val="28"/>
          <w:szCs w:val="26"/>
        </w:rPr>
        <w:t xml:space="preserve"> 1 и 2</w:t>
      </w:r>
      <w:r w:rsidR="00956274" w:rsidRPr="00135774">
        <w:rPr>
          <w:rFonts w:eastAsia="MS Mincho"/>
          <w:sz w:val="28"/>
          <w:szCs w:val="26"/>
        </w:rPr>
        <w:t>;</w:t>
      </w:r>
    </w:p>
    <w:p w:rsidR="00E82A4B" w:rsidRPr="00135774" w:rsidRDefault="00956274" w:rsidP="00883744">
      <w:pPr>
        <w:spacing w:line="276" w:lineRule="auto"/>
        <w:ind w:left="78" w:firstLine="489"/>
        <w:jc w:val="both"/>
        <w:rPr>
          <w:rFonts w:eastAsia="MS Mincho"/>
          <w:sz w:val="28"/>
          <w:szCs w:val="26"/>
        </w:rPr>
      </w:pPr>
      <w:r w:rsidRPr="00135774">
        <w:rPr>
          <w:rFonts w:eastAsia="MS Mincho"/>
          <w:sz w:val="28"/>
          <w:szCs w:val="26"/>
        </w:rPr>
        <w:t xml:space="preserve">- разъемы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1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sz w:val="28"/>
          <w:szCs w:val="26"/>
        </w:rPr>
        <w:t xml:space="preserve"> и </w:t>
      </w:r>
      <w:r w:rsidR="00CE3CD4" w:rsidRPr="00135774">
        <w:rPr>
          <w:rFonts w:eastAsia="MS Mincho"/>
          <w:sz w:val="28"/>
          <w:szCs w:val="26"/>
        </w:rPr>
        <w:t>″</w:t>
      </w:r>
      <w:r w:rsidRPr="00135774">
        <w:rPr>
          <w:rFonts w:eastAsia="MS Mincho"/>
          <w:b/>
          <w:sz w:val="28"/>
          <w:szCs w:val="26"/>
        </w:rPr>
        <w:t>2</w:t>
      </w:r>
      <w:r w:rsidR="00CE3CD4" w:rsidRPr="00135774">
        <w:rPr>
          <w:rFonts w:eastAsia="MS Mincho"/>
          <w:sz w:val="28"/>
          <w:szCs w:val="26"/>
        </w:rPr>
        <w:t>″</w:t>
      </w:r>
      <w:r w:rsidR="00883744">
        <w:rPr>
          <w:rFonts w:eastAsia="MS Mincho"/>
          <w:sz w:val="28"/>
          <w:szCs w:val="26"/>
        </w:rPr>
        <w:t xml:space="preserve">  </w:t>
      </w:r>
      <w:r w:rsidR="00CC7447" w:rsidRPr="00135774">
        <w:rPr>
          <w:rFonts w:eastAsia="MS Mincho"/>
          <w:sz w:val="28"/>
          <w:szCs w:val="26"/>
        </w:rPr>
        <w:t>–</w:t>
      </w:r>
      <w:r w:rsidRPr="00135774">
        <w:rPr>
          <w:rFonts w:eastAsia="MS Mincho"/>
          <w:sz w:val="28"/>
          <w:szCs w:val="26"/>
        </w:rPr>
        <w:t xml:space="preserve"> коаксиальные входы каналов 1 и 2</w:t>
      </w:r>
      <w:r w:rsidR="00E82A4B" w:rsidRPr="00135774">
        <w:rPr>
          <w:rFonts w:eastAsia="MS Mincho"/>
          <w:sz w:val="28"/>
          <w:szCs w:val="26"/>
        </w:rPr>
        <w:t>.</w:t>
      </w:r>
    </w:p>
    <w:p w:rsidR="00D25C64" w:rsidRPr="00BF7909" w:rsidRDefault="00D25C64" w:rsidP="00454549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970653" w:rsidRDefault="007F499E" w:rsidP="00970653">
      <w:pPr>
        <w:spacing w:line="276" w:lineRule="auto"/>
        <w:ind w:firstLine="0"/>
        <w:jc w:val="center"/>
        <w:rPr>
          <w:rFonts w:eastAsia="MS Mincho"/>
          <w:sz w:val="16"/>
          <w:szCs w:val="16"/>
        </w:rPr>
      </w:pPr>
      <w:r w:rsidRPr="00970653">
        <w:rPr>
          <w:rFonts w:eastAsia="MS Mincho"/>
          <w:noProof/>
          <w:sz w:val="16"/>
          <w:szCs w:val="16"/>
        </w:rPr>
        <w:drawing>
          <wp:inline distT="0" distB="0" distL="0" distR="0">
            <wp:extent cx="6313805" cy="3128010"/>
            <wp:effectExtent l="0" t="0" r="0" b="0"/>
            <wp:docPr id="14" name="Рисунок 14" descr="Лицо 4 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Лицо 4 В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653" w:rsidRPr="0072783A" w:rsidRDefault="00970653" w:rsidP="00454549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BC5F44" w:rsidRPr="00663A0B" w:rsidRDefault="004F38E4" w:rsidP="00E6416C">
      <w:pPr>
        <w:pStyle w:val="a7"/>
        <w:spacing w:line="240" w:lineRule="auto"/>
        <w:ind w:firstLine="0"/>
        <w:jc w:val="center"/>
        <w:rPr>
          <w:rFonts w:eastAsia="MS Mincho"/>
          <w:sz w:val="28"/>
          <w:szCs w:val="28"/>
        </w:rPr>
      </w:pPr>
      <w:r w:rsidRPr="00663A0B">
        <w:rPr>
          <w:rFonts w:eastAsia="MS Mincho"/>
          <w:sz w:val="28"/>
          <w:szCs w:val="28"/>
        </w:rPr>
        <w:t xml:space="preserve">Рисунок </w:t>
      </w:r>
      <w:r w:rsidR="00961691" w:rsidRPr="00663A0B">
        <w:rPr>
          <w:rFonts w:eastAsia="MS Mincho"/>
          <w:sz w:val="28"/>
          <w:szCs w:val="28"/>
        </w:rPr>
        <w:t>2.1</w:t>
      </w:r>
      <w:r w:rsidR="0026033E" w:rsidRPr="00663A0B">
        <w:rPr>
          <w:rFonts w:eastAsia="MS Mincho"/>
          <w:sz w:val="28"/>
          <w:szCs w:val="28"/>
        </w:rPr>
        <w:t xml:space="preserve"> </w:t>
      </w:r>
      <w:r w:rsidR="005323FA" w:rsidRPr="00663A0B">
        <w:rPr>
          <w:rFonts w:eastAsia="MS Mincho"/>
          <w:sz w:val="28"/>
          <w:szCs w:val="28"/>
        </w:rPr>
        <w:t>– Передняя панель осциллографа</w:t>
      </w:r>
    </w:p>
    <w:p w:rsidR="004F38E4" w:rsidRPr="00EE074C" w:rsidRDefault="0026033E" w:rsidP="005A7631">
      <w:pPr>
        <w:pStyle w:val="125"/>
        <w:tabs>
          <w:tab w:val="left" w:pos="1248"/>
        </w:tabs>
        <w:spacing w:line="276" w:lineRule="auto"/>
        <w:ind w:firstLine="544"/>
        <w:rPr>
          <w:rFonts w:eastAsia="MS Mincho"/>
          <w:sz w:val="28"/>
          <w:szCs w:val="26"/>
        </w:rPr>
      </w:pPr>
      <w:r>
        <w:rPr>
          <w:rFonts w:eastAsia="MS Mincho"/>
        </w:rPr>
        <w:br w:type="page"/>
      </w:r>
      <w:r w:rsidR="009D6F39" w:rsidRPr="00EE074C">
        <w:rPr>
          <w:rFonts w:eastAsia="MS Mincho"/>
          <w:sz w:val="28"/>
          <w:szCs w:val="26"/>
        </w:rPr>
        <w:lastRenderedPageBreak/>
        <w:t>2.3.</w:t>
      </w:r>
      <w:r w:rsidRPr="00EE074C">
        <w:rPr>
          <w:rFonts w:eastAsia="MS Mincho"/>
          <w:sz w:val="28"/>
          <w:szCs w:val="26"/>
        </w:rPr>
        <w:t>4</w:t>
      </w:r>
      <w:r w:rsidR="009D6F39" w:rsidRPr="00EE074C">
        <w:rPr>
          <w:rFonts w:eastAsia="MS Mincho"/>
          <w:sz w:val="28"/>
          <w:szCs w:val="26"/>
        </w:rPr>
        <w:tab/>
      </w:r>
      <w:r w:rsidR="004F38E4" w:rsidRPr="00EE074C">
        <w:rPr>
          <w:rFonts w:eastAsia="MS Mincho"/>
          <w:sz w:val="28"/>
          <w:szCs w:val="26"/>
        </w:rPr>
        <w:t xml:space="preserve">В зоне 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ascii="Arial Narrow" w:eastAsia="MS Mincho" w:hAnsi="Arial Narrow"/>
          <w:b/>
          <w:sz w:val="28"/>
          <w:szCs w:val="26"/>
        </w:rPr>
        <w:t>РАЗВЕРТКА</w:t>
      </w:r>
      <w:r w:rsidR="00410B1D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расположены органы управления разверткой и синхронизацией осциллографа: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режимами развертки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РАЗВ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устанавливает в нуль величину пред-</w:t>
      </w:r>
      <w:r w:rsidR="00BC719C" w:rsidRPr="00EE074C">
        <w:rPr>
          <w:rFonts w:eastAsia="MS Mincho"/>
          <w:sz w:val="28"/>
          <w:szCs w:val="26"/>
        </w:rPr>
        <w:t xml:space="preserve"> </w:t>
      </w:r>
      <w:r w:rsidR="007F2314" w:rsidRPr="00EE074C">
        <w:rPr>
          <w:rFonts w:eastAsia="MS Mincho"/>
          <w:sz w:val="28"/>
          <w:szCs w:val="26"/>
        </w:rPr>
        <w:t>и послезапуска развертки. Меню</w:t>
      </w:r>
      <w:r w:rsidR="00410B1D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развертки описано в </w:t>
      </w:r>
      <w:r w:rsidR="008B3222" w:rsidRPr="00EE074C">
        <w:rPr>
          <w:rFonts w:eastAsia="MS Mincho"/>
          <w:sz w:val="28"/>
          <w:szCs w:val="26"/>
        </w:rPr>
        <w:t>3.4</w:t>
      </w:r>
      <w:r w:rsidR="007F2314" w:rsidRPr="00EE074C">
        <w:rPr>
          <w:rFonts w:eastAsia="MS Mincho"/>
          <w:sz w:val="28"/>
          <w:szCs w:val="26"/>
        </w:rPr>
        <w:t>;</w:t>
      </w:r>
    </w:p>
    <w:p w:rsidR="004F38E4" w:rsidRPr="00EE074C" w:rsidRDefault="007F499E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1188720</wp:posOffset>
                </wp:positionH>
                <wp:positionV relativeFrom="paragraph">
                  <wp:posOffset>32385</wp:posOffset>
                </wp:positionV>
                <wp:extent cx="399415" cy="90170"/>
                <wp:effectExtent l="16510" t="22225" r="12700" b="20955"/>
                <wp:wrapNone/>
                <wp:docPr id="167" name="Group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90170"/>
                          <a:chOff x="2835" y="13554"/>
                          <a:chExt cx="646" cy="153"/>
                        </a:xfrm>
                      </wpg:grpSpPr>
                      <wps:wsp>
                        <wps:cNvPr id="168" name="AutoShape 816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817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A1427" id="Group 815" o:spid="_x0000_s1026" style="position:absolute;margin-left:93.6pt;margin-top:2.55pt;width:31.45pt;height:7.1pt;z-index:251655680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816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J178QA&#10;AADcAAAADwAAAGRycy9kb3ducmV2LnhtbESPQWvCQBCF74X+h2UK3upGhdBGV5ES0ZO0Wj0P2TEb&#10;zM6G7FbTf985CL3N8N68981iNfhW3aiPTWADk3EGirgKtuHawPdx8/oGKiZki21gMvBLEVbL56cF&#10;Fjbc+Ytuh1QrCeFYoAGXUldoHStHHuM4dMSiXULvMcna19r2eJdw3+ppluXaY8PS4LCjD0fV9fDj&#10;DWxczm5fnqbl+/acf/rd1pXXmTGjl2E9B5VoSP/mx/XOCn4utPKMTK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yde/EAAAA3AAAAA8AAAAAAAAAAAAAAAAAmAIAAGRycy9k&#10;b3ducmV2LnhtbFBLBQYAAAAABAAEAPUAAACJAwAAAAA=&#10;" fillcolor="black"/>
                <v:shape id="AutoShape 817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aIr8EA&#10;AADcAAAADwAAAGRycy9kb3ducmV2LnhtbERPzYrCMBC+L/gOYRa8rel6KFpNiyy74EEEqw8wNrNt&#10;aTOpTbT17Y0geJuP73fW2WhacaPe1ZYVfM8iEMSF1TWXCk7Hv68FCOeRNbaWScGdHGTp5GONibYD&#10;H+iW+1KEEHYJKqi87xIpXVGRQTezHXHg/m1v0AfYl1L3OIRw08p5FMXSYM2hocKOfioqmvxqFGz8&#10;775Z5NvusKuHcxs1OJj4otT0c9ysQHga/Vv8cm91mB8v4flMuEC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miK/BAAAA3AAAAA8AAAAAAAAAAAAAAAAAmAIAAGRycy9kb3du&#10;cmV2LnhtbFBLBQYAAAAABAAEAPUAAACGAwAAAAA=&#10;" fillcolor="black"/>
              </v:group>
            </w:pict>
          </mc:Fallback>
        </mc:AlternateContent>
      </w:r>
      <w:r w:rsidR="00BA493E" w:rsidRPr="00EE074C">
        <w:rPr>
          <w:rFonts w:eastAsia="MS Mincho"/>
          <w:sz w:val="28"/>
          <w:szCs w:val="26"/>
        </w:rPr>
        <w:t>- ручка ″</w:t>
      </w:r>
      <w:r w:rsidR="00CB7DFA" w:rsidRPr="00EE074C">
        <w:rPr>
          <w:rFonts w:eastAsia="MS Mincho"/>
          <w:sz w:val="28"/>
          <w:szCs w:val="26"/>
        </w:rPr>
        <w:t>  </w:t>
      </w:r>
      <w:r w:rsidR="009C47AC" w:rsidRPr="00EE074C">
        <w:rPr>
          <w:rFonts w:eastAsia="MS Mincho"/>
          <w:sz w:val="28"/>
          <w:szCs w:val="26"/>
        </w:rPr>
        <w:t>    </w:t>
      </w:r>
      <w:r w:rsidR="002331FB" w:rsidRPr="00EE074C">
        <w:rPr>
          <w:rFonts w:eastAsia="MS Mincho"/>
          <w:sz w:val="28"/>
          <w:szCs w:val="26"/>
        </w:rPr>
        <w:t> </w:t>
      </w:r>
      <w:r w:rsidR="00D456E5" w:rsidRPr="00EE074C">
        <w:rPr>
          <w:rFonts w:eastAsia="MS Mincho"/>
          <w:sz w:val="28"/>
          <w:szCs w:val="26"/>
        </w:rPr>
        <w:t>   </w:t>
      </w:r>
      <w:r w:rsidR="00CB7DFA" w:rsidRPr="00EE074C">
        <w:rPr>
          <w:rFonts w:eastAsia="MS Mincho"/>
          <w:sz w:val="28"/>
          <w:szCs w:val="26"/>
        </w:rPr>
        <w:t> </w:t>
      </w:r>
      <w:r w:rsidR="00BA493E" w:rsidRPr="00EE074C">
        <w:rPr>
          <w:rFonts w:eastAsia="MS Mincho"/>
          <w:sz w:val="28"/>
          <w:szCs w:val="26"/>
        </w:rPr>
        <w:t>″</w:t>
      </w:r>
      <w:r w:rsidR="004F38E4" w:rsidRPr="00EE074C">
        <w:rPr>
          <w:rFonts w:eastAsia="MS Mincho"/>
          <w:sz w:val="28"/>
          <w:szCs w:val="26"/>
        </w:rPr>
        <w:t xml:space="preserve">  </w:t>
      </w:r>
      <w:r w:rsidR="00CC7447" w:rsidRPr="00EE074C">
        <w:rPr>
          <w:rFonts w:eastAsia="MS Mincho"/>
          <w:sz w:val="28"/>
          <w:szCs w:val="26"/>
        </w:rPr>
        <w:t>–</w:t>
      </w:r>
      <w:r w:rsidR="004F38E4" w:rsidRPr="00EE074C">
        <w:rPr>
          <w:rFonts w:eastAsia="MS Mincho"/>
          <w:sz w:val="28"/>
          <w:szCs w:val="26"/>
        </w:rPr>
        <w:t xml:space="preserve"> изменяет величину пред- и </w:t>
      </w:r>
      <w:r w:rsidR="007765BF" w:rsidRPr="00EE074C">
        <w:rPr>
          <w:rFonts w:eastAsia="MS Mincho"/>
          <w:sz w:val="28"/>
          <w:szCs w:val="26"/>
        </w:rPr>
        <w:t>послезапуска, тем самым перемеща</w:t>
      </w:r>
      <w:r w:rsidR="004F38E4" w:rsidRPr="00EE074C">
        <w:rPr>
          <w:rFonts w:eastAsia="MS Mincho"/>
          <w:sz w:val="28"/>
          <w:szCs w:val="26"/>
        </w:rPr>
        <w:t xml:space="preserve">я </w:t>
      </w:r>
      <w:r w:rsidR="007D013E" w:rsidRPr="00EE074C">
        <w:rPr>
          <w:rFonts w:eastAsia="MS Mincho"/>
          <w:sz w:val="28"/>
          <w:szCs w:val="26"/>
        </w:rPr>
        <w:t>из</w:t>
      </w:r>
      <w:r w:rsidR="007765BF" w:rsidRPr="00EE074C">
        <w:rPr>
          <w:rFonts w:eastAsia="MS Mincho"/>
          <w:sz w:val="28"/>
          <w:szCs w:val="26"/>
        </w:rPr>
        <w:t>ображение сигналов на экране</w:t>
      </w:r>
      <w:r w:rsidR="008E7C44" w:rsidRPr="00EE074C">
        <w:rPr>
          <w:rFonts w:eastAsia="MS Mincho"/>
          <w:sz w:val="28"/>
          <w:szCs w:val="26"/>
        </w:rPr>
        <w:t>. Нажатие этой ручки устанавливает в нуль величину пред-</w:t>
      </w:r>
      <w:r w:rsidR="002B28B5">
        <w:rPr>
          <w:rFonts w:eastAsia="MS Mincho"/>
          <w:sz w:val="28"/>
          <w:szCs w:val="26"/>
          <w:lang w:val="en-US"/>
        </w:rPr>
        <w:t> </w:t>
      </w:r>
      <w:r w:rsidR="008E7C44" w:rsidRPr="00EE074C">
        <w:rPr>
          <w:rFonts w:eastAsia="MS Mincho"/>
          <w:sz w:val="28"/>
          <w:szCs w:val="26"/>
        </w:rPr>
        <w:t>и послезапуска развертки</w:t>
      </w:r>
      <w:r w:rsidR="004F38E4" w:rsidRPr="00EE074C">
        <w:rPr>
          <w:rFonts w:eastAsia="MS Mincho"/>
          <w:sz w:val="28"/>
          <w:szCs w:val="26"/>
        </w:rPr>
        <w:t>;</w:t>
      </w:r>
    </w:p>
    <w:p w:rsidR="004F38E4" w:rsidRPr="00EE074C" w:rsidRDefault="004F38E4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ВРЕМЯ/ДЕЛ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переключает коэффициенты развертки; </w:t>
      </w:r>
    </w:p>
    <w:p w:rsidR="00E82A4B" w:rsidRPr="00EE074C" w:rsidRDefault="00853349" w:rsidP="005A763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- </w:t>
      </w:r>
      <w:r w:rsidR="00782F44"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9D25EF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B151A9">
        <w:rPr>
          <w:rFonts w:eastAsia="MS Mincho"/>
          <w:sz w:val="28"/>
          <w:szCs w:val="26"/>
          <w:lang w:val="en-US"/>
        </w:rPr>
        <w:t>  </w:t>
      </w:r>
      <w:r w:rsidR="00CC7447" w:rsidRPr="00EE074C">
        <w:rPr>
          <w:rFonts w:eastAsia="MS Mincho"/>
          <w:sz w:val="28"/>
          <w:szCs w:val="26"/>
        </w:rPr>
        <w:t>–</w:t>
      </w:r>
      <w:r w:rsidR="00E82A4B" w:rsidRPr="00EE074C">
        <w:rPr>
          <w:rFonts w:eastAsia="MS Mincho"/>
          <w:sz w:val="28"/>
          <w:szCs w:val="26"/>
        </w:rPr>
        <w:t xml:space="preserve"> </w:t>
      </w:r>
      <w:r w:rsidR="00782F44" w:rsidRPr="00EE074C">
        <w:rPr>
          <w:rFonts w:eastAsia="MS Mincho"/>
          <w:sz w:val="28"/>
          <w:szCs w:val="26"/>
        </w:rPr>
        <w:t>включает меню</w:t>
      </w:r>
      <w:r w:rsidR="00E82A4B" w:rsidRPr="00EE074C">
        <w:rPr>
          <w:rFonts w:eastAsia="MS Mincho"/>
          <w:sz w:val="28"/>
          <w:szCs w:val="26"/>
        </w:rPr>
        <w:t xml:space="preserve"> управления режимами работы синхронизации</w:t>
      </w:r>
      <w:r w:rsidR="002D3B90" w:rsidRPr="00EE074C">
        <w:rPr>
          <w:rFonts w:eastAsia="MS Mincho"/>
          <w:sz w:val="28"/>
          <w:szCs w:val="26"/>
        </w:rPr>
        <w:t>. Возле кнопки находится светодиод, который индицирует наличие синхроимпульса</w:t>
      </w:r>
      <w:r w:rsidR="007F2314" w:rsidRPr="00EE074C">
        <w:rPr>
          <w:rFonts w:eastAsia="MS Mincho"/>
          <w:sz w:val="28"/>
          <w:szCs w:val="26"/>
        </w:rPr>
        <w:t xml:space="preserve">. Длительное нажатие кнопки 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ascii="Arial Narrow" w:eastAsia="MS Mincho" w:hAnsi="Arial Narrow"/>
          <w:b/>
          <w:sz w:val="28"/>
          <w:szCs w:val="26"/>
        </w:rPr>
        <w:t>СИНХР</w:t>
      </w:r>
      <w:r w:rsidR="00410B1D" w:rsidRPr="00EE074C">
        <w:rPr>
          <w:rFonts w:eastAsia="MS Mincho"/>
          <w:sz w:val="28"/>
          <w:szCs w:val="26"/>
        </w:rPr>
        <w:t>″</w:t>
      </w:r>
      <w:r w:rsidR="007F2314" w:rsidRPr="00EE074C">
        <w:rPr>
          <w:rFonts w:eastAsia="MS Mincho"/>
          <w:sz w:val="28"/>
          <w:szCs w:val="26"/>
        </w:rPr>
        <w:t xml:space="preserve"> </w:t>
      </w:r>
      <w:r w:rsidR="005C7544" w:rsidRPr="00EE074C">
        <w:rPr>
          <w:rFonts w:eastAsia="MS Mincho"/>
          <w:sz w:val="28"/>
          <w:szCs w:val="26"/>
        </w:rPr>
        <w:t>устанавливает</w:t>
      </w:r>
      <w:r w:rsidR="007F2314" w:rsidRPr="00EE074C">
        <w:rPr>
          <w:rFonts w:eastAsia="MS Mincho"/>
          <w:sz w:val="28"/>
          <w:szCs w:val="26"/>
        </w:rPr>
        <w:t xml:space="preserve"> уровень синхронизации в </w:t>
      </w:r>
      <w:r w:rsidR="004D41B5" w:rsidRPr="00EE074C">
        <w:rPr>
          <w:rFonts w:eastAsia="MS Mincho"/>
          <w:sz w:val="28"/>
          <w:szCs w:val="26"/>
        </w:rPr>
        <w:t>нуль</w:t>
      </w:r>
      <w:r w:rsidR="007F2314" w:rsidRPr="00EE074C">
        <w:rPr>
          <w:rFonts w:eastAsia="MS Mincho"/>
          <w:sz w:val="28"/>
          <w:szCs w:val="26"/>
        </w:rPr>
        <w:t>. Меню</w:t>
      </w:r>
      <w:r w:rsidR="004D41B5" w:rsidRPr="00EE074C">
        <w:rPr>
          <w:rFonts w:eastAsia="MS Mincho"/>
          <w:sz w:val="28"/>
          <w:szCs w:val="26"/>
        </w:rPr>
        <w:t> </w:t>
      </w:r>
      <w:r w:rsidR="007F2314" w:rsidRPr="00EE074C">
        <w:rPr>
          <w:rFonts w:eastAsia="MS Mincho"/>
          <w:sz w:val="28"/>
          <w:szCs w:val="26"/>
        </w:rPr>
        <w:t xml:space="preserve">описано в </w:t>
      </w:r>
      <w:r w:rsidR="008A4B74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5</w:t>
      </w:r>
      <w:r w:rsidR="00E82A4B" w:rsidRPr="00EE074C">
        <w:rPr>
          <w:rFonts w:eastAsia="MS Mincho"/>
          <w:sz w:val="28"/>
          <w:szCs w:val="26"/>
        </w:rPr>
        <w:t>;</w:t>
      </w:r>
    </w:p>
    <w:p w:rsidR="00465048" w:rsidRPr="00EE074C" w:rsidRDefault="009D25EF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УРОВЕНЬ</w:t>
      </w:r>
      <w:r w:rsidR="00410B1D" w:rsidRPr="00EE074C">
        <w:rPr>
          <w:rFonts w:eastAsia="MS Mincho"/>
          <w:sz w:val="28"/>
          <w:szCs w:val="26"/>
        </w:rPr>
        <w:t>″</w:t>
      </w:r>
      <w:r w:rsidR="0050190C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86C27" w:rsidRPr="00EE074C">
        <w:rPr>
          <w:rFonts w:eastAsia="MS Mincho"/>
          <w:sz w:val="28"/>
          <w:szCs w:val="26"/>
        </w:rPr>
        <w:t>регулятор установки уровня синхронизации</w:t>
      </w:r>
      <w:r w:rsidR="00C262AC" w:rsidRPr="00EE074C">
        <w:rPr>
          <w:rFonts w:eastAsia="MS Mincho"/>
          <w:sz w:val="28"/>
          <w:szCs w:val="26"/>
        </w:rPr>
        <w:t>. Нажатие этой ручки устанавливает нулевой уровень синхронизвции</w:t>
      </w:r>
      <w:r w:rsidR="00465048" w:rsidRPr="00EE074C">
        <w:rPr>
          <w:rFonts w:eastAsia="MS Mincho"/>
          <w:sz w:val="28"/>
          <w:szCs w:val="26"/>
        </w:rPr>
        <w:t>;</w:t>
      </w:r>
    </w:p>
    <w:p w:rsidR="001522B8" w:rsidRPr="00EE074C" w:rsidRDefault="001522B8" w:rsidP="005A7631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клемма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КАЛИБРАТОР 4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V</w:t>
      </w:r>
      <w:r w:rsidRPr="00EE074C">
        <w:rPr>
          <w:rFonts w:ascii="Arial Narrow" w:eastAsia="MS Mincho" w:hAnsi="Arial Narrow"/>
          <w:b/>
          <w:sz w:val="28"/>
          <w:szCs w:val="26"/>
        </w:rPr>
        <w:t> 1 </w:t>
      </w:r>
      <w:r w:rsidRPr="00EE074C">
        <w:rPr>
          <w:rFonts w:ascii="Arial Narrow" w:eastAsia="MS Mincho" w:hAnsi="Arial Narrow"/>
          <w:b/>
          <w:sz w:val="28"/>
          <w:szCs w:val="26"/>
          <w:lang w:val="en-US"/>
        </w:rPr>
        <w:t>kHz</w:t>
      </w:r>
      <w:r w:rsidR="00410B1D" w:rsidRPr="00EE074C">
        <w:rPr>
          <w:rFonts w:eastAsia="MS Mincho"/>
          <w:sz w:val="28"/>
          <w:szCs w:val="26"/>
        </w:rPr>
        <w:t>″</w:t>
      </w:r>
      <w:r w:rsidR="009C47AC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– </w:t>
      </w:r>
      <w:r w:rsidR="0035044E" w:rsidRPr="00EE074C">
        <w:rPr>
          <w:rFonts w:eastAsia="MS Mincho"/>
          <w:sz w:val="28"/>
          <w:szCs w:val="26"/>
        </w:rPr>
        <w:t xml:space="preserve">выход калибратора </w:t>
      </w:r>
      <w:r w:rsidRPr="00EE074C">
        <w:rPr>
          <w:rFonts w:eastAsia="MS Mincho"/>
          <w:sz w:val="28"/>
          <w:szCs w:val="26"/>
        </w:rPr>
        <w:t>для подключения входов осциллографа при его калибровке и компенсации входных делителей;</w:t>
      </w:r>
    </w:p>
    <w:p w:rsidR="009D25EF" w:rsidRPr="00EE074C" w:rsidRDefault="00465048" w:rsidP="005A7631">
      <w:pPr>
        <w:pStyle w:val="125"/>
        <w:tabs>
          <w:tab w:val="left" w:pos="265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разъем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ВНЕШН</w:t>
      </w:r>
      <w:r w:rsidR="00410B1D" w:rsidRPr="00EE074C">
        <w:rPr>
          <w:rFonts w:eastAsia="MS Mincho"/>
          <w:sz w:val="28"/>
          <w:szCs w:val="26"/>
        </w:rPr>
        <w:t>″</w:t>
      </w:r>
      <w:r w:rsidR="00EF795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2E2F19" w:rsidRPr="00EE074C">
        <w:rPr>
          <w:rFonts w:eastAsia="MS Mincho"/>
          <w:sz w:val="28"/>
          <w:szCs w:val="26"/>
        </w:rPr>
        <w:t xml:space="preserve"> </w:t>
      </w:r>
      <w:r w:rsidRPr="00EE074C">
        <w:rPr>
          <w:rFonts w:eastAsia="MS Mincho"/>
          <w:sz w:val="28"/>
          <w:szCs w:val="26"/>
        </w:rPr>
        <w:t xml:space="preserve">вход </w:t>
      </w:r>
      <w:r w:rsidR="006A3B6E" w:rsidRPr="00EE074C">
        <w:rPr>
          <w:rFonts w:eastAsia="MS Mincho"/>
          <w:sz w:val="28"/>
          <w:szCs w:val="26"/>
        </w:rPr>
        <w:t xml:space="preserve">для подключения </w:t>
      </w:r>
      <w:r w:rsidR="00A84B23" w:rsidRPr="00EE074C">
        <w:rPr>
          <w:rFonts w:eastAsia="MS Mincho"/>
          <w:sz w:val="28"/>
          <w:szCs w:val="26"/>
        </w:rPr>
        <w:t xml:space="preserve">источника </w:t>
      </w:r>
      <w:r w:rsidRPr="00EE074C">
        <w:rPr>
          <w:rFonts w:eastAsia="MS Mincho"/>
          <w:sz w:val="28"/>
          <w:szCs w:val="26"/>
        </w:rPr>
        <w:t>внешней синхронизации</w:t>
      </w:r>
      <w:r w:rsidR="00086C27" w:rsidRPr="00EE074C">
        <w:rPr>
          <w:rFonts w:eastAsia="MS Mincho"/>
          <w:sz w:val="28"/>
          <w:szCs w:val="26"/>
        </w:rPr>
        <w:t>.</w:t>
      </w:r>
    </w:p>
    <w:p w:rsidR="00E82A4B" w:rsidRPr="00EE074C" w:rsidRDefault="0002120F" w:rsidP="00853349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B9407F" w:rsidRPr="00EE074C">
        <w:rPr>
          <w:rFonts w:eastAsia="MS Mincho"/>
          <w:sz w:val="28"/>
          <w:szCs w:val="26"/>
        </w:rPr>
        <w:t>5</w:t>
      </w:r>
      <w:r w:rsidRPr="00EE074C">
        <w:rPr>
          <w:rFonts w:eastAsia="MS Mincho"/>
          <w:sz w:val="28"/>
          <w:szCs w:val="26"/>
        </w:rPr>
        <w:tab/>
      </w:r>
      <w:r w:rsidR="008961F1" w:rsidRPr="00EE074C">
        <w:rPr>
          <w:rFonts w:eastAsia="MS Mincho"/>
          <w:sz w:val="28"/>
          <w:szCs w:val="26"/>
        </w:rPr>
        <w:t xml:space="preserve">В верхней части передней панели </w:t>
      </w:r>
      <w:r w:rsidR="00E82A4B" w:rsidRPr="00EE074C">
        <w:rPr>
          <w:rFonts w:eastAsia="MS Mincho"/>
          <w:sz w:val="28"/>
          <w:szCs w:val="26"/>
        </w:rPr>
        <w:t>расположены органы управления дополнительными возможностями: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ручка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УСТАНОВКА</w:t>
      </w:r>
      <w:r w:rsidR="00410B1D" w:rsidRPr="00EE074C">
        <w:rPr>
          <w:rFonts w:eastAsia="MS Mincho"/>
          <w:sz w:val="28"/>
          <w:szCs w:val="26"/>
        </w:rPr>
        <w:t>″</w:t>
      </w:r>
      <w:r w:rsidR="00B21B12">
        <w:rPr>
          <w:rFonts w:eastAsia="MS Mincho"/>
          <w:sz w:val="28"/>
          <w:szCs w:val="26"/>
          <w:lang w:val="en-US"/>
        </w:rPr>
        <w:t> </w:t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многофункциональный регулятор</w:t>
      </w:r>
      <w:r w:rsidR="00A41F1C" w:rsidRPr="00EE074C">
        <w:rPr>
          <w:rFonts w:eastAsia="MS Mincho"/>
          <w:sz w:val="28"/>
          <w:szCs w:val="26"/>
        </w:rPr>
        <w:t xml:space="preserve">. Нажатие этой ручки </w:t>
      </w:r>
      <w:r w:rsidR="00E31DDF" w:rsidRPr="00EE074C">
        <w:rPr>
          <w:rFonts w:eastAsia="MS Mincho"/>
          <w:sz w:val="28"/>
          <w:szCs w:val="26"/>
        </w:rPr>
        <w:t>включает/выключает отображение меню на ЖКЭ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КУРСОРЫ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курсорными измерениями</w:t>
      </w:r>
      <w:r w:rsidR="001F2E36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1F2E36" w:rsidRPr="00EE074C">
        <w:rPr>
          <w:rFonts w:eastAsia="MS Mincho"/>
          <w:sz w:val="28"/>
          <w:szCs w:val="26"/>
        </w:rPr>
        <w:t>еню</w:t>
      </w:r>
      <w:r w:rsidR="00AD62EE" w:rsidRPr="00EE074C">
        <w:rPr>
          <w:rFonts w:eastAsia="MS Mincho"/>
          <w:sz w:val="28"/>
          <w:szCs w:val="26"/>
        </w:rPr>
        <w:t> </w:t>
      </w:r>
      <w:r w:rsidR="001F2E36" w:rsidRPr="00EE074C">
        <w:rPr>
          <w:rFonts w:eastAsia="MS Mincho"/>
          <w:sz w:val="28"/>
          <w:szCs w:val="26"/>
        </w:rPr>
        <w:t xml:space="preserve">описано </w:t>
      </w:r>
      <w:r w:rsidR="00B04A6C" w:rsidRPr="00EE074C">
        <w:rPr>
          <w:rFonts w:eastAsia="MS Mincho"/>
          <w:sz w:val="28"/>
          <w:szCs w:val="26"/>
        </w:rPr>
        <w:t xml:space="preserve">в </w:t>
      </w:r>
      <w:r w:rsidR="002B1278" w:rsidRPr="00EE074C">
        <w:rPr>
          <w:rFonts w:eastAsia="MS Mincho"/>
          <w:sz w:val="28"/>
          <w:szCs w:val="26"/>
        </w:rPr>
        <w:t>3.</w:t>
      </w:r>
      <w:r w:rsidR="00AD62EE" w:rsidRPr="00EE074C">
        <w:rPr>
          <w:rFonts w:eastAsia="MS Mincho"/>
          <w:sz w:val="28"/>
          <w:szCs w:val="26"/>
        </w:rPr>
        <w:t>8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910FEA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ИЗМЕР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062360" w:rsidRPr="00EE074C">
        <w:rPr>
          <w:rFonts w:eastAsia="MS Mincho"/>
          <w:sz w:val="28"/>
          <w:szCs w:val="26"/>
        </w:rPr>
        <w:t xml:space="preserve">включает меню </w:t>
      </w:r>
      <w:r w:rsidR="00782E39" w:rsidRPr="00EE074C">
        <w:rPr>
          <w:rFonts w:eastAsia="MS Mincho"/>
          <w:sz w:val="28"/>
          <w:szCs w:val="26"/>
        </w:rPr>
        <w:t>частотомера</w:t>
      </w:r>
      <w:r w:rsidR="005E1166" w:rsidRPr="00EE074C">
        <w:rPr>
          <w:rFonts w:eastAsia="MS Mincho"/>
          <w:sz w:val="28"/>
          <w:szCs w:val="26"/>
        </w:rPr>
        <w:t xml:space="preserve"> (</w:t>
      </w:r>
      <w:r w:rsidR="00782E39" w:rsidRPr="00EE074C">
        <w:rPr>
          <w:rFonts w:eastAsia="MS Mincho"/>
          <w:sz w:val="28"/>
          <w:szCs w:val="26"/>
        </w:rPr>
        <w:t>см.</w:t>
      </w:r>
      <w:r w:rsidR="005E1166" w:rsidRPr="00EE074C">
        <w:rPr>
          <w:rFonts w:eastAsia="MS Mincho"/>
          <w:sz w:val="28"/>
          <w:szCs w:val="26"/>
        </w:rPr>
        <w:t xml:space="preserve"> 3.9) </w:t>
      </w:r>
      <w:r w:rsidR="001A5A84" w:rsidRPr="00EE074C">
        <w:rPr>
          <w:rFonts w:eastAsia="MS Mincho"/>
          <w:sz w:val="28"/>
          <w:szCs w:val="26"/>
        </w:rPr>
        <w:t>и</w:t>
      </w:r>
      <w:r w:rsidR="009E50EA" w:rsidRPr="00EE074C">
        <w:rPr>
          <w:rFonts w:eastAsia="MS Mincho"/>
          <w:sz w:val="28"/>
          <w:szCs w:val="26"/>
        </w:rPr>
        <w:t xml:space="preserve"> </w:t>
      </w:r>
      <w:r w:rsidR="005E1166" w:rsidRPr="00EE074C">
        <w:rPr>
          <w:rFonts w:eastAsia="MS Mincho"/>
          <w:sz w:val="28"/>
          <w:szCs w:val="26"/>
        </w:rPr>
        <w:t>автоматических измерений</w:t>
      </w:r>
      <w:r w:rsidR="00935021" w:rsidRPr="00EE074C">
        <w:rPr>
          <w:rFonts w:eastAsia="MS Mincho"/>
          <w:sz w:val="28"/>
          <w:szCs w:val="26"/>
        </w:rPr>
        <w:t xml:space="preserve"> параметров сигнала</w:t>
      </w:r>
      <w:r w:rsidR="005E1166" w:rsidRPr="00EE074C">
        <w:rPr>
          <w:rFonts w:eastAsia="MS Mincho"/>
          <w:sz w:val="28"/>
          <w:szCs w:val="26"/>
        </w:rPr>
        <w:t xml:space="preserve"> </w:t>
      </w:r>
      <w:r w:rsidR="00782E39" w:rsidRPr="00EE074C">
        <w:rPr>
          <w:rFonts w:eastAsia="MS Mincho"/>
          <w:sz w:val="28"/>
          <w:szCs w:val="26"/>
        </w:rPr>
        <w:t>(см.</w:t>
      </w:r>
      <w:r w:rsidR="002B1278" w:rsidRPr="00EE074C">
        <w:rPr>
          <w:rFonts w:eastAsia="MS Mincho"/>
          <w:sz w:val="28"/>
          <w:szCs w:val="26"/>
        </w:rPr>
        <w:t>3.</w:t>
      </w:r>
      <w:r w:rsidR="004F207A" w:rsidRPr="00EE074C">
        <w:rPr>
          <w:rFonts w:eastAsia="MS Mincho"/>
          <w:sz w:val="28"/>
          <w:szCs w:val="26"/>
        </w:rPr>
        <w:t>10</w:t>
      </w:r>
      <w:r w:rsidR="00782E39" w:rsidRPr="00EE074C">
        <w:rPr>
          <w:rFonts w:eastAsia="MS Mincho"/>
          <w:sz w:val="28"/>
          <w:szCs w:val="26"/>
        </w:rPr>
        <w:t>)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BF2D6D">
      <w:pPr>
        <w:pStyle w:val="125"/>
        <w:tabs>
          <w:tab w:val="left" w:pos="3119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410B1D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ДИСПЛЕЙ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>включает меню управления отображени</w:t>
      </w:r>
      <w:r w:rsidR="00C73EE7" w:rsidRPr="00EE074C">
        <w:rPr>
          <w:rFonts w:eastAsia="MS Mincho"/>
          <w:sz w:val="28"/>
          <w:szCs w:val="26"/>
        </w:rPr>
        <w:t>ем</w:t>
      </w:r>
      <w:r w:rsidRPr="00EE074C">
        <w:rPr>
          <w:rFonts w:eastAsia="MS Mincho"/>
          <w:sz w:val="28"/>
          <w:szCs w:val="26"/>
        </w:rPr>
        <w:t xml:space="preserve"> ЖКЭ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2B1278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>еню</w:t>
      </w:r>
      <w:r w:rsidR="00C73EE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>описано</w:t>
      </w:r>
      <w:r w:rsidR="00CB5D07" w:rsidRPr="00EE074C">
        <w:rPr>
          <w:rFonts w:eastAsia="MS Mincho"/>
          <w:sz w:val="28"/>
          <w:szCs w:val="26"/>
        </w:rPr>
        <w:t> </w:t>
      </w:r>
      <w:r w:rsidR="00DB0252" w:rsidRPr="00EE074C">
        <w:rPr>
          <w:rFonts w:eastAsia="MS Mincho"/>
          <w:sz w:val="28"/>
          <w:szCs w:val="26"/>
        </w:rPr>
        <w:t xml:space="preserve">в </w:t>
      </w:r>
      <w:r w:rsidR="00A73A98" w:rsidRPr="00EE074C">
        <w:rPr>
          <w:rFonts w:eastAsia="MS Mincho"/>
          <w:sz w:val="28"/>
          <w:szCs w:val="26"/>
        </w:rPr>
        <w:t>3.</w:t>
      </w:r>
      <w:r w:rsidR="001A5A84" w:rsidRPr="00EE074C">
        <w:rPr>
          <w:rFonts w:eastAsia="MS Mincho"/>
          <w:sz w:val="28"/>
          <w:szCs w:val="26"/>
        </w:rPr>
        <w:t>11</w:t>
      </w:r>
      <w:r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0B2464">
      <w:pPr>
        <w:pStyle w:val="125"/>
        <w:tabs>
          <w:tab w:val="left" w:pos="2808"/>
          <w:tab w:val="left" w:pos="31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0A6D90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кнопка </w:t>
      </w:r>
      <w:r w:rsidR="00410B1D" w:rsidRPr="00EE074C">
        <w:rPr>
          <w:rFonts w:eastAsia="MS Mincho"/>
          <w:sz w:val="28"/>
          <w:szCs w:val="26"/>
        </w:rPr>
        <w:t>″</w:t>
      </w:r>
      <w:r w:rsidR="00E45D26" w:rsidRPr="00EE074C">
        <w:rPr>
          <w:rFonts w:ascii="Arial Narrow" w:eastAsia="MS Mincho" w:hAnsi="Arial Narrow"/>
          <w:b/>
          <w:sz w:val="28"/>
          <w:szCs w:val="26"/>
        </w:rPr>
        <w:t>ПОМОЩЬ</w:t>
      </w:r>
      <w:r w:rsidR="00410B1D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="00C73EE7" w:rsidRPr="00EE074C">
        <w:rPr>
          <w:rFonts w:eastAsia="MS Mincho"/>
          <w:sz w:val="28"/>
          <w:szCs w:val="26"/>
        </w:rPr>
        <w:t> </w:t>
      </w:r>
      <w:r w:rsidRPr="00EE074C">
        <w:rPr>
          <w:rFonts w:eastAsia="MS Mincho"/>
          <w:sz w:val="28"/>
          <w:szCs w:val="26"/>
        </w:rPr>
        <w:t xml:space="preserve">включает режим </w:t>
      </w:r>
      <w:r w:rsidR="00031820" w:rsidRPr="00EE074C">
        <w:rPr>
          <w:rFonts w:eastAsia="MS Mincho"/>
          <w:sz w:val="28"/>
          <w:szCs w:val="26"/>
        </w:rPr>
        <w:t>подсказок о назначении органов управления</w:t>
      </w:r>
      <w:r w:rsidR="00E45D26" w:rsidRPr="00EE074C">
        <w:rPr>
          <w:rFonts w:eastAsia="MS Mincho"/>
          <w:sz w:val="28"/>
          <w:szCs w:val="26"/>
        </w:rPr>
        <w:t>;</w:t>
      </w:r>
    </w:p>
    <w:p w:rsidR="00860D60" w:rsidRPr="00EE074C" w:rsidRDefault="00860D60" w:rsidP="000B2464">
      <w:pPr>
        <w:pStyle w:val="125"/>
        <w:tabs>
          <w:tab w:val="left" w:pos="2808"/>
          <w:tab w:val="left" w:pos="304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- кнопка </w:t>
      </w:r>
      <w:r w:rsidR="00B679B9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ПАМЯТЬ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включает меню управления режимом записи и воспроизведения осциллограмм</w:t>
      </w:r>
      <w:r w:rsidR="00DB0252" w:rsidRPr="00EE074C">
        <w:rPr>
          <w:rFonts w:eastAsia="MS Mincho"/>
          <w:sz w:val="28"/>
          <w:szCs w:val="26"/>
        </w:rPr>
        <w:t xml:space="preserve">. </w:t>
      </w:r>
      <w:r w:rsidR="008F1541" w:rsidRPr="00EE074C">
        <w:rPr>
          <w:rFonts w:eastAsia="MS Mincho"/>
          <w:sz w:val="28"/>
          <w:szCs w:val="26"/>
        </w:rPr>
        <w:t>М</w:t>
      </w:r>
      <w:r w:rsidR="00DB0252" w:rsidRPr="00EE074C">
        <w:rPr>
          <w:rFonts w:eastAsia="MS Mincho"/>
          <w:sz w:val="28"/>
          <w:szCs w:val="26"/>
        </w:rPr>
        <w:t xml:space="preserve">еню описано в </w:t>
      </w:r>
      <w:r w:rsidR="008F1541" w:rsidRPr="00EE074C">
        <w:rPr>
          <w:rFonts w:eastAsia="MS Mincho"/>
          <w:sz w:val="28"/>
          <w:szCs w:val="26"/>
        </w:rPr>
        <w:t>3.1</w:t>
      </w:r>
      <w:r w:rsidR="0061733A" w:rsidRPr="00EE074C">
        <w:rPr>
          <w:rFonts w:eastAsia="MS Mincho"/>
          <w:sz w:val="28"/>
          <w:szCs w:val="26"/>
        </w:rPr>
        <w:t>2.</w:t>
      </w:r>
    </w:p>
    <w:p w:rsidR="00E82A4B" w:rsidRPr="00EE074C" w:rsidRDefault="00E82A4B" w:rsidP="000B2464">
      <w:pPr>
        <w:pStyle w:val="125"/>
        <w:tabs>
          <w:tab w:val="left" w:pos="2835"/>
          <w:tab w:val="left" w:pos="304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D4706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35044E"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B679B9" w:rsidRPr="00EE074C">
        <w:rPr>
          <w:rFonts w:eastAsia="MS Mincho"/>
          <w:sz w:val="28"/>
          <w:szCs w:val="26"/>
        </w:rPr>
        <w:t>″</w:t>
      </w:r>
      <w:r w:rsidR="00D4706B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</w:t>
      </w:r>
      <w:r w:rsidR="00D4706B" w:rsidRPr="00EE074C">
        <w:rPr>
          <w:rFonts w:eastAsia="MS Mincho"/>
          <w:sz w:val="28"/>
          <w:szCs w:val="26"/>
        </w:rPr>
        <w:t>включает</w:t>
      </w:r>
      <w:r w:rsidR="0035044E" w:rsidRPr="00EE074C">
        <w:rPr>
          <w:rFonts w:eastAsia="MS Mincho"/>
          <w:sz w:val="28"/>
          <w:szCs w:val="26"/>
        </w:rPr>
        <w:t xml:space="preserve"> меню дополнительных возможностей осциллографа</w:t>
      </w:r>
      <w:r w:rsidR="002D2B0F" w:rsidRPr="00EE074C">
        <w:rPr>
          <w:rFonts w:eastAsia="MS Mincho"/>
          <w:sz w:val="28"/>
          <w:szCs w:val="26"/>
        </w:rPr>
        <w:t xml:space="preserve"> </w:t>
      </w:r>
      <w:r w:rsidR="0091500A" w:rsidRPr="00EE074C">
        <w:rPr>
          <w:rFonts w:eastAsia="MS Mincho"/>
          <w:sz w:val="28"/>
          <w:szCs w:val="26"/>
        </w:rPr>
        <w:t>(</w:t>
      </w:r>
      <w:r w:rsidR="003172E8" w:rsidRPr="00EE074C">
        <w:rPr>
          <w:rFonts w:eastAsia="MS Mincho"/>
          <w:sz w:val="28"/>
          <w:szCs w:val="26"/>
        </w:rPr>
        <w:t>м</w:t>
      </w:r>
      <w:r w:rsidR="002D2B0F" w:rsidRPr="00EE074C">
        <w:rPr>
          <w:rFonts w:eastAsia="MS Mincho"/>
          <w:sz w:val="28"/>
          <w:szCs w:val="26"/>
        </w:rPr>
        <w:t>еню описано в 3.1</w:t>
      </w:r>
      <w:r w:rsidR="00FA45D8" w:rsidRPr="00EE074C">
        <w:rPr>
          <w:rFonts w:eastAsia="MS Mincho"/>
          <w:sz w:val="28"/>
          <w:szCs w:val="26"/>
        </w:rPr>
        <w:t>3</w:t>
      </w:r>
      <w:r w:rsidR="0091500A" w:rsidRPr="00EE074C">
        <w:rPr>
          <w:rFonts w:eastAsia="MS Mincho"/>
          <w:sz w:val="28"/>
          <w:szCs w:val="26"/>
        </w:rPr>
        <w:t>):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1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сброс настроек;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автопоиск сигнала;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</w:t>
      </w:r>
      <w:r w:rsidR="002E2F19" w:rsidRPr="00EE074C">
        <w:rPr>
          <w:rFonts w:eastAsia="MS Mincho"/>
          <w:sz w:val="28"/>
          <w:szCs w:val="26"/>
        </w:rPr>
        <w:t>)</w:t>
      </w:r>
      <w:r w:rsidR="0091500A" w:rsidRPr="00EE074C">
        <w:rPr>
          <w:rFonts w:eastAsia="MS Mincho"/>
          <w:sz w:val="28"/>
          <w:szCs w:val="26"/>
        </w:rPr>
        <w:t xml:space="preserve"> управление калибратором и калибровка осциллографа;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4</w:t>
      </w:r>
      <w:r w:rsidR="002E2F19" w:rsidRPr="00EE074C">
        <w:rPr>
          <w:rFonts w:eastAsia="MS Mincho"/>
          <w:sz w:val="28"/>
          <w:szCs w:val="26"/>
        </w:rPr>
        <w:t xml:space="preserve">) </w:t>
      </w:r>
      <w:r w:rsidR="0091500A" w:rsidRPr="00EE074C">
        <w:rPr>
          <w:rFonts w:eastAsia="MS Mincho"/>
          <w:sz w:val="28"/>
          <w:szCs w:val="26"/>
        </w:rPr>
        <w:t>функции математических операций и спектрального анализа;</w:t>
      </w:r>
    </w:p>
    <w:p w:rsidR="0091500A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5</w:t>
      </w:r>
      <w:r w:rsidR="002E2F19" w:rsidRPr="00EE074C">
        <w:rPr>
          <w:rFonts w:eastAsia="MS Mincho"/>
          <w:sz w:val="28"/>
          <w:szCs w:val="26"/>
        </w:rPr>
        <w:t>)</w:t>
      </w:r>
      <w:r w:rsidR="00C66A39" w:rsidRPr="00EE074C">
        <w:rPr>
          <w:rFonts w:eastAsia="MS Mincho"/>
          <w:sz w:val="28"/>
          <w:szCs w:val="26"/>
        </w:rPr>
        <w:t xml:space="preserve"> установка параметров подключения  по сети </w:t>
      </w:r>
      <w:r w:rsidR="00432644" w:rsidRPr="00EE074C">
        <w:rPr>
          <w:rFonts w:eastAsia="MS Mincho"/>
          <w:sz w:val="28"/>
          <w:szCs w:val="26"/>
        </w:rPr>
        <w:t>″</w:t>
      </w:r>
      <w:r w:rsidR="00432644" w:rsidRPr="00EE074C">
        <w:rPr>
          <w:rFonts w:ascii="Arial Narrow" w:eastAsia="MS Mincho" w:hAnsi="Arial Narrow"/>
          <w:sz w:val="28"/>
          <w:szCs w:val="26"/>
          <w:lang w:val="en-US"/>
        </w:rPr>
        <w:t>Ethernet</w:t>
      </w:r>
      <w:r w:rsidR="00432644" w:rsidRPr="00EE074C">
        <w:rPr>
          <w:rFonts w:eastAsia="MS Mincho"/>
          <w:sz w:val="28"/>
          <w:szCs w:val="26"/>
        </w:rPr>
        <w:t>″;</w:t>
      </w:r>
    </w:p>
    <w:p w:rsidR="002E2F19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6</w:t>
      </w:r>
      <w:r w:rsidR="00CD36D6" w:rsidRPr="00EE074C">
        <w:rPr>
          <w:rFonts w:eastAsia="MS Mincho"/>
          <w:sz w:val="28"/>
          <w:szCs w:val="26"/>
        </w:rPr>
        <w:t>) включение/выключение динамика и выбор уровня его звучания;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7</w:t>
      </w:r>
      <w:r w:rsidR="00CD36D6" w:rsidRPr="00EE074C">
        <w:rPr>
          <w:rFonts w:eastAsia="MS Mincho"/>
          <w:sz w:val="28"/>
          <w:szCs w:val="26"/>
        </w:rPr>
        <w:t>) устанока текущего времени и даты;</w:t>
      </w:r>
    </w:p>
    <w:p w:rsidR="00CD36D6" w:rsidRPr="00EE074C" w:rsidRDefault="00372605" w:rsidP="005A7631">
      <w:pPr>
        <w:pStyle w:val="125"/>
        <w:tabs>
          <w:tab w:val="left" w:pos="257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8</w:t>
      </w:r>
      <w:r w:rsidR="004B6097" w:rsidRPr="00EE074C">
        <w:rPr>
          <w:rFonts w:eastAsia="MS Mincho"/>
          <w:sz w:val="28"/>
          <w:szCs w:val="26"/>
        </w:rPr>
        <w:t xml:space="preserve">) </w:t>
      </w:r>
      <w:r w:rsidR="00291C72" w:rsidRPr="00EE074C">
        <w:rPr>
          <w:rFonts w:eastAsia="MS Mincho"/>
          <w:sz w:val="28"/>
          <w:szCs w:val="26"/>
        </w:rPr>
        <w:t>функции</w:t>
      </w:r>
      <w:r w:rsidR="004B6097" w:rsidRPr="00EE074C">
        <w:rPr>
          <w:rFonts w:eastAsia="MS Mincho"/>
          <w:sz w:val="28"/>
          <w:szCs w:val="26"/>
        </w:rPr>
        <w:t xml:space="preserve"> регистратора сигналов;</w:t>
      </w:r>
      <w:r w:rsidR="00D90611" w:rsidRPr="00EE074C">
        <w:rPr>
          <w:rFonts w:eastAsia="MS Mincho"/>
          <w:sz w:val="28"/>
          <w:szCs w:val="26"/>
        </w:rPr>
        <w:t xml:space="preserve">  </w:t>
      </w:r>
      <w:r w:rsidR="004B6097" w:rsidRPr="00EE074C">
        <w:rPr>
          <w:rFonts w:eastAsia="MS Mincho"/>
          <w:sz w:val="28"/>
          <w:szCs w:val="26"/>
        </w:rPr>
        <w:t xml:space="preserve"> выбор языка </w:t>
      </w:r>
      <w:r w:rsidR="00D504FE" w:rsidRPr="00EE074C">
        <w:rPr>
          <w:rFonts w:eastAsia="MS Mincho"/>
          <w:sz w:val="28"/>
          <w:szCs w:val="26"/>
        </w:rPr>
        <w:t>меню</w:t>
      </w:r>
      <w:r w:rsidR="004B6097" w:rsidRPr="00EE074C">
        <w:rPr>
          <w:rFonts w:eastAsia="MS Mincho"/>
          <w:sz w:val="28"/>
          <w:szCs w:val="26"/>
        </w:rPr>
        <w:t>.</w:t>
      </w:r>
    </w:p>
    <w:p w:rsidR="00E82A4B" w:rsidRPr="00EE074C" w:rsidRDefault="00E82A4B" w:rsidP="005A7631">
      <w:pPr>
        <w:pStyle w:val="125"/>
        <w:tabs>
          <w:tab w:val="left" w:pos="280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5E4C5B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086C27" w:rsidRPr="00EE074C">
        <w:rPr>
          <w:rFonts w:ascii="Arial Narrow" w:eastAsia="MS Mincho" w:hAnsi="Arial Narrow"/>
          <w:b/>
          <w:sz w:val="28"/>
          <w:szCs w:val="26"/>
        </w:rPr>
        <w:t>ПУСК/СТОП</w:t>
      </w:r>
      <w:r w:rsidR="00B679B9" w:rsidRPr="00EE074C">
        <w:rPr>
          <w:rFonts w:eastAsia="MS Mincho"/>
          <w:sz w:val="28"/>
          <w:szCs w:val="26"/>
        </w:rPr>
        <w:t>″</w:t>
      </w:r>
      <w:r w:rsidR="008D317E" w:rsidRPr="00EE074C">
        <w:rPr>
          <w:rFonts w:eastAsia="MS Mincho"/>
          <w:sz w:val="28"/>
          <w:szCs w:val="26"/>
        </w:rPr>
        <w:tab/>
      </w:r>
      <w:r w:rsidR="00CC7447" w:rsidRPr="00EE074C">
        <w:rPr>
          <w:rFonts w:eastAsia="MS Mincho"/>
          <w:sz w:val="28"/>
          <w:szCs w:val="26"/>
        </w:rPr>
        <w:t>–</w:t>
      </w:r>
      <w:r w:rsidRPr="00EE074C">
        <w:rPr>
          <w:rFonts w:eastAsia="MS Mincho"/>
          <w:sz w:val="28"/>
          <w:szCs w:val="26"/>
        </w:rPr>
        <w:t xml:space="preserve"> запуск/остановка </w:t>
      </w:r>
      <w:r w:rsidR="008D317E" w:rsidRPr="00EE074C">
        <w:rPr>
          <w:rFonts w:eastAsia="MS Mincho"/>
          <w:sz w:val="28"/>
          <w:szCs w:val="26"/>
        </w:rPr>
        <w:t>режима регистрации</w:t>
      </w:r>
      <w:r w:rsidR="00F5693D" w:rsidRPr="00EE074C">
        <w:rPr>
          <w:rFonts w:eastAsia="MS Mincho"/>
          <w:sz w:val="28"/>
          <w:szCs w:val="26"/>
        </w:rPr>
        <w:t xml:space="preserve"> сигналов</w:t>
      </w:r>
      <w:r w:rsidR="0035044E" w:rsidRPr="00EE074C">
        <w:rPr>
          <w:rFonts w:eastAsia="MS Mincho"/>
          <w:sz w:val="28"/>
          <w:szCs w:val="26"/>
        </w:rPr>
        <w:t>. В</w:t>
      </w:r>
      <w:r w:rsidR="009E6053" w:rsidRPr="00EE074C">
        <w:rPr>
          <w:rFonts w:eastAsia="MS Mincho"/>
          <w:sz w:val="28"/>
          <w:szCs w:val="26"/>
        </w:rPr>
        <w:t> </w:t>
      </w:r>
      <w:r w:rsidR="0035044E" w:rsidRPr="00EE074C">
        <w:rPr>
          <w:rFonts w:eastAsia="MS Mincho"/>
          <w:sz w:val="28"/>
          <w:szCs w:val="26"/>
        </w:rPr>
        <w:t>режиме однократного запуска – запуск одиночного измерения.</w:t>
      </w:r>
    </w:p>
    <w:p w:rsidR="00DB0252" w:rsidRPr="00EE074C" w:rsidRDefault="00631344" w:rsidP="00D3333C">
      <w:pPr>
        <w:pStyle w:val="125"/>
        <w:tabs>
          <w:tab w:val="left" w:pos="1248"/>
          <w:tab w:val="left" w:pos="2977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914700" w:rsidRPr="00EE074C">
        <w:rPr>
          <w:rFonts w:eastAsia="MS Mincho"/>
          <w:sz w:val="28"/>
          <w:szCs w:val="26"/>
        </w:rPr>
        <w:t>6</w:t>
      </w:r>
      <w:r w:rsidRPr="00EE074C">
        <w:rPr>
          <w:rFonts w:eastAsia="MS Mincho"/>
          <w:sz w:val="28"/>
          <w:szCs w:val="26"/>
        </w:rPr>
        <w:tab/>
      </w:r>
      <w:r w:rsidR="00A94865" w:rsidRPr="00EE074C">
        <w:rPr>
          <w:rFonts w:eastAsia="MS Mincho"/>
          <w:sz w:val="28"/>
          <w:szCs w:val="26"/>
        </w:rPr>
        <w:t xml:space="preserve">Кнопка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ПИТАНИЕ</w:t>
      </w:r>
      <w:r w:rsidR="00B679B9" w:rsidRPr="00EE074C">
        <w:rPr>
          <w:rFonts w:eastAsia="MS Mincho"/>
          <w:sz w:val="28"/>
          <w:szCs w:val="26"/>
        </w:rPr>
        <w:t>″</w:t>
      </w:r>
      <w:r w:rsidR="00F93905">
        <w:rPr>
          <w:rFonts w:eastAsia="MS Mincho"/>
          <w:sz w:val="28"/>
          <w:szCs w:val="26"/>
          <w:lang w:val="en-US"/>
        </w:rPr>
        <w:t> </w:t>
      </w:r>
      <w:r w:rsidR="00C73EE7" w:rsidRPr="00EE074C">
        <w:rPr>
          <w:rFonts w:eastAsia="MS Mincho"/>
          <w:sz w:val="28"/>
          <w:szCs w:val="26"/>
        </w:rPr>
        <w:t xml:space="preserve">– </w:t>
      </w:r>
      <w:r w:rsidR="00A94865" w:rsidRPr="00EE074C">
        <w:rPr>
          <w:rFonts w:eastAsia="MS Mincho"/>
          <w:sz w:val="28"/>
          <w:szCs w:val="26"/>
        </w:rPr>
        <w:t>включает</w:t>
      </w:r>
      <w:r w:rsidR="00935700" w:rsidRPr="00EE074C">
        <w:rPr>
          <w:rFonts w:eastAsia="MS Mincho"/>
          <w:sz w:val="28"/>
          <w:szCs w:val="26"/>
        </w:rPr>
        <w:t>/</w:t>
      </w:r>
      <w:r w:rsidR="00A94865" w:rsidRPr="00EE074C">
        <w:rPr>
          <w:rFonts w:eastAsia="MS Mincho"/>
          <w:sz w:val="28"/>
          <w:szCs w:val="26"/>
        </w:rPr>
        <w:t>выключает питание осциллографа. Работает</w:t>
      </w:r>
      <w:r w:rsidR="00886A5B" w:rsidRPr="00EE074C">
        <w:rPr>
          <w:rFonts w:eastAsia="MS Mincho"/>
          <w:sz w:val="28"/>
          <w:szCs w:val="26"/>
        </w:rPr>
        <w:t> </w:t>
      </w:r>
      <w:r w:rsidR="00A94865" w:rsidRPr="00EE074C">
        <w:rPr>
          <w:rFonts w:eastAsia="MS Mincho"/>
          <w:sz w:val="28"/>
          <w:szCs w:val="26"/>
        </w:rPr>
        <w:t xml:space="preserve">только при включенном </w:t>
      </w:r>
      <w:r w:rsidR="006C717E" w:rsidRPr="00EE074C">
        <w:rPr>
          <w:rFonts w:eastAsia="MS Mincho"/>
          <w:sz w:val="28"/>
          <w:szCs w:val="26"/>
        </w:rPr>
        <w:t>выключателе ″</w:t>
      </w:r>
      <w:r w:rsidR="006C717E" w:rsidRPr="00EE074C">
        <w:rPr>
          <w:rFonts w:ascii="Arial Narrow" w:eastAsia="MS Mincho" w:hAnsi="Arial Narrow"/>
          <w:b/>
          <w:sz w:val="28"/>
          <w:szCs w:val="26"/>
        </w:rPr>
        <w:t>СЕТЬ</w:t>
      </w:r>
      <w:r w:rsidR="006C717E" w:rsidRPr="00EE074C">
        <w:rPr>
          <w:rFonts w:eastAsia="MS Mincho"/>
          <w:sz w:val="28"/>
          <w:szCs w:val="26"/>
        </w:rPr>
        <w:t xml:space="preserve">″ </w:t>
      </w:r>
      <w:r w:rsidR="00A94865" w:rsidRPr="00EE074C">
        <w:rPr>
          <w:rFonts w:eastAsia="MS Mincho"/>
          <w:sz w:val="28"/>
          <w:szCs w:val="26"/>
        </w:rPr>
        <w:t xml:space="preserve">на задней панели. Светодиод </w:t>
      </w:r>
      <w:r w:rsidR="00B679B9" w:rsidRPr="00EE074C">
        <w:rPr>
          <w:rFonts w:eastAsia="MS Mincho"/>
          <w:sz w:val="28"/>
          <w:szCs w:val="26"/>
        </w:rPr>
        <w:t>″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965574" w:rsidRPr="00EE074C">
        <w:rPr>
          <w:rFonts w:ascii="Arial Narrow" w:eastAsia="MS Mincho" w:hAnsi="Arial Narrow"/>
          <w:b/>
          <w:sz w:val="28"/>
          <w:szCs w:val="26"/>
        </w:rPr>
        <w:t>/</w:t>
      </w:r>
      <w:r w:rsidR="00A94865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B679B9" w:rsidRPr="00EE074C">
        <w:rPr>
          <w:rFonts w:eastAsia="MS Mincho"/>
          <w:sz w:val="28"/>
          <w:szCs w:val="26"/>
        </w:rPr>
        <w:t>″</w:t>
      </w:r>
      <w:r w:rsidR="00731DE0" w:rsidRPr="00EE074C">
        <w:rPr>
          <w:rFonts w:eastAsia="MS Mincho"/>
          <w:sz w:val="28"/>
          <w:szCs w:val="26"/>
        </w:rPr>
        <w:t xml:space="preserve"> индицируе</w:t>
      </w:r>
      <w:r w:rsidR="00A94865" w:rsidRPr="00EE074C">
        <w:rPr>
          <w:rFonts w:eastAsia="MS Mincho"/>
          <w:sz w:val="28"/>
          <w:szCs w:val="26"/>
        </w:rPr>
        <w:t>т включение осциллографа.</w:t>
      </w:r>
    </w:p>
    <w:p w:rsidR="00A8117F" w:rsidRPr="00EF16BD" w:rsidRDefault="00A8117F" w:rsidP="0027509D">
      <w:pPr>
        <w:tabs>
          <w:tab w:val="left" w:pos="1326"/>
        </w:tabs>
        <w:spacing w:before="120" w:line="276" w:lineRule="auto"/>
        <w:ind w:left="567" w:firstLine="0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2.3.</w:t>
      </w:r>
      <w:r w:rsidR="00A91E86" w:rsidRPr="00EE074C">
        <w:rPr>
          <w:rFonts w:eastAsia="MS Mincho"/>
          <w:sz w:val="28"/>
          <w:szCs w:val="26"/>
        </w:rPr>
        <w:t>7</w:t>
      </w:r>
      <w:r w:rsidRPr="00EE074C">
        <w:rPr>
          <w:rFonts w:eastAsia="MS Mincho"/>
          <w:sz w:val="28"/>
          <w:szCs w:val="26"/>
        </w:rPr>
        <w:tab/>
        <w:t>В левой части передней панели расположен ЖКЭ</w:t>
      </w:r>
      <w:r w:rsidR="00244DFD" w:rsidRPr="00EE074C">
        <w:rPr>
          <w:rFonts w:eastAsia="MS Mincho"/>
          <w:sz w:val="28"/>
          <w:szCs w:val="26"/>
        </w:rPr>
        <w:t>.</w:t>
      </w:r>
    </w:p>
    <w:p w:rsidR="00244DFD" w:rsidRPr="00EE074C" w:rsidRDefault="00244DFD" w:rsidP="00ED2FFA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На ЖКЭ информация об установленных режимах работы осциллографа отображается в соответствующих зонах </w:t>
      </w:r>
      <w:r w:rsidR="0082217B" w:rsidRPr="00EE074C">
        <w:rPr>
          <w:rFonts w:eastAsia="MS Mincho"/>
          <w:sz w:val="28"/>
          <w:szCs w:val="26"/>
        </w:rPr>
        <w:t xml:space="preserve">(рисунок 2.2, </w:t>
      </w:r>
      <w:r w:rsidRPr="00EE074C">
        <w:rPr>
          <w:rFonts w:eastAsia="MS Mincho"/>
          <w:sz w:val="28"/>
          <w:szCs w:val="26"/>
        </w:rPr>
        <w:t>таблица 2.1).</w:t>
      </w:r>
    </w:p>
    <w:p w:rsidR="0047657F" w:rsidRPr="0027509D" w:rsidRDefault="007F499E" w:rsidP="008107A0">
      <w:pPr>
        <w:ind w:firstLine="426"/>
        <w:rPr>
          <w:rFonts w:eastAsia="MS Mincho"/>
          <w:sz w:val="16"/>
          <w:szCs w:val="16"/>
        </w:rPr>
      </w:pPr>
      <w:r w:rsidRPr="0027509D">
        <w:rPr>
          <w:rFonts w:eastAsia="MS Mincho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20955</wp:posOffset>
                </wp:positionV>
                <wp:extent cx="5517515" cy="3988435"/>
                <wp:effectExtent l="14605" t="12065" r="11430" b="9525"/>
                <wp:wrapNone/>
                <wp:docPr id="114" name="Group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7515" cy="3988435"/>
                          <a:chOff x="1049" y="1331"/>
                          <a:chExt cx="8689" cy="6281"/>
                        </a:xfrm>
                      </wpg:grpSpPr>
                      <wps:wsp>
                        <wps:cNvPr id="115" name="AutoShape 864"/>
                        <wps:cNvCnPr>
                          <a:cxnSpLocks noChangeShapeType="1"/>
                        </wps:cNvCnPr>
                        <wps:spPr bwMode="auto">
                          <a:xfrm>
                            <a:off x="1439" y="2386"/>
                            <a:ext cx="1411" cy="25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AutoShape 865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7" y="2386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Text Box 866"/>
                        <wps:cNvSpPr txBox="1">
                          <a:spLocks noChangeArrowheads="1"/>
                        </wps:cNvSpPr>
                        <wps:spPr bwMode="auto">
                          <a:xfrm>
                            <a:off x="1049" y="1962"/>
                            <a:ext cx="394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18" name="AutoShape 867"/>
                        <wps:cNvCnPr>
                          <a:cxnSpLocks noChangeShapeType="1"/>
                        </wps:cNvCnPr>
                        <wps:spPr bwMode="auto">
                          <a:xfrm>
                            <a:off x="2115" y="1749"/>
                            <a:ext cx="1048" cy="3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AutoShape 8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72" y="17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Oval 86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163" y="2120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87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85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87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959" y="2091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AutoShape 872"/>
                        <wps:cNvCnPr>
                          <a:cxnSpLocks noChangeShapeType="1"/>
                        </wps:cNvCnPr>
                        <wps:spPr bwMode="auto">
                          <a:xfrm>
                            <a:off x="7085" y="1645"/>
                            <a:ext cx="634" cy="85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AutoShape 8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484" y="1662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AutoShape 874"/>
                        <wps:cNvCnPr>
                          <a:cxnSpLocks noChangeShapeType="1"/>
                        </wps:cNvCnPr>
                        <wps:spPr bwMode="auto">
                          <a:xfrm>
                            <a:off x="3833" y="1662"/>
                            <a:ext cx="989" cy="42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Oval 87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679" y="2463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AutoShape 876"/>
                        <wps:cNvCnPr>
                          <a:cxnSpLocks noChangeShapeType="1"/>
                        </wps:cNvCnPr>
                        <wps:spPr bwMode="auto">
                          <a:xfrm flipH="1">
                            <a:off x="6742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AutoShape 877"/>
                        <wps:cNvCnPr>
                          <a:cxnSpLocks noChangeShapeType="1"/>
                        </wps:cNvCnPr>
                        <wps:spPr bwMode="auto">
                          <a:xfrm flipH="1">
                            <a:off x="7911" y="1645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AutoShape 8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53" y="1662"/>
                            <a:ext cx="239" cy="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Oval 87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75" y="2004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88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2046"/>
                            <a:ext cx="45" cy="45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881"/>
                        <wps:cNvCnPr>
                          <a:cxnSpLocks noChangeShapeType="1"/>
                        </wps:cNvCnPr>
                        <wps:spPr bwMode="auto">
                          <a:xfrm flipV="1">
                            <a:off x="8793" y="1628"/>
                            <a:ext cx="1" cy="418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AutoShape 882"/>
                        <wps:cNvCnPr>
                          <a:cxnSpLocks noChangeShapeType="1"/>
                        </wps:cNvCnPr>
                        <wps:spPr bwMode="auto">
                          <a:xfrm flipH="1">
                            <a:off x="8849" y="1649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Oval 88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85" y="5737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884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8" y="5828"/>
                            <a:ext cx="737" cy="68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AutoShape 885"/>
                        <wps:cNvCnPr>
                          <a:cxnSpLocks noChangeShapeType="1"/>
                        </wps:cNvCnPr>
                        <wps:spPr bwMode="auto">
                          <a:xfrm flipH="1">
                            <a:off x="1204" y="6530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Text Box 886"/>
                        <wps:cNvSpPr txBox="1">
                          <a:spLocks noChangeArrowheads="1"/>
                        </wps:cNvSpPr>
                        <wps:spPr bwMode="auto">
                          <a:xfrm>
                            <a:off x="1102" y="605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38" name="Oval 887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810" y="2616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888"/>
                        <wps:cNvCnPr>
                          <a:cxnSpLocks noChangeShapeType="1"/>
                        </wps:cNvCnPr>
                        <wps:spPr bwMode="auto">
                          <a:xfrm flipV="1">
                            <a:off x="8902" y="2412"/>
                            <a:ext cx="463" cy="24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AutoShape 889"/>
                        <wps:cNvCnPr>
                          <a:cxnSpLocks noChangeShapeType="1"/>
                        </wps:cNvCnPr>
                        <wps:spPr bwMode="auto">
                          <a:xfrm flipH="1">
                            <a:off x="9395" y="239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Oval 890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765" y="7022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8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39" y="7096"/>
                            <a:ext cx="391" cy="51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AutoShape 892"/>
                        <wps:cNvCnPr>
                          <a:cxnSpLocks noChangeShapeType="1"/>
                        </wps:cNvCnPr>
                        <wps:spPr bwMode="auto">
                          <a:xfrm flipH="1">
                            <a:off x="9239" y="7585"/>
                            <a:ext cx="343" cy="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Text Box 893"/>
                        <wps:cNvSpPr txBox="1">
                          <a:spLocks noChangeArrowheads="1"/>
                        </wps:cNvSpPr>
                        <wps:spPr bwMode="auto">
                          <a:xfrm>
                            <a:off x="9239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 w:rsidRPr="00127FAD">
                                <w:t>8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45" name="Oval 89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7859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AutoShape 89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7911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AutoShape 896"/>
                        <wps:cNvCnPr>
                          <a:cxnSpLocks noChangeShapeType="1"/>
                        </wps:cNvCnPr>
                        <wps:spPr bwMode="auto">
                          <a:xfrm flipH="1">
                            <a:off x="8304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Text Box 897"/>
                        <wps:cNvSpPr txBox="1">
                          <a:spLocks noChangeArrowheads="1"/>
                        </wps:cNvSpPr>
                        <wps:spPr bwMode="auto">
                          <a:xfrm>
                            <a:off x="8337" y="7251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49" name="AutoShape 8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692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Oval 89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01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900"/>
                        <wps:cNvCnPr>
                          <a:cxnSpLocks noChangeShapeType="1"/>
                        </wps:cNvCnPr>
                        <wps:spPr bwMode="auto">
                          <a:xfrm flipH="1">
                            <a:off x="7095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Oval 90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02" y="7005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90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393" y="7096"/>
                            <a:ext cx="393" cy="51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AutoShape 903"/>
                        <wps:cNvCnPr>
                          <a:cxnSpLocks noChangeShapeType="1"/>
                        </wps:cNvCnPr>
                        <wps:spPr bwMode="auto">
                          <a:xfrm flipH="1">
                            <a:off x="5786" y="7611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Text Box 904"/>
                        <wps:cNvSpPr txBox="1">
                          <a:spLocks noChangeArrowheads="1"/>
                        </wps:cNvSpPr>
                        <wps:spPr bwMode="auto">
                          <a:xfrm>
                            <a:off x="5783" y="7266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56" name="Oval 90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376" y="6914"/>
                            <a:ext cx="91" cy="9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90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467" y="7022"/>
                            <a:ext cx="393" cy="571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AutoShape 90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60" y="7593"/>
                            <a:ext cx="343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Text Box 908"/>
                        <wps:cNvSpPr txBox="1">
                          <a:spLocks noChangeArrowheads="1"/>
                        </wps:cNvSpPr>
                        <wps:spPr bwMode="auto">
                          <a:xfrm>
                            <a:off x="2860" y="7200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8016FC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t>12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0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751" y="1437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1" name="Text Box 910"/>
                        <wps:cNvSpPr txBox="1">
                          <a:spLocks noChangeArrowheads="1"/>
                        </wps:cNvSpPr>
                        <wps:spPr bwMode="auto">
                          <a:xfrm>
                            <a:off x="3389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2" name="Text Box 9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3" name="Text Box 912"/>
                        <wps:cNvSpPr txBox="1">
                          <a:spLocks noChangeArrowheads="1"/>
                        </wps:cNvSpPr>
                        <wps:spPr bwMode="auto">
                          <a:xfrm>
                            <a:off x="7835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4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8693" y="1331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5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7055" y="7267"/>
                            <a:ext cx="394" cy="3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166" name="Text Box 915"/>
                        <wps:cNvSpPr txBox="1">
                          <a:spLocks noChangeArrowheads="1"/>
                        </wps:cNvSpPr>
                        <wps:spPr bwMode="auto">
                          <a:xfrm>
                            <a:off x="9317" y="2073"/>
                            <a:ext cx="394" cy="36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8420C" w:rsidRDefault="0048420C" w:rsidP="00A8117F">
                              <w:pPr>
                                <w:ind w:firstLine="0"/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63" o:spid="_x0000_s1026" style="position:absolute;left:0;text-align:left;margin-left:31.2pt;margin-top:1.65pt;width:434.45pt;height:314.05pt;z-index:251665920" coordorigin="1049,1331" coordsize="8689,6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">
                <v:shape id="AutoShape 864" o:spid="_x0000_s1027" type="#_x0000_t32" style="position:absolute;left:1439;top:2386;width:1411;height: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vZEMIAAADcAAAADwAAAGRycy9kb3ducmV2LnhtbERPTWvCQBC9F/wPywje6kaxJURXEUFo&#10;6KGt9dLbkB2TYHY27E417a/vFgRv83ifs9oMrlMXCrH1bGA2zUARV962XBs4fu4fc1BRkC12nsnA&#10;D0XYrEcPKyysv/IHXQ5SqxTCsUADjUhfaB2rhhzGqe+JE3fywaEkGGptA15TuOv0PMuetcOWU0OD&#10;Pe0aqs6Hb2egExtef+elhOy9fFsc868cqTRmMh62S1BCg9zFN/eLTfNnT/D/TLpAr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PvZEMIAAADcAAAADwAAAAAAAAAAAAAA&#10;AAChAgAAZHJzL2Rvd25yZXYueG1sUEsFBgAAAAAEAAQA+QAAAJADAAAAAA==&#10;" strokecolor="gray" strokeweight="1pt"/>
                <v:shape id="AutoShape 865" o:spid="_x0000_s1028" type="#_x0000_t32" style="position:absolute;left:1127;top:2386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eilcAAAADcAAAADwAAAGRycy9kb3ducmV2LnhtbERPTYvCMBC9C/sfwix4EZuqWKRrFFlY&#10;2JNgFfQ4NGNbtpnUJtvWf28Ewds83uest4OpRUetqywrmEUxCOLc6ooLBafjz3QFwnlkjbVlUnAn&#10;B9vNx2iNqbY9H6jLfCFCCLsUFZTeN6mULi/JoItsQxy4q20N+gDbQuoW+xBuajmP40QarDg0lNjQ&#10;d0n5X/ZvFOyXk6Tr/G3icH/BPjuz7OuFUuPPYfcFwtPg3+KX+1eH+bMEns+EC+Tm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sHopXAAAAA3AAAAA8AAAAAAAAAAAAAAAAA&#10;oQIAAGRycy9kb3ducmV2LnhtbFBLBQYAAAAABAAEAPkAAACOAwAAAAA=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66" o:spid="_x0000_s1029" type="#_x0000_t202" style="position:absolute;left:1049;top:1962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5v8EA&#10;AADcAAAADwAAAGRycy9kb3ducmV2LnhtbERPy6rCMBDdC/5DGOHuNFVEpRpFhYtyEcQXbodmbIvN&#10;pDS5Wv16Iwju5nCeM5nVphA3qlxuWUG3E4EgTqzOOVVwPPy2RyCcR9ZYWCYFD3IwmzYbE4y1vfOO&#10;bnufihDCLkYFmfdlLKVLMjLoOrYkDtzFVgZ9gFUqdYX3EG4K2YuigTSYc2jIsKRlRsl1/28USMd9&#10;d3o814djuVosN+fBdnP5U+qnVc/HIDzV/iv+uNc6zO8O4f1MuEBO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bOb/BAAAA3AAAAA8AAAAAAAAAAAAAAAAAmAIAAGRycy9kb3du&#10;cmV2LnhtbFBLBQYAAAAABAAEAPUAAACGAwAAAAA=&#10;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utoShape 867" o:spid="_x0000_s1030" type="#_x0000_t32" style="position:absolute;left:2115;top:1749;width:1048;height: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p2jsQAAADcAAAADwAAAGRycy9kb3ducmV2LnhtbESPQUvDQBCF74L/YZmCN7tpKRJit6UU&#10;BEMPau3F25Adk9DsbNgd2+ivdw6Ctxnem/e+WW+nMJgLpdxHdrCYF2CIm+h7bh2c3p/uSzBZkD0O&#10;kcnBN2XYbm5v1lj5eOU3uhylNRrCuUIHnchYWZubjgLmeRyJVfuMKaDomlrrE141PAx2WRQPNmDP&#10;2tDhSPuOmvPxKzgYxKfDz7KWVLzWL6tT+VEi1c7dzabdIxihSf7Nf9fPXvEXSqvP6AR2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+naOxAAAANwAAAAPAAAAAAAAAAAA&#10;AAAAAKECAABkcnMvZG93bnJldi54bWxQSwUGAAAAAAQABAD5AAAAkgMAAAAA&#10;" strokecolor="gray" strokeweight="1pt"/>
                <v:shape id="AutoShape 868" o:spid="_x0000_s1031" type="#_x0000_t32" style="position:absolute;left:1772;top:17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g258EAAADcAAAADwAAAGRycy9kb3ducmV2LnhtbERPTYvCMBC9C/6HMMJeRFNXLFqNIoKw&#10;J2GroMehGdtiM6lNbLv/3iws7G0e73M2u95UoqXGlZYVzKYRCOLM6pJzBZfzcbIE4TyyxsoyKfgh&#10;B7vtcLDBRNuOv6lNfS5CCLsEFRTe14mULivIoJvamjhwd9sY9AE2udQNdiHcVPIzimJpsOTQUGBN&#10;h4KyR/oyCk6Lcdy2/jl2eLphl15ZdtVcqY9Rv1+D8NT7f/Gf+0uH+bMV/D4TLpD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mDbnwQAAANwAAAAPAAAAAAAAAAAAAAAA&#10;AKECAABkcnMvZG93bnJldi54bWxQSwUGAAAAAAQABAD5AAAAjwMAAAAA&#10;" strokeweight="1pt"/>
                <v:oval id="Oval 869" o:spid="_x0000_s1032" style="position:absolute;left:3163;top:2120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1jsQA&#10;AADcAAAADwAAAGRycy9kb3ducmV2LnhtbESPQWvCQBCF74X+h2UK3upGgyKpq0ilYA89NK33ITsm&#10;wexsyE5j/PedQ6G3Gd6b977Z7qfQmZGG1EZ2sJhnYIir6FuuHXx/vT1vwCRB9thFJgd3SrDfPT5s&#10;sfDxxp80llIbDeFUoINGpC+sTVVDAdM89sSqXeIQUHQdausHvGl46Owyy9Y2YMva0GBPrw1V1/In&#10;ODjWh3I92lxW+eV4ktX1/PGeL5ybPU2HFzBCk/yb/65PXvGXiq/P6AR2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UNY7EAAAA3AAAAA8AAAAAAAAAAAAAAAAAmAIAAGRycy9k&#10;b3ducmV2LnhtbFBLBQYAAAAABAAEAPUAAACJAwAAAAA=&#10;">
                  <o:lock v:ext="edit" aspectratio="t"/>
                </v:oval>
                <v:oval id="Oval 870" o:spid="_x0000_s1033" style="position:absolute;left:285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QFcEA&#10;AADc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f4ihc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kBXBAAAA3AAAAA8AAAAAAAAAAAAAAAAAmAIAAGRycy9kb3du&#10;cmV2LnhtbFBLBQYAAAAABAAEAPUAAACGAwAAAAA=&#10;">
                  <o:lock v:ext="edit" aspectratio="t"/>
                </v:oval>
                <v:oval id="Oval 871" o:spid="_x0000_s1034" style="position:absolute;left:4959;top:2091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oOYsEA&#10;AADcAAAADwAAAGRycy9kb3ducmV2LnhtbERPTWvCQBC9C/0PyxS86cYEpaSuIhVBDx4a2/uQHZNg&#10;djZkpzH9911B6G0e73PW29G1aqA+NJ4NLOYJKOLS24YrA1+Xw+wNVBBki61nMvBLAbabl8kac+vv&#10;/ElDIZWKIRxyNFCLdLnWoazJYZj7jjhyV987lAj7Stse7zHctTpNkpV22HBsqLGjj5rKW/HjDOyr&#10;XbEadCbL7Lo/yvL2fT5lC2Omr+PuHZTQKP/ip/to4/w0hc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KDmLBAAAA3AAAAA8AAAAAAAAAAAAAAAAAmAIAAGRycy9kb3du&#10;cmV2LnhtbFBLBQYAAAAABAAEAPUAAACGAwAAAAA=&#10;">
                  <o:lock v:ext="edit" aspectratio="t"/>
                </v:oval>
                <v:shape id="AutoShape 872" o:spid="_x0000_s1035" type="#_x0000_t32" style="position:absolute;left:7085;top:1645;width:634;height: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IuQsIAAADcAAAADwAAAGRycy9kb3ducmV2LnhtbERPTWvCQBC9F/oflil4qxujlJC6ihQK&#10;DT1o1UtvQ3ZMgtnZsDvVtL++KxR6m8f7nOV6dL26UIidZwOzaQaKuPa248bA8fD6WICKgmyx90wG&#10;vinCenV/t8TS+it/0GUvjUohHEs00IoMpdaxbslhnPqBOHEnHxxKgqHRNuA1hbte51n2pB12nBpa&#10;HOilpfq8/3IGerHh/SevJGS7ars4Fp8FUmXM5GHcPIMSGuVf/Od+s2l+PofbM+kCv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jIuQsIAAADcAAAADwAAAAAAAAAAAAAA&#10;AAChAgAAZHJzL2Rvd25yZXYueG1sUEsFBgAAAAAEAAQA+QAAAJADAAAAAA==&#10;" strokecolor="gray" strokeweight="1pt"/>
                <v:shape id="AutoShape 873" o:spid="_x0000_s1036" type="#_x0000_t32" style="position:absolute;left:3484;top:1662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VTxMAAAADcAAAADwAAAGRycy9kb3ducmV2LnhtbERPTYvCMBC9C/6HMIIX0VRXRapRRBA8&#10;CVsFPQ7N2BabSW1iW//9ZmFhb/N4n7PZdaYUDdWusKxgOolAEKdWF5wpuF6O4xUI55E1lpZJwYcc&#10;7Lb93gZjbVv+pibxmQgh7GJUkHtfxVK6NCeDbmIr4sA9bG3QB1hnUtfYhnBTylkULaXBgkNDjhUd&#10;ckqfydsoOC9Gy6bxr5HD8x3b5MayLb+UGg66/RqEp87/i//cJx3mz+bw+0y4QG5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1U8TAAAAA3AAAAA8AAAAAAAAAAAAAAAAA&#10;oQIAAGRycy9kb3ducmV2LnhtbFBLBQYAAAAABAAEAPkAAACOAwAAAAA=&#10;" strokeweight="1pt"/>
                <v:shape id="AutoShape 874" o:spid="_x0000_s1037" type="#_x0000_t32" style="position:absolute;left:3833;top:1662;width:989;height: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cTrcIAAADcAAAADwAAAGRycy9kb3ducmV2LnhtbERPTWvCQBC9F/oflil4qxuDlpC6ihQK&#10;DT1o1UtvQ3ZMgtnZsDvVtL++KxR6m8f7nOV6dL26UIidZwOzaQaKuPa248bA8fD6WICKgmyx90wG&#10;vinCenV/t8TS+it/0GUvjUohHEs00IoMpdaxbslhnPqBOHEnHxxKgqHRNuA1hbte51n2pB12nBpa&#10;HOilpfq8/3IGerHh/SevJGS7ajs/Fp8FUmXM5GHcPIMSGuVf/Od+s2l+voDbM+kCv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cTrcIAAADcAAAADwAAAAAAAAAAAAAA&#10;AAChAgAAZHJzL2Rvd25yZXYueG1sUEsFBgAAAAAEAAQA+QAAAJADAAAAAA==&#10;" strokecolor="gray" strokeweight="1pt"/>
                <v:oval id="Oval 875" o:spid="_x0000_s1038" style="position:absolute;left:7679;top:2463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EIYcEA&#10;AADcAAAADwAAAGRycy9kb3ducmV2LnhtbERPTWvCQBC9C/0PyxS86UaDoaSuIhVBDx4a2/uQHZNg&#10;djZkpzH9911B6G0e73PW29G1aqA+NJ4NLOYJKOLS24YrA1+Xw+wNVBBki61nMvBLAbabl8kac+vv&#10;/ElDIZWKIRxyNFCLdLnWoazJYZj7jjhyV987lAj7Stse7zHctXqZJJl22HBsqLGjj5rKW/HjDOyr&#10;XZENOpVVet0fZXX7Pp/ShTHT13H3DkpolH/x0320cf4yg8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xCGHBAAAA3AAAAA8AAAAAAAAAAAAAAAAAmAIAAGRycy9kb3du&#10;cmV2LnhtbFBLBQYAAAAABAAEAPUAAACGAwAAAAA=&#10;">
                  <o:lock v:ext="edit" aspectratio="t"/>
                </v:oval>
                <v:shape id="AutoShape 876" o:spid="_x0000_s1039" type="#_x0000_t32" style="position:absolute;left:6742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Ns8AAAADcAAAADwAAAGRycy9kb3ducmV2LnhtbERPS4vCMBC+C/6HMIIX0VQXH1SjiCB4&#10;ErYKehyasS02k9rEtv77zcLC3ubje85m15lSNFS7wrKC6SQCQZxaXXCm4Ho5jlcgnEfWWFomBR9y&#10;sNv2exuMtW35m5rEZyKEsItRQe59FUvp0pwMuomtiAP3sLVBH2CdSV1jG8JNKWdRtJAGCw4NOVZ0&#10;yCl9Jm+j4DwfLZrGv0YOz3dskxvLtvxSajjo9msQnjr/L/5zn3SYP1vC7zPhArn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onzbPAAAAA3AAAAA8AAAAAAAAAAAAAAAAA&#10;oQIAAGRycy9kb3ducmV2LnhtbFBLBQYAAAAABAAEAPkAAACOAwAAAAA=&#10;" strokeweight="1pt"/>
                <v:shape id="AutoShape 877" o:spid="_x0000_s1040" type="#_x0000_t32" style="position:absolute;left:7911;top:1645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hZwcQAAADcAAAADwAAAGRycy9kb3ducmV2LnhtbESPQWvCQBCF7wX/wzJCL6KbWioS3YRS&#10;EDwJTQU9DtkxCWZnY3abpP++cyj0NsN78943+3xyrRqoD41nAy+rBBRx6W3DlYHz12G5BRUissXW&#10;Mxn4oQB5NnvaY2r9yJ80FLFSEsIhRQN1jF2qdShrchhWviMW7eZ7h1HWvtK2x1HCXavXSbLRDhuW&#10;hho7+qipvBffzsDpbbEZhvhYBDxdcSwurMf21Zjn+fS+AxVpiv/mv+ujFfy10MozMoHO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uFnBxAAAANwAAAAPAAAAAAAAAAAA&#10;AAAAAKECAABkcnMvZG93bnJldi54bWxQSwUGAAAAAAQABAD5AAAAkgMAAAAA&#10;" strokeweight="1pt"/>
                <v:shape id="AutoShape 878" o:spid="_x0000_s1041" type="#_x0000_t32" style="position:absolute;left:8253;top:1662;width:239;height:3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nwqcMAAADcAAAADwAAAGRycy9kb3ducmV2LnhtbERPTWvCQBC9F/oflil4q5t6KBpdQ0lb&#10;KJ6sjVBvQ3bMBrOzSXYb4793C4K3ebzPWWWjbcRAva8dK3iZJiCIS6drrhQUP5/PcxA+IGtsHJOC&#10;C3nI1o8PK0y1O/M3DbtQiRjCPkUFJoQ2ldKXhiz6qWuJI3d0vcUQYV9J3eM5httGzpLkVVqsOTYY&#10;bCk3VJ52f1YBH/C3K+Z58l6batvlH5vtft8pNXka35YgAo3hLr65v3ScP1vA/zPxArm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858KnDAAAA3AAAAA8AAAAAAAAAAAAA&#10;AAAAoQIAAGRycy9kb3ducmV2LnhtbFBLBQYAAAAABAAEAPkAAACRAwAAAAA=&#10;" strokeweight="1pt"/>
                <v:oval id="Oval 879" o:spid="_x0000_s1042" style="position:absolute;left:8475;top:2004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U5V8QA&#10;AADcAAAADwAAAGRycy9kb3ducmV2LnhtbESPQWvCQBCF74X+h2UKXkrd2KJIdJUSsHht9NDjNDtN&#10;gtnZsLs1yb93DoK3Gd6b977Z7kfXqSuF2Ho2sJhnoIgrb1uuDZxPh7c1qJiQLXaeycBEEfa756ct&#10;5tYP/E3XMtVKQjjmaKBJqc+1jlVDDuPc98Si/fngMMkaam0DDhLuOv2eZSvtsGVpaLCnoqHqUv47&#10;A+G1n4rpWBwWv/xVLoe1/VmdrTGzl/FzAyrRmB7m+/XRCv6H4MszMoH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1OVfEAAAA3AAAAA8AAAAAAAAAAAAAAAAAmAIAAGRycy9k&#10;b3ducmV2LnhtbFBLBQYAAAAABAAEAPUAAACJAwAAAAA=&#10;" fillcolor="black">
                  <o:lock v:ext="edit" aspectratio="t"/>
                </v:oval>
                <v:oval id="Oval 880" o:spid="_x0000_s1043" style="position:absolute;left:8765;top:2046;width:45;height: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mczMEA&#10;AADcAAAADwAAAGRycy9kb3ducmV2LnhtbERPTYvCMBC9L/gfwgheFk3rsiLVKFJw8bpdDx7HZmyL&#10;zaQkWdv+eyMs7G0e73O2+8G04kHON5YVpIsEBHFpdcOVgvPPcb4G4QOyxtYyKRjJw343edtipm3P&#10;3/QoQiViCPsMFdQhdJmUvqzJoF/YjjhyN+sMhghdJbXDPoabVi6TZCUNNhwbauwor6m8F79GgXvv&#10;xnw85cf0yl/FZ7/Wl9VZKzWbDocNiEBD+Bf/uU86zv9I4fVMvE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75nMzBAAAA3AAAAA8AAAAAAAAAAAAAAAAAmAIAAGRycy9kb3du&#10;cmV2LnhtbFBLBQYAAAAABAAEAPUAAACGAwAAAAA=&#10;" fillcolor="black">
                  <o:lock v:ext="edit" aspectratio="t"/>
                </v:oval>
                <v:shape id="AutoShape 881" o:spid="_x0000_s1044" type="#_x0000_t32" style="position:absolute;left:8793;top:1628;width:1;height:4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4n49r8AAADcAAAADwAAAGRycy9kb3ducmV2LnhtbERPTYvCMBC9C/6HMIIX0XQVRapRRBA8&#10;CXYFPQ7N2BabSW2ybf33RhD2No/3OettZ0rRUO0Kywp+JhEI4tTqgjMFl9/DeAnCeWSNpWVS8CIH&#10;202/t8ZY25bP1CQ+EyGEXYwKcu+rWEqX5mTQTWxFHLi7rQ36AOtM6hrbEG5KOY2ihTRYcGjIsaJ9&#10;Tukj+TMKTvPRomn8c+TwdMM2ubJsy5lSw0G3W4Hw1Pl/8dd91GH+bAqfZ8IFcvM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4n49r8AAADcAAAADwAAAAAAAAAAAAAAAACh&#10;AgAAZHJzL2Rvd25yZXYueG1sUEsFBgAAAAAEAAQA+QAAAI0DAAAAAA==&#10;" strokeweight="1pt"/>
                <v:shape id="AutoShape 882" o:spid="_x0000_s1045" type="#_x0000_t32" style="position:absolute;left:8849;top:1649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VdbcAAAADcAAAADwAAAGRycy9kb3ducmV2LnhtbERPTYvCMBC9C/6HMMJeRFMtilSjiCB4&#10;ErYurMehGdtiM6lNbLv/fiMI3ubxPmez600lWmpcaVnBbBqBIM6sLjlX8HM5TlYgnEfWWFkmBX/k&#10;YLcdDjaYaNvxN7Wpz0UIYZeggsL7OpHSZQUZdFNbEwfuZhuDPsAml7rBLoSbSs6jaCkNlhwaCqzp&#10;UFB2T59GwXkxXratf4wdnq/Ypb8suypW6mvU79cgPPX+I367TzrMj2N4PRMukN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DFXW3AAAAA3AAAAA8AAAAAAAAAAAAAAAAA&#10;oQIAAGRycy9kb3ducmV2LnhtbFBLBQYAAAAABAAEAPkAAACOAwAAAAA=&#10;" strokeweight="1pt"/>
                <v:oval id="Oval 883" o:spid="_x0000_s1046" style="position:absolute;left:2285;top:5737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alUMEA&#10;AADcAAAADwAAAGRycy9kb3ducmV2LnhtbERPTWvCQBC9F/oflil4qxsblZK6ilQEPXhobO9DdkyC&#10;2dmQHWP8964g9DaP9zmL1eAa1VMXas8GJuMEFHHhbc2lgd/j9v0TVBBki41nMnCjAKvl68sCM+uv&#10;/EN9LqWKIRwyNFCJtJnWoajIYRj7ljhyJ985lAi7UtsOrzHcNfojSebaYc2xocKWvisqzvnFGdiU&#10;63ze61Rm6Wmzk9n577BPJ8aM3ob1FyihQf7FT/fOxvnpFB7PxAv0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2pVDBAAAA3AAAAA8AAAAAAAAAAAAAAAAAmAIAAGRycy9kb3du&#10;cmV2LnhtbFBLBQYAAAAABAAEAPUAAACGAwAAAAA=&#10;">
                  <o:lock v:ext="edit" aspectratio="t"/>
                </v:oval>
                <v:shape id="AutoShape 884" o:spid="_x0000_s1047" type="#_x0000_t32" style="position:absolute;left:1548;top:5828;width:737;height:6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wbx8UAAADcAAAADwAAAGRycy9kb3ducmV2LnhtbERPS2vCQBC+F/wPywi9NZtaq5JmlVrq&#10;41AKPgj0NmSnSWh2NmTXGP+9KxS8zcf3nHTRm1p01LrKsoLnKAZBnFtdcaHgeFg9zUA4j6yxtkwK&#10;LuRgMR88pJhoe+YddXtfiBDCLkEFpfdNIqXLSzLoItsQB+7XtgZ9gG0hdYvnEG5qOYrjiTRYcWgo&#10;saGPkvK//ckoWC9/xl/f2/5zg+vq1I2L7DCdZEo9Dvv3NxCeen8X/7u3Osx/eYXbM+EC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Ewbx8UAAADcAAAADwAAAAAAAAAA&#10;AAAAAAChAgAAZHJzL2Rvd25yZXYueG1sUEsFBgAAAAAEAAQA+QAAAJMDAAAAAA==&#10;" strokecolor="gray" strokeweight="1pt"/>
                <v:shape id="AutoShape 885" o:spid="_x0000_s1048" type="#_x0000_t32" style="position:absolute;left:1204;top:6530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L+9cAAAADcAAAADwAAAGRycy9kb3ducmV2LnhtbERPTYvCMBC9C/sfwix4EZuqWKRrFBEW&#10;PAl2BT0OzdiWbSa1ybb13xtB2Ns83uest4OpRUetqywrmEUxCOLc6ooLBeef7+kKhPPIGmvLpOBB&#10;Drabj9EaU217PlGX+UKEEHYpKii9b1IpXV6SQRfZhjhwN9sa9AG2hdQt9iHc1HIex4k0WHFoKLGh&#10;fUn5b/ZnFByXk6Tr/H3i8HjFPruw7OuFUuPPYfcFwtPg/8Vv90GH+YsEXs+EC+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Cy/vXAAAAA3AAAAA8AAAAAAAAAAAAAAAAA&#10;oQIAAGRycy9kb3ducmV2LnhtbFBLBQYAAAAABAAEAPkAAACOAwAAAAA=&#10;" strokeweight="1pt"/>
                <v:shape id="Text Box 886" o:spid="_x0000_s1049" type="#_x0000_t202" style="position:absolute;left:1102;top:605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JlfcIA&#10;AADcAAAADwAAAGRycy9kb3ducmV2LnhtbERPS0sDMRC+C/0PYQRvbVbri7VpkUChoLa4evE2bMbN&#10;2s1k2Yzt+u+NUPA2H99zFqsxdOpAQ2ojG7icFaCI6+habgy8v62n96CSIDvsIpOBH0qwWk7OFli6&#10;eORXOlTSqBzCqUQDXqQvtU61p4BpFnvizH3GIaBkODTaDXjM4aHTV0VxqwO2nBs89mQ91fvqOxgg&#10;u/m63m2fyVu5eamePqxtxRpzcT4+PoASGuVffHJvXJ4/v4O/Z/IFe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ImV9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13</w:t>
                        </w:r>
                      </w:p>
                    </w:txbxContent>
                  </v:textbox>
                </v:shape>
                <v:oval id="Oval 887" o:spid="_x0000_s1050" style="position:absolute;left:8810;top:2616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uvVcQA&#10;AADc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FzpdVndAK7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7r1XEAAAA3AAAAA8AAAAAAAAAAAAAAAAAmAIAAGRycy9k&#10;b3ducmV2LnhtbFBLBQYAAAAABAAEAPUAAACJAwAAAAA=&#10;">
                  <o:lock v:ext="edit" aspectratio="t"/>
                </v:oval>
                <v:shape id="AutoShape 888" o:spid="_x0000_s1051" type="#_x0000_t32" style="position:absolute;left:8902;top:2412;width:463;height:2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ERwsUAAADcAAAADwAAAGRycy9kb3ducmV2LnhtbERPS2vCQBC+C/6HZYTemk1bsZpmlbbU&#10;x0EKPgj0NmSnSWh2NmTXGP+9KxS8zcf3nHTRm1p01LrKsoKnKAZBnFtdcaHgeFg+TkE4j6yxtkwK&#10;LuRgMR8OUky0PfOOur0vRAhhl6CC0vsmkdLlJRl0kW2IA/drW4M+wLaQusVzCDe1fI7jiTRYcWgo&#10;saHPkvK//ckoWH38jLffm/5rjavq1I2L7PA6yZR6GPXvbyA89f4u/ndvdJj/MoPbM+EC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ERwsUAAADcAAAADwAAAAAAAAAA&#10;AAAAAAChAgAAZHJzL2Rvd25yZXYueG1sUEsFBgAAAAAEAAQA+QAAAJMDAAAAAA==&#10;" strokecolor="gray" strokeweight="1pt"/>
                <v:shape id="AutoShape 889" o:spid="_x0000_s1052" type="#_x0000_t32" style="position:absolute;left:9395;top:239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GwZ8QAAADcAAAADwAAAGRycy9kb3ducmV2LnhtbESPQWvCQBCF74X+h2UKXkQ3aisSXUUE&#10;wZPQWGiPQ3ZMQrOzaXZN4r93DkJvM7w3732z2Q2uVh21ofJsYDZNQBHn3lZcGPi6HCcrUCEiW6w9&#10;k4E7BdhtX182mFrf8yd1WSyUhHBI0UAZY5NqHfKSHIapb4hFu/rWYZS1LbRtsZdwV+t5kiy1w4ql&#10;ocSGDiXlv9nNGTh/jJddF//GAc8/2GffrPt6YczobdivQUUa4r/5eX2ygv8u+PKMTK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bBnxAAAANwAAAAPAAAAAAAAAAAA&#10;AAAAAKECAABkcnMvZG93bnJldi54bWxQSwUGAAAAAAQABAD5AAAAkgMAAAAA&#10;" strokeweight="1pt"/>
                <v:oval id="Oval 890" o:spid="_x0000_s1053" style="position:absolute;left:8765;top:7022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d1tcIA&#10;AADcAAAADwAAAGRycy9kb3ducmV2LnhtbERPTWvCQBC9C/6HZYTedJOmSkldRSoFPXhobO9DdkyC&#10;2dmQncb037sFobd5vM9Zb0fXqoH60Hg2kC4SUMSltw1XBr7OH/NXUEGQLbaeycAvBdhuppM15tbf&#10;+JOGQioVQzjkaKAW6XKtQ1mTw7DwHXHkLr53KBH2lbY93mK4a/Vzkqy0w4ZjQ40dvddUXosfZ2Bf&#10;7YrVoDNZZpf9QZbX79MxS415mo27N1BCo/yLH+6DjfNfU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3W1wgAAANwAAAAPAAAAAAAAAAAAAAAAAJgCAABkcnMvZG93&#10;bnJldi54bWxQSwUGAAAAAAQABAD1AAAAhwMAAAAA&#10;">
                  <o:lock v:ext="edit" aspectratio="t"/>
                </v:oval>
                <v:shape id="AutoShape 891" o:spid="_x0000_s1054" type="#_x0000_t32" style="position:absolute;left:8839;top:7096;width:391;height:5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GYfcMAAADcAAAADwAAAGRycy9kb3ducmV2LnhtbERPTYvCMBC9C/sfwizsRTS1LiJdo4io&#10;LHjSetDb0Ixt2WZSkmi7/34jCHubx/ucxao3jXiQ87VlBZNxAoK4sLrmUsE5343mIHxA1thYJgW/&#10;5GG1fBssMNO24yM9TqEUMYR9hgqqENpMSl9UZNCPbUscuZt1BkOErpTaYRfDTSPTJJlJgzXHhgpb&#10;2lRU/JzuRsF65t1wem+ut649XLa5To/7fK/Ux3u//gIRqA//4pf7W8f5nyk8n4kX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xmH3DAAAA3AAAAA8AAAAAAAAAAAAA&#10;AAAAoQIAAGRycy9kb3ducmV2LnhtbFBLBQYAAAAABAAEAPkAAACRAwAAAAA=&#10;" strokecolor="gray" strokeweight="1pt"/>
                <v:shape id="AutoShape 892" o:spid="_x0000_s1055" type="#_x0000_t32" style="position:absolute;left:9239;top:7585;width:343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MuEMAAAADcAAAADwAAAGRycy9kb3ducmV2LnhtbERPTYvCMBC9L/gfwgh7EU3VVaQaRQRh&#10;T4JV0OPQjG2xmdQmtvXfG2Fhb/N4n7PadKYUDdWusKxgPIpAEKdWF5wpOJ/2wwUI55E1lpZJwYsc&#10;bNa9rxXG2rZ8pCbxmQgh7GJUkHtfxVK6NCeDbmQr4sDdbG3QB1hnUtfYhnBTykkUzaXBgkNDjhXt&#10;ckrvydMoOMwG86bxj4HDwxXb5MKyLadKffe77RKEp87/i//cvzrM/5nC55lwgV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jDLhDAAAAA3AAAAA8AAAAAAAAAAAAAAAAA&#10;oQIAAGRycy9kb3ducmV2LnhtbFBLBQYAAAAABAAEAPkAAACOAwAAAAA=&#10;" strokeweight="1pt"/>
                <v:shape id="Text Box 893" o:spid="_x0000_s1056" type="#_x0000_t202" style="position:absolute;left:9239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Q+tMEA&#10;AADcAAAADwAAAGRycy9kb3ducmV2LnhtbERP24rCMBB9F/Yfwizsi2hSEZFqFFkQFhG8Lezr0Ixp&#10;sZmUJmr3740g+DaHc535snO1uFEbKs8asqECQVx4U7HV8HtaD6YgQkQ2WHsmDf8UYLn46M0xN/7O&#10;B7odoxUphEOOGsoYm1zKUJTkMAx9Q5y4s28dxgRbK02L9xTuajlSaiIdVpwaSmzou6Ticrw6DfSn&#10;ttesf7ZqPXVmc6jsLmZ7rb8+u9UMRKQuvsUv949J88djeD6TLp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kPrTBAAAA3AAAAA8AAAAAAAAAAAAAAAAAmAIAAGRycy9kb3du&#10;cmV2LnhtbFBLBQYAAAAABAAEAPUAAACGAwAAAAA=&#10;" filled="f" strok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 w:rsidRPr="00127FAD">
                          <w:t>8</w:t>
                        </w:r>
                      </w:p>
                    </w:txbxContent>
                  </v:textbox>
                </v:shape>
                <v:oval id="Oval 894" o:spid="_x0000_s1057" style="position:absolute;left:7859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zts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NfM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HO2wgAAANwAAAAPAAAAAAAAAAAAAAAAAJgCAABkcnMvZG93&#10;bnJldi54bWxQSwUGAAAAAAQABAD1AAAAhwMAAAAA&#10;">
                  <o:lock v:ext="edit" aspectratio="t"/>
                </v:oval>
                <v:shape id="AutoShape 895" o:spid="_x0000_s1058" type="#_x0000_t32" style="position:absolute;left:7911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qefsMAAADcAAAADwAAAGRycy9kb3ducmV2LnhtbERPTWvCQBC9C/6HZYReRDdaCSV1FZFW&#10;Cp5MPNTbkB2T0Oxs2F1N+u+7BcHbPN7nrLeDacWdnG8sK1jMExDEpdUNVwrOxefsDYQPyBpby6Tg&#10;lzxsN+PRGjNtez7RPQ+ViCHsM1RQh9BlUvqyJoN+bjviyF2tMxgidJXUDvsYblq5TJJUGmw4NtTY&#10;0b6m8ie/GQW71Lvp6629XPvu+P1R6OXpUByUepkMu3cQgYbwFD/cXzrOX6X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Knn7DAAAA3AAAAA8AAAAAAAAAAAAA&#10;AAAAoQIAAGRycy9kb3ducmV2LnhtbFBLBQYAAAAABAAEAPkAAACRAwAAAAA=&#10;" strokecolor="gray" strokeweight="1pt"/>
                <v:shape id="AutoShape 896" o:spid="_x0000_s1059" type="#_x0000_t32" style="position:absolute;left:8304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goE8EAAADcAAAADwAAAGRycy9kb3ducmV2LnhtbERPS4vCMBC+C/6HMMJeRNPd9UU1yiIs&#10;7EmwCnocmrEtNpPaxLb7740geJuP7zmrTWdK0VDtCssKPscRCOLU6oIzBcfD72gBwnlkjaVlUvBP&#10;Djbrfm+FsbYt76lJfCZCCLsYFeTeV7GULs3JoBvbijhwF1sb9AHWmdQ1tiHclPIrimbSYMGhIceK&#10;tjml1+RuFOymw1nT+NvQ4e6MbXJi2ZbfSn0Mup8lCE+df4tf7j8d5k/m8HwmXCD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+CgTwQAAANwAAAAPAAAAAAAAAAAAAAAA&#10;AKECAABkcnMvZG93bnJldi54bWxQSwUGAAAAAAQABAD5AAAAjwMAAAAA&#10;" strokeweight="1pt"/>
                <v:shape id="Text Box 897" o:spid="_x0000_s1060" type="#_x0000_t202" style="position:absolute;left:8337;top:7251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CcsQA&#10;AADcAAAADwAAAGRycy9kb3ducmV2LnhtbESPT0vEQAzF74LfYYjgzZ0qq0h3ZxcZEBb8h9XL3kIn&#10;dqqdTOnE3frtzUHwlvBe3vtlvZ3TYA40lT6zg8tFBYa4zaHnzsH72/3FLZgiyAGHzOTghwpsN6cn&#10;a6xDPvIrHRrpjIZwqdFBFBlra0sbKWFZ5JFYtY88JRRdp86GCY8angZ7VVU3NmHP2hBxJB+p/Wq+&#10;kwPyu8/ly/MjRS/XT83D3vtevHPnZ/PdCozQLP/mv+tdUPyl0uozOoHd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7gnL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shape>
                <v:shape id="AutoShape 898" o:spid="_x0000_s1061" type="#_x0000_t32" style="position:absolute;left:6692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UKDMMAAADcAAAADwAAAGRycy9kb3ducmV2LnhtbERPS2sCMRC+F/wPYQQvRbNaEbvdKFKq&#10;FDzpemhvw2b2gZvJkkR3+++bQsHbfHzPybaDacWdnG8sK5jPEhDEhdUNVwou+X66BuEDssbWMin4&#10;IQ/bzegpw1Tbnk90P4dKxBD2KSqoQ+hSKX1Rk0E/sx1x5ErrDIYIXSW1wz6Gm1YukmQlDTYcG2rs&#10;6L2m4nq+GQW7lXfPL7f2u+y749dHrhenQ35QajIedm8gAg3hIf53f+o4f/kK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6VCgzDAAAA3AAAAA8AAAAAAAAAAAAA&#10;AAAAoQIAAGRycy9kb3ducmV2LnhtbFBLBQYAAAAABAAEAPkAAACRAwAAAAA=&#10;" strokecolor="gray" strokeweight="1pt"/>
                <v:oval id="Oval 899" o:spid="_x0000_s1062" style="position:absolute;left:6601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JG88QA&#10;AADcAAAADwAAAGRycy9kb3ducmV2LnhtbESPQUvDQBCF70L/wzIFb3ZTQ4rEbkuxCPXgwVTvQ3aa&#10;hGZnQ3ZM4793DoK3Gd6b977Z7ufQm4nG1EV2sF5lYIjr6DtuHHyeXx+ewCRB9thHJgc/lGC/W9xt&#10;sfTxxh80VdIYDeFUooNWZCitTXVLAdMqDsSqXeIYUHQdG+tHvGl46O1jlm1swI61ocWBXlqqr9V3&#10;cHBsDtVmsrkU+eV4kuL69f6Wr527X86HZzBCs/yb/65PXvELxddndAK7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SRvPEAAAA3AAAAA8AAAAAAAAAAAAAAAAAmAIAAGRycy9k&#10;b3ducmV2LnhtbFBLBQYAAAAABAAEAPUAAACJAwAAAAA=&#10;">
                  <o:lock v:ext="edit" aspectratio="t"/>
                </v:oval>
                <v:shape id="AutoShape 900" o:spid="_x0000_s1063" type="#_x0000_t32" style="position:absolute;left:7095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SDIb8AAADcAAAADwAAAGRycy9kb3ducmV2LnhtbERPTYvCMBC9L/gfwgheRFMVRapRlgXB&#10;k2BX0OPQjG2xmdQmtvXfG0HwNo/3OettZ0rRUO0Kywom4wgEcWp1wZmC0/9utAThPLLG0jIpeJKD&#10;7ab3s8ZY25aP1CQ+EyGEXYwKcu+rWEqX5mTQjW1FHLirrQ36AOtM6hrbEG5KOY2ihTRYcGjIsaK/&#10;nNJb8jAKDvPhomn8fejwcME2ObNsy5lSg373uwLhqfNf8ce912H+fALvZ8IFcvM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oSDIb8AAADcAAAADwAAAAAAAAAAAAAAAACh&#10;AgAAZHJzL2Rvd25yZXYueG1sUEsFBgAAAAAEAAQA+QAAAI0DAAAAAA==&#10;" strokeweight="1pt"/>
                <v:oval id="Oval 901" o:spid="_x0000_s1064" style="position:absolute;left:5302;top:7005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9H8EA&#10;AADc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xsBc9n4gV6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2MfR/BAAAA3AAAAA8AAAAAAAAAAAAAAAAAmAIAAGRycy9kb3du&#10;cmV2LnhtbFBLBQYAAAAABAAEAPUAAACGAwAAAAA=&#10;">
                  <o:lock v:ext="edit" aspectratio="t"/>
                </v:oval>
                <v:shape id="AutoShape 902" o:spid="_x0000_s1065" type="#_x0000_t32" style="position:absolute;left:5393;top:7096;width:393;height:5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SrO8QAAADcAAAADwAAAGRycy9kb3ducmV2LnhtbERPTWvCQBC9C/0PyxR6kbppglJSV5HS&#10;BqGnGA/2NmTHJDQ7G3ZXk/77rlDwNo/3OevtZHpxJec7ywpeFgkI4trqjhsFx+rz+RWED8gae8uk&#10;4Jc8bDcPszXm2o5c0vUQGhFD2OeooA1hyKX0dUsG/cIOxJE7W2cwROgaqR2OMdz0Mk2SlTTYcWxo&#10;caD3luqfw8Uo2K28m2eX/vs8Dl+nj0qnZVEVSj09Trs3EIGmcBf/u/c6zl9mcHsmXi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pKs7xAAAANwAAAAPAAAAAAAAAAAA&#10;AAAAAKECAABkcnMvZG93bnJldi54bWxQSwUGAAAAAAQABAD5AAAAkgMAAAAA&#10;" strokecolor="gray" strokeweight="1pt"/>
                <v:shape id="AutoShape 903" o:spid="_x0000_s1066" type="#_x0000_t32" style="position:absolute;left:5786;top:7611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MgucAAAADcAAAADwAAAGRycy9kb3ducmV2LnhtbERPTYvCMBC9C/6HMIIX0XRdFalGkQVh&#10;T4JV0OPQjG2xmdQmtt1/vxEEb/N4n7PedqYUDdWusKzgaxKBIE6tLjhTcD7tx0sQziNrLC2Tgj9y&#10;sN30e2uMtW35SE3iMxFC2MWoIPe+iqV0aU4G3cRWxIG72dqgD7DOpK6xDeGmlNMoWkiDBYeGHCv6&#10;ySm9J0+j4DAfLZrGP0YOD1dskwvLtvxWajjodisQnjr/Eb/dvzrMn8/g9Uy4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zILnAAAAA3AAAAA8AAAAAAAAAAAAAAAAA&#10;oQIAAGRycy9kb3ducmV2LnhtbFBLBQYAAAAABAAEAPkAAACOAwAAAAA=&#10;" strokeweight="1pt"/>
                <v:shape id="Text Box 904" o:spid="_x0000_s1067" type="#_x0000_t202" style="position:absolute;left:5783;top:7266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O7McIA&#10;AADcAAAADwAAAGRycy9kb3ducmV2LnhtbERPS0vDQBC+C/6HZQRvdlMxUtJuS1kQCr5o6sXbkJ1m&#10;o9nZkB3b+O9dQfA2H99zVpsp9OpEY+oiG5jPClDETXQdtwbeDg83C1BJkB32kcnANyXYrC8vVli5&#10;eOY9nWppVQ7hVKEBLzJUWqfGU8A0iwNx5o5xDCgZjq12I55zeOj1bVHc64Ad5waPA1lPzWf9FQyQ&#10;3X3cvb48kbdSPt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Y7sx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shape>
                <v:oval id="Oval 905" o:spid="_x0000_s1068" style="position:absolute;left:2376;top:6914;width:91;height: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d7HMIA&#10;AADcAAAADwAAAGRycy9kb3ducmV2LnhtbERPTUvDQBC9F/wPywjemk0NCRK7LcUitIcejHofstMk&#10;NDsbsmMa/71bKHibx/uc9XZ2vZpoDJ1nA6skBUVce9txY+Dr8335AioIssXeMxn4pQDbzcNijaX1&#10;V/6gqZJGxRAOJRpoRYZS61C35DAkfiCO3NmPDiXCsdF2xGsMd71+TtNCO+w4NrQ40FtL9aX6cQb2&#10;za4qJp1Jnp33B8kv36djtjLm6XHevYISmuVffHcfbJyfF3B7Jl6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3scwgAAANwAAAAPAAAAAAAAAAAAAAAAAJgCAABkcnMvZG93&#10;bnJldi54bWxQSwUGAAAAAAQABAD1AAAAhwMAAAAA&#10;">
                  <o:lock v:ext="edit" aspectratio="t"/>
                </v:oval>
                <v:shape id="AutoShape 906" o:spid="_x0000_s1069" type="#_x0000_t32" style="position:absolute;left:2467;top:7022;width:393;height:57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+tOMMAAADcAAAADwAAAGRycy9kb3ducmV2LnhtbERPS2sCMRC+F/wPYQQvRbNa1LLdKFKq&#10;FDzpemhvw2b2gZvJkkR3+++bQsHbfHzPybaDacWdnG8sK5jPEhDEhdUNVwou+X76CsIHZI2tZVLw&#10;Qx62m9FThqm2PZ/ofg6ViCHsU1RQh9ClUvqiJoN+ZjviyJXWGQwRukpqh30MN61cJMlKGmw4NtTY&#10;0XtNxfV8Mwp2K++eX27td9l3x6+PXC9Oh/yg1GQ87N5ABBrCQ/zv/tRx/nINf8/EC+Tm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frTjDAAAA3AAAAA8AAAAAAAAAAAAA&#10;AAAAoQIAAGRycy9kb3ducmV2LnhtbFBLBQYAAAAABAAEAPkAAACRAwAAAAA=&#10;" strokecolor="gray" strokeweight="1pt"/>
                <v:shape id="AutoShape 907" o:spid="_x0000_s1070" type="#_x0000_t32" style="position:absolute;left:2860;top:7593;width:3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4qvMQAAADcAAAADwAAAGRycy9kb3ducmV2LnhtbESPQWvCQBCF70L/wzIFL1I3KoaSuooI&#10;hZ4Eo9Aeh+w0Cc3Optk1if/eOQjeZnhv3vtmsxtdo3rqQu3ZwGKegCIuvK25NHA5f769gwoR2WLj&#10;mQzcKMBu+zLZYGb9wCfq81gqCeGQoYEqxjbTOhQVOQxz3xKL9us7h1HWrtS2w0HCXaOXSZJqhzVL&#10;Q4UtHSoq/vKrM3Bcz9K+j/+zgMcfHPJv1kOzMmb6Ou4/QEUa49P8uP6ygr8WWnlGJtD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viq8xAAAANwAAAAPAAAAAAAAAAAA&#10;AAAAAKECAABkcnMvZG93bnJldi54bWxQSwUGAAAAAAQABAD5AAAAkgMAAAAA&#10;" strokeweight="1pt"/>
                <v:shape id="Text Box 908" o:spid="_x0000_s1071" type="#_x0000_t202" style="position:absolute;left:2860;top:7200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wH98IA&#10;AADcAAAADwAAAGRycy9kb3ducmV2LnhtbERP32vCMBB+H+x/CDfYy9CkgsNVo4yBIENw1YGvR3Om&#10;xeZSmqj1vzeC4Nt9fD9vtuhdI87UhdqzhmyoQBCX3tRsNfzvloMJiBCRDTaeScOVAizmry8zzI2/&#10;cEHnbbQihXDIUUMVY5tLGcqKHIahb4kTd/Cdw5hgZ6Xp8JLCXSNHSn1KhzWnhgpb+qmoPG5PTgPt&#10;1fqUfRysWk6c+S1qu4nZn9bvb/33FESkPj7FD/fKpPnjL7g/ky6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fAf3wgAAANwAAAAPAAAAAAAAAAAAAAAAAJgCAABkcnMvZG93&#10;bnJldi54bWxQSwUGAAAAAAQABAD1AAAAhwMAAAAA&#10;" filled="f" stroked="f" strokecolor="white" strokeweight="1.5pt">
                  <v:textbox inset=".5mm,.3mm,.5mm,.3mm">
                    <w:txbxContent>
                      <w:p w:rsidR="0048420C" w:rsidRDefault="0048420C" w:rsidP="008016FC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t>12</w:t>
                        </w:r>
                      </w:p>
                    </w:txbxContent>
                  </v:textbox>
                </v:shape>
                <v:shape id="Text Box 909" o:spid="_x0000_s1072" type="#_x0000_t202" style="position:absolute;left:1751;top:1437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SFMQA&#10;AADcAAAADwAAAGRycy9kb3ducmV2LnhtbESPT0vEQAzF74LfYYjgzZ0qukh3ZxcZEBb8h9XL3kIn&#10;dqqdTOnE3frtzUHwlvBe3vtlvZ3TYA40lT6zg8tFBYa4zaHnzsH72/3FLZgiyAGHzOTghwpsN6cn&#10;a6xDPvIrHRrpjIZwqdFBFBlra0sbKWFZ5JFYtY88JRRdp86GCY8angZ7VVVLm7BnbYg4ko/UfjXf&#10;yQH53ef1y/MjRS83T83D3vtevHPnZ/PdCozQLP/mv+tdUPyl4uszOoHd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40hTEAAAA3AAAAA8AAAAAAAAAAAAAAAAAmAIAAGRycy9k&#10;b3ducmV2LnhtbFBLBQYAAAAABAAEAPUAAACJAwAAAAA=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910" o:spid="_x0000_s1073" type="#_x0000_t202" style="position:absolute;left:3389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3j8IA&#10;AADcAAAADwAAAGRycy9kb3ducmV2LnhtbERPS0sDMRC+C/6HMIK3NlvRUrZNiwSEgo/S1Utvw2a6&#10;2bqZLJuxXf+9EQRv8/E9Z7UZQ6fONKQ2soHZtABFXEfXcmPg4/1psgCVBNlhF5kMfFOCzfr6aoWl&#10;ixfe07mSRuUQTiUa8CJ9qXWqPQVM09gTZ+4Yh4CS4dBoN+Alh4dO3xXFXAdsOTd47Ml6qj+rr2CA&#10;7PZ0v3t7IW/l4bV6PljbijXm9mZ8XIISGuVf/Ofeujx/PoPfZ/IFe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eP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911" o:spid="_x0000_s1074" type="#_x0000_t202" style="position:absolute;left:666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bp+MIA&#10;AADcAAAADwAAAGRycy9kb3ducmV2LnhtbERPS0sDMRC+C/6HMEJvNmupRdampQSEQn3g6sXbsBk3&#10;azeTZTNt139vCgVv8/E9Z7keQ6eONKQ2soG7aQGKuI6u5cbA58fT7QOoJMgOu8hk4JcSrFfXV0ss&#10;XTzxOx0raVQO4VSiAS/Sl1qn2lPANI09cea+4xBQMhwa7QY85fDQ6VlRLHTAlnODx56sp3pfHYIB&#10;stuf+dvrM3kr9y/V7svaVqwxk5tx8whKaJR/8cW9dXn+Ygb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5un4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912" o:spid="_x0000_s1075" type="#_x0000_t202" style="position:absolute;left:7835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pMY8IA&#10;AADcAAAADwAAAGRycy9kb3ducmV2LnhtbERPyWrDMBC9F/oPYgq9NXK3UJwooQgKgXShbi+9DdbE&#10;cmKNjDVJnL+PCoXe5vHWmS/H0KkDDamNbOB2UoAirqNruTHw/fVy8wQqCbLDLjIZOFGC5eLyYo6l&#10;i0f+pEMljcohnEo04EX6UutUewqYJrEnztwmDgElw6HRbsBjDg+dviuKqQ7Ycm7w2JP1VO+qfTBA&#10;drV9+Hh/JW/l8a1a/1jbijXm+mp8noESGuVf/OdeuTx/eg+/z+QL9OIM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qkxj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913" o:spid="_x0000_s1076" type="#_x0000_t202" style="position:absolute;left:8693;top:1331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PUF8IA&#10;AADcAAAADwAAAGRycy9kb3ducmV2LnhtbERPS0sDMRC+C/6HMEJvNmupRdampQSEQn3g6sXbsBk3&#10;azeTZTNt139vCgVv8/E9Z7keQ6eONKQ2soG7aQGKuI6u5cbA58fT7QOoJMgOu8hk4JcSrFfXV0ss&#10;XTzxOx0raVQO4VSiAS/Sl1qn2lPANI09cea+4xBQMhwa7QY85fDQ6VlRLHTAlnODx56sp3pfHYIB&#10;stuf+dvrM3kr9y/V7svaVqwxk5tx8whKaJR/8cW9dXn+Yg7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Q9QX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shape>
                <v:shape id="Text Box 914" o:spid="_x0000_s1077" type="#_x0000_t202" style="position:absolute;left:7055;top:7267;width:3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9xjMIA&#10;AADcAAAADwAAAGRycy9kb3ducmV2LnhtbERPS0sDMRC+C/6HMII3m1XaUtampQSEQn3Q1Yu3YTNu&#10;1m4my2Zs139vCgVv8/E9Z7keQ6eONKQ2soH7SQGKuI6u5cbAx/vT3QJUEmSHXWQy8EsJ1qvrqyWW&#10;Lp54T8dKGpVDOJVowIv0pdap9hQwTWJPnLmvOASUDIdGuwFPOTx0+qEo5jpgy7nBY0/WU32ofoIB&#10;stvv6dvrM3krs5dq92ltK9aY25tx8whKaJR/8cW9dXn+fAbnZ/IF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D3GM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shape>
                <v:shape id="Text Box 915" o:spid="_x0000_s1078" type="#_x0000_t202" style="position:absolute;left:9317;top:2073;width:39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v+8IA&#10;AADcAAAADwAAAGRycy9kb3ducmV2LnhtbERPS0vDQBC+C/6HZQRvdlPRUNJuS1kQCr5o6sXbkJ1m&#10;o9nZkB3b+O9dQfA2H99zVpsp9OpEY+oiG5jPClDETXQdtwbeDg83C1BJkB32kcnANyXYrC8vVli5&#10;eOY9nWppVQ7hVKEBLzJUWqfGU8A0iwNx5o5xDCgZjq12I55zeOj1bVGUOmDHucHjQNZT81l/BQNk&#10;dx93ry9P5K3cP9eP79Z2Yo25vpq2S1BCk/yL/9w7l+eXJfw+ky/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3e/7wgAAANwAAAAPAAAAAAAAAAAAAAAAAJgCAABkcnMvZG93&#10;bnJldi54bWxQSwUGAAAAAAQABAD1AAAAhwMAAAAA&#10;" filled="f" strokecolor="white" strokeweight="1.5pt">
                  <v:textbox inset=".5mm,.3mm,.5mm,.3mm">
                    <w:txbxContent>
                      <w:p w:rsidR="0048420C" w:rsidRDefault="0048420C" w:rsidP="00A8117F">
                        <w:pPr>
                          <w:ind w:firstLine="0"/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Default="007F499E" w:rsidP="0047657F">
      <w:pPr>
        <w:ind w:firstLine="0"/>
        <w:jc w:val="center"/>
        <w:rPr>
          <w:rFonts w:eastAsia="MS Mincho"/>
          <w:sz w:val="32"/>
          <w:szCs w:val="32"/>
        </w:rPr>
      </w:pPr>
      <w:r>
        <w:rPr>
          <w:rFonts w:eastAsia="MS Mincho"/>
          <w:noProof/>
          <w:sz w:val="32"/>
          <w:szCs w:val="32"/>
        </w:rPr>
        <w:drawing>
          <wp:inline distT="0" distB="0" distL="0" distR="0">
            <wp:extent cx="4565015" cy="3418205"/>
            <wp:effectExtent l="0" t="0" r="6985" b="0"/>
            <wp:docPr id="15" name="Рисунок 15" descr="Signal_002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gnal_002___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57F" w:rsidRDefault="0047657F" w:rsidP="00F40A07">
      <w:pPr>
        <w:ind w:firstLine="1701"/>
        <w:rPr>
          <w:rFonts w:eastAsia="MS Mincho"/>
          <w:sz w:val="32"/>
          <w:szCs w:val="32"/>
        </w:rPr>
      </w:pPr>
    </w:p>
    <w:p w:rsidR="0047657F" w:rsidRPr="00A65CC7" w:rsidRDefault="0047657F" w:rsidP="00F40A07">
      <w:pPr>
        <w:ind w:firstLine="1701"/>
        <w:rPr>
          <w:rFonts w:eastAsia="MS Mincho"/>
          <w:sz w:val="20"/>
          <w:szCs w:val="20"/>
        </w:rPr>
      </w:pPr>
    </w:p>
    <w:p w:rsidR="00A8117F" w:rsidRPr="00EE074C" w:rsidRDefault="00A8117F" w:rsidP="00F40A07">
      <w:pPr>
        <w:ind w:firstLine="0"/>
        <w:jc w:val="center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Рисунок 2.2</w:t>
      </w:r>
      <w:r w:rsidR="0030423B" w:rsidRPr="00EE074C">
        <w:rPr>
          <w:rFonts w:eastAsia="MS Mincho"/>
          <w:sz w:val="28"/>
          <w:szCs w:val="26"/>
        </w:rPr>
        <w:t xml:space="preserve"> – </w:t>
      </w:r>
      <w:r w:rsidR="0084077F" w:rsidRPr="00EE074C">
        <w:rPr>
          <w:rFonts w:eastAsia="MS Mincho"/>
          <w:sz w:val="28"/>
          <w:szCs w:val="26"/>
        </w:rPr>
        <w:t xml:space="preserve">Расположение зон на экране. </w:t>
      </w:r>
      <w:r w:rsidR="0030423B" w:rsidRPr="00EE074C">
        <w:rPr>
          <w:rFonts w:eastAsia="MS Mincho"/>
          <w:sz w:val="28"/>
          <w:szCs w:val="26"/>
        </w:rPr>
        <w:t xml:space="preserve">Вид экрана </w:t>
      </w:r>
      <w:r w:rsidR="00240AA4" w:rsidRPr="00EE074C">
        <w:rPr>
          <w:rFonts w:eastAsia="MS Mincho"/>
          <w:sz w:val="28"/>
          <w:szCs w:val="26"/>
        </w:rPr>
        <w:t>с меню</w:t>
      </w:r>
    </w:p>
    <w:p w:rsidR="0027614B" w:rsidRPr="00A65CC7" w:rsidRDefault="0027614B" w:rsidP="00A8117F">
      <w:pPr>
        <w:ind w:firstLine="567"/>
        <w:jc w:val="both"/>
        <w:rPr>
          <w:rFonts w:eastAsia="MS Mincho"/>
          <w:sz w:val="14"/>
          <w:szCs w:val="14"/>
        </w:rPr>
      </w:pPr>
    </w:p>
    <w:p w:rsidR="00294A42" w:rsidRPr="00C45E2D" w:rsidRDefault="00294A42" w:rsidP="00EF16B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45E2D">
        <w:rPr>
          <w:rFonts w:eastAsia="MS Mincho"/>
          <w:sz w:val="28"/>
          <w:szCs w:val="26"/>
        </w:rPr>
        <w:t>Таблица 2.1</w:t>
      </w:r>
    </w:p>
    <w:tbl>
      <w:tblPr>
        <w:tblW w:w="101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7"/>
      </w:tblGrid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7" w:type="dxa"/>
          </w:tcPr>
          <w:p w:rsidR="00294A42" w:rsidRPr="00274D5B" w:rsidRDefault="006162E8" w:rsidP="00FA1B62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294A42" w:rsidRPr="00274D5B">
        <w:trPr>
          <w:jc w:val="center"/>
        </w:trPr>
        <w:tc>
          <w:tcPr>
            <w:tcW w:w="731" w:type="dxa"/>
          </w:tcPr>
          <w:p w:rsidR="00294A42" w:rsidRPr="00274D5B" w:rsidRDefault="006162E8" w:rsidP="00274D5B">
            <w:pPr>
              <w:spacing w:before="1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</w:t>
            </w:r>
          </w:p>
        </w:tc>
        <w:tc>
          <w:tcPr>
            <w:tcW w:w="9467" w:type="dxa"/>
          </w:tcPr>
          <w:p w:rsidR="00294A42" w:rsidRPr="00274D5B" w:rsidRDefault="006162E8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Масштабная сетка, отображение осциллограмм обоих каналов, включенных курсоров и результатов выбранных и установленных автоматических измерений, а также для вывода текстовых сообщений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274D5B">
            <w:pPr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2</w:t>
            </w:r>
          </w:p>
        </w:tc>
        <w:tc>
          <w:tcPr>
            <w:tcW w:w="9467" w:type="dxa"/>
          </w:tcPr>
          <w:p w:rsidR="006162E8" w:rsidRPr="00274D5B" w:rsidRDefault="00C7162E" w:rsidP="00274D5B">
            <w:pPr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ерхняя индикаторная строка: в сжатом виде отображается процесс регистрации сигнала, содержимое памяти, а также при включенных курсорных измерениях результаты измерений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943FA9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3</w:t>
            </w:r>
          </w:p>
        </w:tc>
        <w:tc>
          <w:tcPr>
            <w:tcW w:w="9467" w:type="dxa"/>
          </w:tcPr>
          <w:p w:rsidR="006162E8" w:rsidRPr="00274D5B" w:rsidRDefault="00C7162E" w:rsidP="00943FA9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В</w:t>
            </w:r>
            <w:r w:rsidR="006162E8" w:rsidRPr="00274D5B">
              <w:rPr>
                <w:rFonts w:eastAsia="MS Mincho"/>
                <w:sz w:val="26"/>
                <w:szCs w:val="26"/>
              </w:rPr>
              <w:t>идимый участок памяти (участок зоны 2)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943FA9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4</w:t>
            </w:r>
          </w:p>
        </w:tc>
        <w:tc>
          <w:tcPr>
            <w:tcW w:w="9467" w:type="dxa"/>
          </w:tcPr>
          <w:p w:rsidR="006162E8" w:rsidRPr="00274D5B" w:rsidRDefault="00C7162E" w:rsidP="00943FA9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М</w:t>
            </w:r>
            <w:r w:rsidR="006162E8" w:rsidRPr="00274D5B">
              <w:rPr>
                <w:rFonts w:eastAsia="MS Mincho"/>
                <w:sz w:val="26"/>
                <w:szCs w:val="26"/>
              </w:rPr>
              <w:t>еню, наложенное на зону 1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943FA9">
            <w:pPr>
              <w:spacing w:before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5</w:t>
            </w:r>
          </w:p>
        </w:tc>
        <w:tc>
          <w:tcPr>
            <w:tcW w:w="9467" w:type="dxa"/>
          </w:tcPr>
          <w:p w:rsidR="006162E8" w:rsidRPr="00274D5B" w:rsidRDefault="00C7162E" w:rsidP="00943FA9">
            <w:pPr>
              <w:spacing w:before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наличия синхронизации</w:t>
            </w:r>
          </w:p>
        </w:tc>
      </w:tr>
      <w:tr w:rsidR="006162E8" w:rsidRPr="00274D5B">
        <w:trPr>
          <w:jc w:val="center"/>
        </w:trPr>
        <w:tc>
          <w:tcPr>
            <w:tcW w:w="731" w:type="dxa"/>
          </w:tcPr>
          <w:p w:rsidR="006162E8" w:rsidRPr="00274D5B" w:rsidRDefault="006162E8" w:rsidP="00943FA9">
            <w:pPr>
              <w:spacing w:before="20" w:after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6</w:t>
            </w:r>
          </w:p>
        </w:tc>
        <w:tc>
          <w:tcPr>
            <w:tcW w:w="9467" w:type="dxa"/>
          </w:tcPr>
          <w:p w:rsidR="006162E8" w:rsidRPr="00274D5B" w:rsidRDefault="00C7162E" w:rsidP="00943FA9">
            <w:pPr>
              <w:spacing w:before="20" w:after="2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И</w:t>
            </w:r>
            <w:r w:rsidR="006162E8" w:rsidRPr="00274D5B">
              <w:rPr>
                <w:rFonts w:eastAsia="MS Mincho"/>
                <w:sz w:val="26"/>
                <w:szCs w:val="26"/>
              </w:rPr>
              <w:t>ндикация режима синхронизации</w:t>
            </w:r>
          </w:p>
        </w:tc>
      </w:tr>
    </w:tbl>
    <w:p w:rsidR="00A65CC7" w:rsidRPr="0027509D" w:rsidRDefault="00A65CC7" w:rsidP="00FA1B62">
      <w:pPr>
        <w:spacing w:after="40"/>
        <w:rPr>
          <w:sz w:val="8"/>
          <w:szCs w:val="8"/>
        </w:rPr>
      </w:pPr>
    </w:p>
    <w:p w:rsidR="00B36FFD" w:rsidRPr="00C45E2D" w:rsidRDefault="00A65CC7" w:rsidP="00A65CC7">
      <w:pPr>
        <w:spacing w:after="60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B36FFD" w:rsidRPr="00C45E2D">
        <w:rPr>
          <w:sz w:val="28"/>
          <w:szCs w:val="26"/>
        </w:rPr>
        <w:lastRenderedPageBreak/>
        <w:t>Продолжение таблицы 2.1</w:t>
      </w:r>
    </w:p>
    <w:tbl>
      <w:tblPr>
        <w:tblW w:w="10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"/>
        <w:gridCol w:w="9469"/>
      </w:tblGrid>
      <w:tr w:rsidR="00C0765C" w:rsidRPr="00274D5B">
        <w:trPr>
          <w:jc w:val="center"/>
        </w:trPr>
        <w:tc>
          <w:tcPr>
            <w:tcW w:w="731" w:type="dxa"/>
          </w:tcPr>
          <w:p w:rsidR="00C0765C" w:rsidRPr="00274D5B" w:rsidRDefault="00C0765C" w:rsidP="00943FA9">
            <w:pPr>
              <w:spacing w:line="276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Зона</w:t>
            </w:r>
          </w:p>
        </w:tc>
        <w:tc>
          <w:tcPr>
            <w:tcW w:w="9469" w:type="dxa"/>
          </w:tcPr>
          <w:p w:rsidR="00C0765C" w:rsidRPr="00274D5B" w:rsidRDefault="00C0765C" w:rsidP="00943FA9">
            <w:pPr>
              <w:spacing w:line="276" w:lineRule="auto"/>
              <w:ind w:firstLine="34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Назначение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A65CC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7</w:t>
            </w:r>
          </w:p>
        </w:tc>
        <w:tc>
          <w:tcPr>
            <w:tcW w:w="9469" w:type="dxa"/>
          </w:tcPr>
          <w:p w:rsidR="00A65CC7" w:rsidRPr="00274D5B" w:rsidRDefault="00A65CC7" w:rsidP="00A65CC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Перемещение маркера, указывающего привязку уровня синхронизации к отображению сигнала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C67234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8</w:t>
            </w:r>
          </w:p>
        </w:tc>
        <w:tc>
          <w:tcPr>
            <w:tcW w:w="9469" w:type="dxa"/>
          </w:tcPr>
          <w:p w:rsidR="00A65CC7" w:rsidRPr="00274D5B" w:rsidRDefault="00A65CC7" w:rsidP="00C67234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Количество сглаживаний сигнала при выводе сигнала на экран, индикация подключения внешнего носителя информации, к сети ″</w:t>
            </w:r>
            <w:r w:rsidRPr="00274D5B">
              <w:rPr>
                <w:rFonts w:ascii="Arial Narrow" w:eastAsia="MS Mincho" w:hAnsi="Arial Narrow"/>
                <w:sz w:val="26"/>
                <w:szCs w:val="26"/>
                <w:lang w:val="en-US"/>
              </w:rPr>
              <w:t>Ethernet</w:t>
            </w:r>
            <w:r w:rsidRPr="00274D5B">
              <w:rPr>
                <w:rFonts w:eastAsia="MS Mincho"/>
                <w:sz w:val="26"/>
                <w:szCs w:val="26"/>
              </w:rPr>
              <w:t>″ и порту ″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USB</w:t>
            </w:r>
            <w:r w:rsidRPr="00274D5B">
              <w:rPr>
                <w:rFonts w:eastAsia="MS Mincho"/>
                <w:sz w:val="26"/>
                <w:szCs w:val="26"/>
              </w:rPr>
              <w:t>″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9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Числовое значение частоты следования сигнала источника синхронизации.</w:t>
            </w:r>
          </w:p>
          <w:p w:rsidR="00A65CC7" w:rsidRPr="00274D5B" w:rsidRDefault="00A65CC7" w:rsidP="008D3F07">
            <w:pPr>
              <w:spacing w:before="40"/>
              <w:ind w:firstLine="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Текущее время и режим пикового детектора, когда он включен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 w:after="2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10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 w:after="2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Индикатор числовых</w:t>
            </w:r>
            <w:r w:rsidRPr="00274D5B">
              <w:rPr>
                <w:rFonts w:eastAsia="MS Mincho"/>
                <w:sz w:val="26"/>
                <w:szCs w:val="26"/>
              </w:rPr>
              <w:t xml:space="preserve"> значени</w:t>
            </w:r>
            <w:r>
              <w:rPr>
                <w:rFonts w:eastAsia="MS Mincho"/>
                <w:sz w:val="26"/>
                <w:szCs w:val="26"/>
              </w:rPr>
              <w:t>й</w:t>
            </w:r>
            <w:r w:rsidRPr="00274D5B">
              <w:rPr>
                <w:rFonts w:eastAsia="MS Mincho"/>
                <w:sz w:val="26"/>
                <w:szCs w:val="26"/>
              </w:rPr>
              <w:t xml:space="preserve"> сигнала </w:t>
            </w:r>
            <w:r>
              <w:rPr>
                <w:rFonts w:eastAsia="MS Mincho"/>
                <w:sz w:val="26"/>
                <w:szCs w:val="26"/>
              </w:rPr>
              <w:t xml:space="preserve">- </w:t>
            </w:r>
            <w:r w:rsidRPr="00274D5B">
              <w:rPr>
                <w:rFonts w:ascii="Arial Narrow" w:eastAsia="MS Mincho" w:hAnsi="Arial Narrow"/>
                <w:sz w:val="26"/>
                <w:szCs w:val="26"/>
              </w:rPr>
              <w:t>накопление, усреднение, мин/макс</w:t>
            </w:r>
          </w:p>
        </w:tc>
      </w:tr>
      <w:tr w:rsidR="00A65CC7" w:rsidRPr="00274D5B">
        <w:trPr>
          <w:trHeight w:val="2041"/>
          <w:jc w:val="center"/>
        </w:trPr>
        <w:tc>
          <w:tcPr>
            <w:tcW w:w="731" w:type="dxa"/>
          </w:tcPr>
          <w:p w:rsidR="00A65CC7" w:rsidRPr="00274D5B" w:rsidRDefault="00A65CC7" w:rsidP="008D3F07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11</w:t>
            </w:r>
          </w:p>
        </w:tc>
        <w:tc>
          <w:tcPr>
            <w:tcW w:w="9469" w:type="dxa"/>
          </w:tcPr>
          <w:p w:rsidR="00A65CC7" w:rsidRPr="00274D5B" w:rsidRDefault="00A65CC7" w:rsidP="008D3F07">
            <w:pPr>
              <w:spacing w:before="40"/>
              <w:ind w:firstLine="34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развертки и задержки синхронизации; условное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обозначение источника 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4800" cy="173990"/>
                  <wp:effectExtent l="0" t="0" r="0" b="0"/>
                  <wp:docPr id="16" name="Рисунок 16" descr="источник_синхронизации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источник_синхронизации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04800" cy="173990"/>
                  <wp:effectExtent l="0" t="0" r="0" b="0"/>
                  <wp:docPr id="17" name="Рисунок 17" descr="источник_синхронизации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источник_синхронизации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,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40995" cy="173990"/>
                  <wp:effectExtent l="0" t="0" r="1905" b="0"/>
                  <wp:docPr id="18" name="Рисунок 18" descr="источник_синхронизации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источник_синхронизации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), связь с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источником синхронизации (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0185" cy="173990"/>
                  <wp:effectExtent l="0" t="0" r="0" b="0"/>
                  <wp:docPr id="19" name="Рисунок 19" descr="связь_с_ист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связь_с_ист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 , 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0185" cy="173990"/>
                  <wp:effectExtent l="0" t="0" r="0" b="0"/>
                  <wp:docPr id="20" name="Рисунок 20" descr="связь_с_ист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связь_с_ист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полярность синхронизации 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0185" cy="173990"/>
                  <wp:effectExtent l="0" t="0" r="0" b="0"/>
                  <wp:docPr id="21" name="Рисунок 21" descr="полярность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полярность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, 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0185" cy="173990"/>
                  <wp:effectExtent l="0" t="0" r="0" b="0"/>
                  <wp:docPr id="22" name="Рисунок 22" descr="полярность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полярность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> ), отображение фильтра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синхронизации (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4810" cy="173990"/>
                  <wp:effectExtent l="0" t="0" r="0" b="0"/>
                  <wp:docPr id="23" name="Рисунок 23" descr="фильтр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фильтр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фильтр выключен, 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4810" cy="173990"/>
                  <wp:effectExtent l="0" t="0" r="0" b="0"/>
                  <wp:docPr id="24" name="Рисунок 24" descr="фильтр_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фильтр_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</w:t>
            </w:r>
            <w:r>
              <w:rPr>
                <w:rFonts w:eastAsia="MS Mincho"/>
                <w:sz w:val="26"/>
                <w:szCs w:val="26"/>
              </w:rPr>
              <w:t> </w:t>
            </w:r>
            <w:r w:rsidRPr="00274D5B">
              <w:rPr>
                <w:rFonts w:eastAsia="MS Mincho"/>
                <w:sz w:val="26"/>
                <w:szCs w:val="26"/>
              </w:rPr>
              <w:t>ФВЧ,</w:t>
            </w:r>
            <w:r>
              <w:rPr>
                <w:rFonts w:eastAsia="MS Mincho"/>
                <w:sz w:val="26"/>
                <w:szCs w:val="26"/>
              </w:rPr>
              <w:t xml:space="preserve"> 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384810" cy="173990"/>
                  <wp:effectExtent l="0" t="0" r="0" b="0"/>
                  <wp:docPr id="25" name="Рисунок 25" descr="фильтр_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фильтр_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включен ФНЧ),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отображение режима синхронизации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 xml:space="preserve"> </w:t>
            </w:r>
            <w:r>
              <w:rPr>
                <w:rFonts w:eastAsia="MS Mincho"/>
                <w:sz w:val="26"/>
                <w:szCs w:val="26"/>
              </w:rPr>
              <w:t xml:space="preserve"> </w:t>
            </w:r>
            <w:r w:rsidRPr="00274D5B">
              <w:rPr>
                <w:rFonts w:eastAsia="MS Mincho"/>
                <w:sz w:val="26"/>
                <w:szCs w:val="26"/>
              </w:rPr>
              <w:t>(</w:t>
            </w:r>
            <w:r w:rsidRPr="00274D5B">
              <w:rPr>
                <w:rFonts w:eastAsia="MS Mincho"/>
                <w:sz w:val="26"/>
                <w:szCs w:val="26"/>
                <w:lang w:val="en-US"/>
              </w:rPr>
              <w:t> 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210185" cy="173990"/>
                  <wp:effectExtent l="0" t="0" r="0" b="0"/>
                  <wp:docPr id="26" name="Рисунок 26" descr="режим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режим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85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авто, 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3990" cy="188595"/>
                  <wp:effectExtent l="0" t="0" r="0" b="1905"/>
                  <wp:docPr id="27" name="Рисунок 27" descr="синхр_ждущ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синхр_ждущ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88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– ждущий, </w:t>
            </w:r>
            <w:r w:rsidR="007F499E" w:rsidRPr="00274D5B">
              <w:rPr>
                <w:rFonts w:eastAsia="MS Mincho"/>
                <w:noProof/>
                <w:sz w:val="26"/>
                <w:szCs w:val="26"/>
              </w:rPr>
              <w:drawing>
                <wp:inline distT="0" distB="0" distL="0" distR="0">
                  <wp:extent cx="173990" cy="173990"/>
                  <wp:effectExtent l="0" t="0" r="0" b="0"/>
                  <wp:docPr id="28" name="Рисунок 28" descr="синхр_однок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синхр_однок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" cy="173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74D5B">
              <w:rPr>
                <w:rFonts w:eastAsia="MS Mincho"/>
                <w:sz w:val="26"/>
                <w:szCs w:val="26"/>
              </w:rPr>
              <w:t xml:space="preserve">  – однократный)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D3333C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12</w:t>
            </w:r>
          </w:p>
        </w:tc>
        <w:tc>
          <w:tcPr>
            <w:tcW w:w="9469" w:type="dxa"/>
          </w:tcPr>
          <w:p w:rsidR="00A65CC7" w:rsidRPr="00274D5B" w:rsidRDefault="00A65CC7" w:rsidP="00D3333C">
            <w:pPr>
              <w:tabs>
                <w:tab w:val="left" w:pos="1701"/>
              </w:tabs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Числовые значения коэффициента отклонения и смещения в каналах</w:t>
            </w:r>
          </w:p>
        </w:tc>
      </w:tr>
      <w:tr w:rsidR="00A65CC7" w:rsidRPr="00274D5B">
        <w:trPr>
          <w:jc w:val="center"/>
        </w:trPr>
        <w:tc>
          <w:tcPr>
            <w:tcW w:w="731" w:type="dxa"/>
          </w:tcPr>
          <w:p w:rsidR="00A65CC7" w:rsidRPr="00274D5B" w:rsidRDefault="00A65CC7" w:rsidP="00D3333C">
            <w:pPr>
              <w:spacing w:before="40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13</w:t>
            </w:r>
          </w:p>
        </w:tc>
        <w:tc>
          <w:tcPr>
            <w:tcW w:w="9469" w:type="dxa"/>
          </w:tcPr>
          <w:p w:rsidR="00A65CC7" w:rsidRPr="00274D5B" w:rsidRDefault="00A65CC7" w:rsidP="00D3333C">
            <w:pPr>
              <w:tabs>
                <w:tab w:val="left" w:pos="1701"/>
              </w:tabs>
              <w:spacing w:before="40"/>
              <w:ind w:hanging="10"/>
              <w:jc w:val="both"/>
              <w:rPr>
                <w:rFonts w:eastAsia="MS Mincho"/>
                <w:sz w:val="26"/>
                <w:szCs w:val="26"/>
              </w:rPr>
            </w:pPr>
            <w:r w:rsidRPr="00274D5B">
              <w:rPr>
                <w:rFonts w:eastAsia="MS Mincho"/>
                <w:sz w:val="26"/>
                <w:szCs w:val="26"/>
              </w:rPr>
              <w:t>Отображение положения установленного смещения в каналах</w:t>
            </w:r>
          </w:p>
        </w:tc>
      </w:tr>
    </w:tbl>
    <w:p w:rsidR="00294A42" w:rsidRPr="00181A8B" w:rsidRDefault="00294A42" w:rsidP="00D31C9E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6249DB" w:rsidRPr="000205A5" w:rsidRDefault="006249DB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При вызове меню часть зон</w:t>
      </w:r>
      <w:r w:rsidR="007D4984" w:rsidRPr="000205A5">
        <w:rPr>
          <w:rFonts w:eastAsia="MS Mincho"/>
          <w:sz w:val="28"/>
          <w:szCs w:val="26"/>
        </w:rPr>
        <w:t>ы сигналов справа перекрывается</w:t>
      </w:r>
      <w:r w:rsidRPr="000205A5">
        <w:rPr>
          <w:rFonts w:eastAsia="MS Mincho"/>
          <w:sz w:val="28"/>
          <w:szCs w:val="26"/>
        </w:rPr>
        <w:t xml:space="preserve"> выводимым меню.</w:t>
      </w:r>
      <w:r w:rsidR="000D270A" w:rsidRPr="000205A5">
        <w:rPr>
          <w:rFonts w:eastAsia="MS Mincho"/>
          <w:sz w:val="28"/>
          <w:szCs w:val="26"/>
        </w:rPr>
        <w:t xml:space="preserve"> </w:t>
      </w:r>
    </w:p>
    <w:p w:rsidR="008B7508" w:rsidRPr="000205A5" w:rsidRDefault="008B7508" w:rsidP="00D31C9E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0205A5">
        <w:rPr>
          <w:rFonts w:eastAsia="MS Mincho"/>
          <w:sz w:val="28"/>
          <w:szCs w:val="26"/>
        </w:rPr>
        <w:t>Убрать меню</w:t>
      </w:r>
      <w:r w:rsidR="00810EA8" w:rsidRPr="000205A5">
        <w:rPr>
          <w:rFonts w:eastAsia="MS Mincho"/>
          <w:sz w:val="28"/>
          <w:szCs w:val="26"/>
        </w:rPr>
        <w:t xml:space="preserve"> с экрана</w:t>
      </w:r>
      <w:r w:rsidRPr="000205A5">
        <w:rPr>
          <w:rFonts w:eastAsia="MS Mincho"/>
          <w:sz w:val="28"/>
          <w:szCs w:val="26"/>
        </w:rPr>
        <w:t xml:space="preserve"> можно длительным нажатием (приблизительно 1 с) кнопки</w:t>
      </w:r>
      <w:r w:rsidR="007D4984" w:rsidRPr="000205A5">
        <w:rPr>
          <w:rFonts w:eastAsia="MS Mincho"/>
          <w:sz w:val="28"/>
          <w:szCs w:val="26"/>
        </w:rPr>
        <w:t> </w:t>
      </w:r>
      <w:r w:rsidRPr="000205A5">
        <w:rPr>
          <w:rFonts w:eastAsia="MS Mincho"/>
          <w:sz w:val="28"/>
          <w:szCs w:val="26"/>
        </w:rPr>
        <w:t>″</w:t>
      </w:r>
      <w:r w:rsidRPr="000205A5">
        <w:rPr>
          <w:rFonts w:ascii="Arial Narrow" w:eastAsia="MS Mincho" w:hAnsi="Arial Narrow"/>
          <w:b/>
          <w:sz w:val="28"/>
          <w:szCs w:val="26"/>
        </w:rPr>
        <w:t>МЕНЮ</w:t>
      </w:r>
      <w:r w:rsidRPr="000205A5">
        <w:rPr>
          <w:rFonts w:eastAsia="MS Mincho"/>
          <w:sz w:val="28"/>
          <w:szCs w:val="26"/>
        </w:rPr>
        <w:t>″</w:t>
      </w:r>
      <w:r w:rsidR="004300DE" w:rsidRPr="000205A5">
        <w:rPr>
          <w:rFonts w:eastAsia="MS Mincho"/>
          <w:sz w:val="28"/>
          <w:szCs w:val="26"/>
        </w:rPr>
        <w:t xml:space="preserve"> или нажатием ручки ″</w:t>
      </w:r>
      <w:r w:rsidR="004300DE" w:rsidRPr="000205A5">
        <w:rPr>
          <w:rFonts w:ascii="Arial Narrow" w:eastAsia="MS Mincho" w:hAnsi="Arial Narrow"/>
          <w:b/>
          <w:sz w:val="28"/>
          <w:szCs w:val="26"/>
        </w:rPr>
        <w:t>УСТАНОВКА</w:t>
      </w:r>
      <w:r w:rsidR="004300DE" w:rsidRPr="000205A5">
        <w:rPr>
          <w:rFonts w:eastAsia="MS Mincho"/>
          <w:sz w:val="28"/>
          <w:szCs w:val="26"/>
        </w:rPr>
        <w:t>″</w:t>
      </w:r>
      <w:r w:rsidR="00232838" w:rsidRPr="000205A5">
        <w:rPr>
          <w:rFonts w:eastAsia="MS Mincho"/>
          <w:sz w:val="28"/>
          <w:szCs w:val="26"/>
        </w:rPr>
        <w:t>.</w:t>
      </w:r>
    </w:p>
    <w:p w:rsidR="00A0399B" w:rsidRPr="000205A5" w:rsidRDefault="0087177A" w:rsidP="00A3756D">
      <w:pPr>
        <w:pStyle w:val="a7"/>
        <w:tabs>
          <w:tab w:val="left" w:pos="1276"/>
        </w:tabs>
        <w:spacing w:before="120"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8</w:t>
      </w:r>
      <w:r w:rsidRPr="000205A5">
        <w:rPr>
          <w:rFonts w:eastAsia="MS Mincho"/>
          <w:sz w:val="28"/>
          <w:szCs w:val="28"/>
        </w:rPr>
        <w:tab/>
      </w:r>
      <w:r w:rsidR="00A0399B" w:rsidRPr="000205A5">
        <w:rPr>
          <w:rFonts w:eastAsia="MS Mincho"/>
          <w:sz w:val="28"/>
          <w:szCs w:val="28"/>
        </w:rPr>
        <w:t xml:space="preserve">Кнопки управления меню осциллографа расположены </w:t>
      </w:r>
      <w:r w:rsidR="00404922" w:rsidRPr="000205A5">
        <w:rPr>
          <w:rFonts w:eastAsia="MS Mincho"/>
          <w:sz w:val="28"/>
          <w:szCs w:val="28"/>
        </w:rPr>
        <w:t>справа от ЖКЭ</w:t>
      </w:r>
      <w:r w:rsidR="00A0399B" w:rsidRPr="000205A5">
        <w:rPr>
          <w:rFonts w:eastAsia="MS Mincho"/>
          <w:sz w:val="28"/>
          <w:szCs w:val="28"/>
        </w:rPr>
        <w:t>:</w:t>
      </w:r>
    </w:p>
    <w:p w:rsidR="00B77A8B" w:rsidRPr="000205A5" w:rsidRDefault="00B77A8B" w:rsidP="000205A5">
      <w:pPr>
        <w:tabs>
          <w:tab w:val="left" w:pos="2977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 кнопка ″</w:t>
      </w:r>
      <w:r w:rsidRPr="000205A5">
        <w:rPr>
          <w:rFonts w:ascii="Arial Narrow" w:eastAsia="MS Mincho" w:hAnsi="Arial Narrow"/>
          <w:b/>
          <w:sz w:val="28"/>
          <w:szCs w:val="28"/>
        </w:rPr>
        <w:t>МЕНЮ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0E7658" w:rsidRPr="000205A5">
        <w:rPr>
          <w:rFonts w:eastAsia="MS Mincho"/>
          <w:sz w:val="28"/>
          <w:szCs w:val="28"/>
        </w:rPr>
        <w:t>–</w:t>
      </w:r>
      <w:r w:rsidR="008E5031" w:rsidRPr="000205A5">
        <w:rPr>
          <w:rFonts w:eastAsia="MS Mincho"/>
          <w:sz w:val="28"/>
          <w:szCs w:val="28"/>
        </w:rPr>
        <w:t xml:space="preserve"> </w:t>
      </w:r>
      <w:r w:rsidRPr="000205A5">
        <w:rPr>
          <w:rFonts w:eastAsia="MS Mincho"/>
          <w:sz w:val="28"/>
          <w:szCs w:val="28"/>
        </w:rPr>
        <w:t xml:space="preserve">включает/выключает </w:t>
      </w:r>
      <w:r w:rsidR="00404922" w:rsidRPr="000205A5">
        <w:rPr>
          <w:rFonts w:eastAsia="MS Mincho"/>
          <w:sz w:val="28"/>
          <w:szCs w:val="28"/>
        </w:rPr>
        <w:t>главное</w:t>
      </w:r>
      <w:r w:rsidRPr="000205A5">
        <w:rPr>
          <w:rFonts w:eastAsia="MS Mincho"/>
          <w:sz w:val="28"/>
          <w:szCs w:val="28"/>
        </w:rPr>
        <w:t xml:space="preserve"> меню осциллографа;</w:t>
      </w:r>
    </w:p>
    <w:p w:rsidR="00B77A8B" w:rsidRPr="000205A5" w:rsidRDefault="00B77A8B" w:rsidP="0027509D">
      <w:pPr>
        <w:tabs>
          <w:tab w:val="left" w:pos="2964"/>
        </w:tabs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кнопки ″</w:t>
      </w:r>
      <w:r w:rsidRPr="000205A5">
        <w:rPr>
          <w:rFonts w:ascii="Arial Narrow" w:eastAsia="MS Mincho" w:hAnsi="Arial Narrow"/>
          <w:b/>
          <w:sz w:val="28"/>
          <w:szCs w:val="28"/>
        </w:rPr>
        <w:t>1</w:t>
      </w:r>
      <w:r w:rsidRPr="000205A5">
        <w:rPr>
          <w:rFonts w:eastAsia="MS Mincho"/>
          <w:sz w:val="28"/>
          <w:szCs w:val="28"/>
        </w:rPr>
        <w:t>″ - ″</w:t>
      </w:r>
      <w:r w:rsidRPr="000205A5">
        <w:rPr>
          <w:rFonts w:ascii="Arial Narrow" w:eastAsia="MS Mincho" w:hAnsi="Arial Narrow"/>
          <w:b/>
          <w:sz w:val="28"/>
          <w:szCs w:val="28"/>
        </w:rPr>
        <w:t>5</w:t>
      </w:r>
      <w:r w:rsidR="00AC7144" w:rsidRPr="000205A5">
        <w:rPr>
          <w:rFonts w:eastAsia="MS Mincho"/>
          <w:sz w:val="28"/>
          <w:szCs w:val="28"/>
        </w:rPr>
        <w:t>″</w:t>
      </w:r>
      <w:r w:rsidR="00AC7144" w:rsidRPr="000205A5">
        <w:rPr>
          <w:rFonts w:eastAsia="MS Mincho"/>
          <w:sz w:val="28"/>
          <w:szCs w:val="28"/>
        </w:rPr>
        <w:tab/>
      </w:r>
      <w:r w:rsidR="00A5475F" w:rsidRPr="000205A5">
        <w:rPr>
          <w:rFonts w:eastAsia="MS Mincho"/>
          <w:sz w:val="28"/>
          <w:szCs w:val="28"/>
        </w:rPr>
        <w:t>–</w:t>
      </w:r>
      <w:r w:rsidR="00F44835" w:rsidRPr="000205A5">
        <w:rPr>
          <w:rFonts w:eastAsia="MS Mincho"/>
          <w:sz w:val="28"/>
          <w:szCs w:val="28"/>
        </w:rPr>
        <w:t> </w:t>
      </w:r>
      <w:r w:rsidR="00A5475F" w:rsidRPr="000205A5">
        <w:rPr>
          <w:rFonts w:eastAsia="MS Mincho"/>
          <w:sz w:val="28"/>
          <w:szCs w:val="28"/>
        </w:rPr>
        <w:t xml:space="preserve">многофункциональные (перепрограммируемые) кнопки – назначаются функции </w:t>
      </w:r>
      <w:r w:rsidR="0011192A" w:rsidRPr="000205A5">
        <w:rPr>
          <w:rFonts w:eastAsia="MS Mincho"/>
          <w:sz w:val="28"/>
          <w:szCs w:val="28"/>
        </w:rPr>
        <w:t>кнопок</w:t>
      </w:r>
      <w:r w:rsidR="00A5475F" w:rsidRPr="000205A5">
        <w:rPr>
          <w:rFonts w:eastAsia="MS Mincho"/>
          <w:sz w:val="28"/>
          <w:szCs w:val="28"/>
        </w:rPr>
        <w:t xml:space="preserve"> (выбора параметров), переключение страниц меню</w:t>
      </w:r>
      <w:r w:rsidRPr="000205A5">
        <w:rPr>
          <w:rFonts w:eastAsia="MS Mincho"/>
          <w:sz w:val="28"/>
          <w:szCs w:val="28"/>
        </w:rPr>
        <w:t>.</w:t>
      </w:r>
      <w:r w:rsidR="0068735E" w:rsidRPr="000205A5">
        <w:rPr>
          <w:rFonts w:eastAsia="MS Mincho"/>
          <w:sz w:val="28"/>
          <w:szCs w:val="28"/>
        </w:rPr>
        <w:t xml:space="preserve"> Рядом с </w:t>
      </w:r>
      <w:r w:rsidR="00A5475F" w:rsidRPr="000205A5">
        <w:rPr>
          <w:rFonts w:eastAsia="MS Mincho"/>
          <w:sz w:val="28"/>
          <w:szCs w:val="28"/>
        </w:rPr>
        <w:t>каждой кнопкой на экране отображается ее текущая функция.</w:t>
      </w:r>
    </w:p>
    <w:p w:rsidR="008E5031" w:rsidRPr="000205A5" w:rsidRDefault="008E5031" w:rsidP="00D31C9E">
      <w:pPr>
        <w:spacing w:line="276" w:lineRule="auto"/>
        <w:ind w:firstLine="567"/>
        <w:jc w:val="both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Меню описано в 3.</w:t>
      </w:r>
      <w:r w:rsidR="002B4C04" w:rsidRPr="000205A5">
        <w:rPr>
          <w:rFonts w:eastAsia="MS Mincho"/>
          <w:sz w:val="28"/>
          <w:szCs w:val="28"/>
        </w:rPr>
        <w:t>6</w:t>
      </w:r>
      <w:r w:rsidRPr="000205A5">
        <w:rPr>
          <w:rFonts w:eastAsia="MS Mincho"/>
          <w:sz w:val="28"/>
          <w:szCs w:val="28"/>
        </w:rPr>
        <w:t xml:space="preserve"> ″Работа в режиме </w:t>
      </w:r>
      <w:r w:rsidRPr="000205A5">
        <w:rPr>
          <w:rFonts w:ascii="Arial Narrow" w:eastAsia="MS Mincho" w:hAnsi="Arial Narrow"/>
          <w:sz w:val="28"/>
          <w:szCs w:val="28"/>
        </w:rPr>
        <w:t>МЕНЮ</w:t>
      </w:r>
      <w:r w:rsidRPr="000205A5">
        <w:rPr>
          <w:rFonts w:eastAsia="MS Mincho"/>
          <w:sz w:val="28"/>
          <w:szCs w:val="28"/>
        </w:rPr>
        <w:t>″.</w:t>
      </w:r>
    </w:p>
    <w:p w:rsidR="005D6080" w:rsidRPr="00A3756D" w:rsidRDefault="005D6080" w:rsidP="00D31C9E">
      <w:pPr>
        <w:pStyle w:val="a7"/>
        <w:spacing w:line="276" w:lineRule="auto"/>
        <w:ind w:firstLine="567"/>
        <w:rPr>
          <w:rFonts w:eastAsia="MS Mincho"/>
          <w:sz w:val="12"/>
          <w:szCs w:val="12"/>
        </w:rPr>
      </w:pPr>
    </w:p>
    <w:p w:rsidR="00E82A4B" w:rsidRPr="000205A5" w:rsidRDefault="000A6D90" w:rsidP="002A30C6">
      <w:pPr>
        <w:pStyle w:val="a7"/>
        <w:tabs>
          <w:tab w:val="left" w:pos="1418"/>
        </w:tabs>
        <w:spacing w:line="276" w:lineRule="auto"/>
        <w:ind w:firstLine="566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2.3.</w:t>
      </w:r>
      <w:r w:rsidR="00513793" w:rsidRPr="000205A5">
        <w:rPr>
          <w:rFonts w:eastAsia="MS Mincho"/>
          <w:sz w:val="28"/>
          <w:szCs w:val="28"/>
        </w:rPr>
        <w:t>9</w:t>
      </w:r>
      <w:r w:rsidRPr="000205A5">
        <w:rPr>
          <w:rFonts w:eastAsia="MS Mincho"/>
          <w:sz w:val="28"/>
          <w:szCs w:val="28"/>
        </w:rPr>
        <w:tab/>
      </w:r>
      <w:r w:rsidR="00A67737" w:rsidRPr="000205A5">
        <w:rPr>
          <w:rFonts w:eastAsia="MS Mincho"/>
          <w:sz w:val="28"/>
          <w:szCs w:val="28"/>
        </w:rPr>
        <w:t xml:space="preserve">На задней панели </w:t>
      </w:r>
      <w:r w:rsidR="00E82A4B" w:rsidRPr="000205A5">
        <w:rPr>
          <w:rFonts w:eastAsia="MS Mincho"/>
          <w:sz w:val="28"/>
          <w:szCs w:val="28"/>
        </w:rPr>
        <w:t>расположены</w:t>
      </w:r>
      <w:r w:rsidR="00AB69EC" w:rsidRPr="000205A5">
        <w:rPr>
          <w:rFonts w:eastAsia="MS Mincho"/>
          <w:sz w:val="28"/>
          <w:szCs w:val="28"/>
        </w:rPr>
        <w:t xml:space="preserve"> (рисунок 2.3)</w:t>
      </w:r>
      <w:r w:rsidR="00E82A4B" w:rsidRPr="000205A5">
        <w:rPr>
          <w:rFonts w:eastAsia="MS Mincho"/>
          <w:sz w:val="28"/>
          <w:szCs w:val="28"/>
        </w:rPr>
        <w:t>:</w:t>
      </w:r>
    </w:p>
    <w:p w:rsidR="00E82A4B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сетевой выключатель </w:t>
      </w:r>
      <w:r w:rsidR="000C4B56" w:rsidRPr="000205A5">
        <w:rPr>
          <w:rFonts w:eastAsia="MS Mincho"/>
          <w:sz w:val="28"/>
          <w:szCs w:val="28"/>
        </w:rPr>
        <w:t>″</w:t>
      </w:r>
      <w:r w:rsidR="00D400DC" w:rsidRPr="000205A5">
        <w:rPr>
          <w:rFonts w:ascii="Arial Narrow" w:eastAsia="MS Mincho" w:hAnsi="Arial Narrow"/>
          <w:b/>
          <w:sz w:val="28"/>
          <w:szCs w:val="28"/>
        </w:rPr>
        <w:t>СЕТЬ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67270C" w:rsidRPr="000205A5" w:rsidRDefault="00E82A4B" w:rsidP="002A30C6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35044E" w:rsidRPr="000205A5">
        <w:rPr>
          <w:rFonts w:eastAsia="MS Mincho"/>
          <w:sz w:val="28"/>
          <w:szCs w:val="28"/>
        </w:rPr>
        <w:t xml:space="preserve">разъем </w:t>
      </w:r>
      <w:r w:rsidR="000C4B56" w:rsidRPr="000205A5">
        <w:rPr>
          <w:rFonts w:eastAsia="MS Mincho"/>
          <w:sz w:val="28"/>
          <w:szCs w:val="28"/>
        </w:rPr>
        <w:t>″</w:t>
      </w:r>
      <w:r w:rsidRPr="000205A5">
        <w:rPr>
          <w:rFonts w:ascii="Arial Narrow" w:eastAsia="MS Mincho" w:hAnsi="Arial Narrow"/>
          <w:b/>
          <w:sz w:val="28"/>
          <w:szCs w:val="28"/>
        </w:rPr>
        <w:t>СЕТЬ~ 230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V</w:t>
      </w:r>
      <w:r w:rsidR="00056D05" w:rsidRPr="000205A5">
        <w:rPr>
          <w:rFonts w:ascii="Arial Narrow" w:eastAsia="MS Mincho" w:hAnsi="Arial Narrow"/>
          <w:b/>
          <w:sz w:val="28"/>
          <w:szCs w:val="28"/>
        </w:rPr>
        <w:t xml:space="preserve"> </w:t>
      </w:r>
      <w:r w:rsidRPr="000205A5">
        <w:rPr>
          <w:rFonts w:ascii="Arial Narrow" w:eastAsia="MS Mincho" w:hAnsi="Arial Narrow"/>
          <w:b/>
          <w:sz w:val="28"/>
          <w:szCs w:val="28"/>
        </w:rPr>
        <w:t>50</w:t>
      </w:r>
      <w:r w:rsidR="001A361A" w:rsidRPr="000205A5">
        <w:rPr>
          <w:rFonts w:ascii="Arial Narrow" w:eastAsia="MS Mincho" w:hAnsi="Arial Narrow"/>
          <w:b/>
          <w:sz w:val="28"/>
          <w:szCs w:val="28"/>
        </w:rPr>
        <w:t> 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Hz</w:t>
      </w:r>
      <w:r w:rsidR="000C4B56" w:rsidRPr="000205A5">
        <w:rPr>
          <w:rFonts w:eastAsia="MS Mincho"/>
          <w:sz w:val="28"/>
          <w:szCs w:val="28"/>
        </w:rPr>
        <w:t>″</w:t>
      </w:r>
      <w:r w:rsidR="00D43253" w:rsidRPr="000205A5">
        <w:rPr>
          <w:rFonts w:eastAsia="MS Mincho"/>
          <w:sz w:val="28"/>
          <w:szCs w:val="28"/>
        </w:rPr>
        <w:t xml:space="preserve"> </w:t>
      </w:r>
      <w:r w:rsidR="0035044E" w:rsidRPr="000205A5">
        <w:rPr>
          <w:rFonts w:eastAsia="MS Mincho"/>
          <w:sz w:val="28"/>
          <w:szCs w:val="28"/>
        </w:rPr>
        <w:t>для подключения</w:t>
      </w:r>
      <w:r w:rsidRPr="000205A5">
        <w:rPr>
          <w:rFonts w:eastAsia="MS Mincho"/>
          <w:sz w:val="28"/>
          <w:szCs w:val="28"/>
        </w:rPr>
        <w:t xml:space="preserve"> </w:t>
      </w:r>
      <w:r w:rsidR="00056D05" w:rsidRPr="000205A5">
        <w:rPr>
          <w:rFonts w:eastAsia="MS Mincho"/>
          <w:sz w:val="28"/>
          <w:szCs w:val="28"/>
        </w:rPr>
        <w:t xml:space="preserve">к осциллографу </w:t>
      </w:r>
      <w:r w:rsidRPr="000205A5">
        <w:rPr>
          <w:rFonts w:eastAsia="MS Mincho"/>
          <w:sz w:val="28"/>
          <w:szCs w:val="28"/>
        </w:rPr>
        <w:t xml:space="preserve">сетевого </w:t>
      </w:r>
      <w:r w:rsidR="00056D05" w:rsidRPr="000205A5">
        <w:rPr>
          <w:rFonts w:eastAsia="MS Mincho"/>
          <w:sz w:val="28"/>
          <w:szCs w:val="28"/>
        </w:rPr>
        <w:t xml:space="preserve">шнура </w:t>
      </w:r>
      <w:r w:rsidRPr="000205A5">
        <w:rPr>
          <w:rFonts w:eastAsia="MS Mincho"/>
          <w:sz w:val="28"/>
          <w:szCs w:val="28"/>
        </w:rPr>
        <w:t>питания</w:t>
      </w:r>
      <w:r w:rsidR="00F17561" w:rsidRPr="000205A5">
        <w:rPr>
          <w:rFonts w:eastAsia="MS Mincho"/>
          <w:sz w:val="28"/>
          <w:szCs w:val="28"/>
        </w:rPr>
        <w:t xml:space="preserve"> и отсек с сетевыми вставками плавкими ″</w:t>
      </w:r>
      <w:r w:rsidR="00F17561" w:rsidRPr="000205A5">
        <w:rPr>
          <w:rFonts w:ascii="Arial Narrow" w:eastAsia="MS Mincho" w:hAnsi="Arial Narrow"/>
          <w:b/>
          <w:sz w:val="28"/>
          <w:szCs w:val="28"/>
        </w:rPr>
        <w:t xml:space="preserve">2,0 А ВП2Б-1 </w:t>
      </w:r>
      <w:r w:rsidR="00F17561" w:rsidRPr="000205A5">
        <w:rPr>
          <w:rFonts w:ascii="Arial Narrow" w:eastAsia="MS Mincho" w:hAnsi="Arial Narrow"/>
          <w:b/>
          <w:sz w:val="28"/>
          <w:szCs w:val="28"/>
          <w:lang w:val="en-US"/>
        </w:rPr>
        <w:t>F</w:t>
      </w:r>
      <w:r w:rsidR="00F1756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>;</w:t>
      </w:r>
      <w:r w:rsidR="0067270C" w:rsidRPr="000205A5">
        <w:rPr>
          <w:rFonts w:eastAsia="MS Mincho"/>
          <w:sz w:val="28"/>
          <w:szCs w:val="28"/>
        </w:rPr>
        <w:t xml:space="preserve"> </w:t>
      </w:r>
    </w:p>
    <w:p w:rsidR="00902F11" w:rsidRPr="000205A5" w:rsidRDefault="007F499E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1139190</wp:posOffset>
                </wp:positionH>
                <wp:positionV relativeFrom="paragraph">
                  <wp:posOffset>45720</wp:posOffset>
                </wp:positionV>
                <wp:extent cx="191770" cy="51435"/>
                <wp:effectExtent l="14605" t="15875" r="12700" b="18415"/>
                <wp:wrapNone/>
                <wp:docPr id="111" name="Group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770" cy="51435"/>
                          <a:chOff x="4034" y="13824"/>
                          <a:chExt cx="302" cy="81"/>
                        </a:xfrm>
                      </wpg:grpSpPr>
                      <wps:wsp>
                        <wps:cNvPr id="112" name="AutoShape 812"/>
                        <wps:cNvCnPr>
                          <a:cxnSpLocks noChangeShapeType="1"/>
                        </wps:cNvCnPr>
                        <wps:spPr bwMode="auto">
                          <a:xfrm>
                            <a:off x="4034" y="13824"/>
                            <a:ext cx="302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AutoShape 813"/>
                        <wps:cNvCnPr>
                          <a:cxnSpLocks noChangeShapeType="1"/>
                        </wps:cNvCnPr>
                        <wps:spPr bwMode="auto">
                          <a:xfrm>
                            <a:off x="4034" y="13904"/>
                            <a:ext cx="302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9D89F7" id="Group 811" o:spid="_x0000_s1026" style="position:absolute;margin-left:89.7pt;margin-top:3.6pt;width:15.1pt;height:4.05pt;z-index:251654656" coordorigin="4034,13824" coordsize="302,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">
                <v:shape id="AutoShape 812" o:spid="_x0000_s1027" type="#_x0000_t32" style="position:absolute;left:4034;top:13824;width:30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EplL0AAADcAAAADwAAAGRycy9kb3ducmV2LnhtbERPvQrCMBDeBd8hnOCmqQoi1SgqCC4O&#10;/ixuR3M2xeZSm1jr2xtBcLuP7/cWq9aWoqHaF44VjIYJCOLM6YJzBZfzbjAD4QOyxtIxKXiTh9Wy&#10;21lgqt2Lj9ScQi5iCPsUFZgQqlRKnxmy6IeuIo7czdUWQ4R1LnWNrxhuSzlOkqm0WHBsMFjR1lB2&#10;Pz2tAltp+zg4o6/3YlJuaH9bb5JGqX6vXc9BBGrDX/xz73WcPxrD95l4gVx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kRKZS9AAAA3AAAAA8AAAAAAAAAAAAAAAAAoQIA&#10;AGRycy9kb3ducmV2LnhtbFBLBQYAAAAABAAEAPkAAACLAwAAAAA=&#10;" strokeweight="1.5pt"/>
                <v:shape id="AutoShape 813" o:spid="_x0000_s1028" type="#_x0000_t32" style="position:absolute;left:4034;top:13904;width:3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jMUMMAAADcAAAADwAAAGRycy9kb3ducmV2LnhtbERPS2sCMRC+C/6HMAUvUrNbRcrWKNoq&#10;eFRbsMfpZvahm8l2E3X990YQvM3H95zJrDWVOFPjSssK4kEEgji1uuRcwc/36vUdhPPIGivLpOBK&#10;DmbTbmeCibYX3tJ553MRQtglqKDwvk6kdGlBBt3A1sSBy2xj0AfY5FI3eAnhppJvUTSWBksODQXW&#10;9FlQetydjILR8q+/KbfZcHH4+sX/Q7bvx+O9Ur2Xdv4BwlPrn+KHe63D/HgI92fCBXJ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YzFDDAAAA3AAAAA8AAAAAAAAAAAAA&#10;AAAAoQIAAGRycy9kb3ducmV2LnhtbFBLBQYAAAAABAAEAPkAAACRAwAAAAA=&#10;" strokeweight="1.5pt">
                  <v:stroke dashstyle="1 1"/>
                </v:shape>
              </v:group>
            </w:pict>
          </mc:Fallback>
        </mc:AlternateContent>
      </w:r>
      <w:r w:rsidR="00902F11" w:rsidRPr="000205A5">
        <w:rPr>
          <w:rFonts w:eastAsia="MS Mincho"/>
          <w:sz w:val="28"/>
          <w:szCs w:val="28"/>
        </w:rPr>
        <w:t>- разъем ″</w:t>
      </w:r>
      <w:r w:rsidR="00902F11" w:rsidRPr="000205A5">
        <w:rPr>
          <w:rFonts w:ascii="Arial Narrow" w:eastAsia="MS Mincho" w:hAnsi="Arial Narrow"/>
          <w:sz w:val="28"/>
          <w:szCs w:val="28"/>
        </w:rPr>
        <w:t xml:space="preserve">     </w:t>
      </w:r>
      <w:r w:rsidR="000205A5" w:rsidRPr="000205A5">
        <w:rPr>
          <w:rFonts w:ascii="Arial Narrow" w:eastAsia="MS Mincho" w:hAnsi="Arial Narrow"/>
          <w:sz w:val="28"/>
          <w:szCs w:val="28"/>
        </w:rPr>
        <w:t xml:space="preserve"> 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12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V </w:t>
      </w:r>
      <w:r w:rsidR="00902F11" w:rsidRPr="000205A5">
        <w:rPr>
          <w:rFonts w:ascii="Arial Narrow" w:eastAsia="MS Mincho" w:hAnsi="Arial Narrow"/>
          <w:b/>
          <w:sz w:val="28"/>
          <w:szCs w:val="28"/>
        </w:rPr>
        <w:t>2</w:t>
      </w:r>
      <w:r w:rsidR="00902F11" w:rsidRPr="000205A5">
        <w:rPr>
          <w:rFonts w:ascii="Arial Narrow" w:eastAsia="MS Mincho" w:hAnsi="Arial Narrow"/>
          <w:b/>
          <w:sz w:val="28"/>
          <w:szCs w:val="28"/>
          <w:lang w:val="en-US"/>
        </w:rPr>
        <w:t> A</w:t>
      </w:r>
      <w:r w:rsidR="00902F11" w:rsidRPr="000205A5">
        <w:rPr>
          <w:rFonts w:eastAsia="MS Mincho"/>
          <w:sz w:val="28"/>
          <w:szCs w:val="28"/>
        </w:rPr>
        <w:t>″</w:t>
      </w:r>
      <w:r w:rsidR="005D1C17" w:rsidRPr="000205A5">
        <w:rPr>
          <w:rFonts w:eastAsia="MS Mincho"/>
          <w:sz w:val="28"/>
          <w:szCs w:val="28"/>
        </w:rPr>
        <w:tab/>
      </w:r>
      <w:r w:rsidR="00902F11" w:rsidRPr="000205A5">
        <w:rPr>
          <w:rFonts w:eastAsia="MS Mincho"/>
          <w:sz w:val="28"/>
          <w:szCs w:val="28"/>
        </w:rPr>
        <w:t>– для подключения внешнего источника питания 12</w:t>
      </w:r>
      <w:r w:rsidR="00902F11" w:rsidRPr="000205A5">
        <w:rPr>
          <w:rFonts w:eastAsia="MS Mincho"/>
          <w:sz w:val="28"/>
          <w:szCs w:val="28"/>
          <w:lang w:val="en-US"/>
        </w:rPr>
        <w:t> </w:t>
      </w:r>
      <w:r w:rsidR="00902F11" w:rsidRPr="000205A5">
        <w:rPr>
          <w:rFonts w:eastAsia="MS Mincho"/>
          <w:sz w:val="28"/>
          <w:szCs w:val="28"/>
        </w:rPr>
        <w:t>В;</w:t>
      </w:r>
    </w:p>
    <w:p w:rsidR="00902F11" w:rsidRPr="000205A5" w:rsidRDefault="00902F11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>- разъем ″</w:t>
      </w:r>
      <w:r w:rsidRPr="000205A5">
        <w:rPr>
          <w:rFonts w:ascii="Arial Narrow" w:eastAsia="MS Mincho" w:hAnsi="Arial Narrow"/>
          <w:b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ab/>
        <w:t>– для подключения осциллографа к сети  ″</w:t>
      </w:r>
      <w:r w:rsidRPr="000205A5">
        <w:rPr>
          <w:rFonts w:ascii="Arial Narrow" w:eastAsia="MS Mincho" w:hAnsi="Arial Narrow"/>
          <w:sz w:val="28"/>
          <w:szCs w:val="28"/>
          <w:lang w:val="en-US"/>
        </w:rPr>
        <w:t>ETHERNET</w:t>
      </w:r>
      <w:r w:rsidRPr="000205A5">
        <w:rPr>
          <w:rFonts w:eastAsia="MS Mincho"/>
          <w:sz w:val="28"/>
          <w:szCs w:val="28"/>
        </w:rPr>
        <w:t>″;</w:t>
      </w:r>
    </w:p>
    <w:p w:rsidR="0067270C" w:rsidRPr="000205A5" w:rsidRDefault="0067270C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</w:t>
      </w:r>
      <w:r w:rsidR="007977C1" w:rsidRPr="000205A5">
        <w:rPr>
          <w:rFonts w:eastAsia="MS Mincho"/>
          <w:sz w:val="28"/>
          <w:szCs w:val="28"/>
        </w:rPr>
        <w:t xml:space="preserve">разъем </w:t>
      </w:r>
      <w:r w:rsidR="00915900" w:rsidRPr="000205A5">
        <w:rPr>
          <w:rFonts w:eastAsia="MS Mincho"/>
          <w:sz w:val="28"/>
          <w:szCs w:val="28"/>
        </w:rPr>
        <w:t>″</w:t>
      </w:r>
      <w:r w:rsidR="00915900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915900" w:rsidRPr="000205A5">
        <w:rPr>
          <w:rFonts w:eastAsia="MS Mincho"/>
          <w:b/>
          <w:sz w:val="28"/>
          <w:szCs w:val="28"/>
        </w:rPr>
        <w:t xml:space="preserve"> </w:t>
      </w:r>
      <w:r w:rsidR="00915900" w:rsidRPr="000205A5">
        <w:rPr>
          <w:rFonts w:ascii="Arial Narrow" w:eastAsia="MS Mincho" w:hAnsi="Arial Narrow"/>
          <w:b/>
          <w:sz w:val="28"/>
          <w:szCs w:val="28"/>
        </w:rPr>
        <w:t>1</w:t>
      </w:r>
      <w:r w:rsidR="000C4B5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eastAsia="MS Mincho"/>
          <w:sz w:val="28"/>
          <w:szCs w:val="28"/>
        </w:rPr>
        <w:tab/>
      </w:r>
      <w:r w:rsidR="00CC7447" w:rsidRPr="000205A5">
        <w:rPr>
          <w:rFonts w:eastAsia="MS Mincho"/>
          <w:sz w:val="28"/>
          <w:szCs w:val="28"/>
        </w:rPr>
        <w:t xml:space="preserve">– </w:t>
      </w:r>
      <w:r w:rsidR="000C4B56" w:rsidRPr="000205A5">
        <w:rPr>
          <w:rFonts w:eastAsia="MS Mincho"/>
          <w:sz w:val="28"/>
          <w:szCs w:val="28"/>
        </w:rPr>
        <w:t xml:space="preserve">для подключения осциллографа по интерфейсу </w:t>
      </w:r>
      <w:r w:rsidR="001F7B66" w:rsidRPr="000205A5">
        <w:rPr>
          <w:rFonts w:eastAsia="MS Mincho"/>
          <w:sz w:val="28"/>
          <w:szCs w:val="28"/>
        </w:rPr>
        <w:t>″</w:t>
      </w:r>
      <w:r w:rsidR="000C4B56" w:rsidRPr="000205A5">
        <w:rPr>
          <w:rFonts w:ascii="Arial Narrow" w:eastAsia="MS Mincho" w:hAnsi="Arial Narrow"/>
          <w:sz w:val="28"/>
          <w:szCs w:val="28"/>
          <w:lang w:val="en-US"/>
        </w:rPr>
        <w:t>USB</w:t>
      </w:r>
      <w:r w:rsidR="001F7B66" w:rsidRPr="000205A5">
        <w:rPr>
          <w:rFonts w:eastAsia="MS Mincho"/>
          <w:sz w:val="28"/>
          <w:szCs w:val="28"/>
        </w:rPr>
        <w:t>″</w:t>
      </w:r>
      <w:r w:rsidRPr="000205A5">
        <w:rPr>
          <w:rFonts w:eastAsia="MS Mincho"/>
          <w:sz w:val="28"/>
          <w:szCs w:val="28"/>
        </w:rPr>
        <w:t>;</w:t>
      </w:r>
    </w:p>
    <w:p w:rsidR="00915900" w:rsidRPr="000205A5" w:rsidRDefault="00915900" w:rsidP="002A30C6">
      <w:pPr>
        <w:pStyle w:val="a7"/>
        <w:tabs>
          <w:tab w:val="left" w:pos="1248"/>
          <w:tab w:val="left" w:pos="3261"/>
          <w:tab w:val="left" w:pos="3744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w:t xml:space="preserve">- разъем </w:t>
      </w:r>
      <w:r w:rsidR="00F940E1" w:rsidRPr="000205A5">
        <w:rPr>
          <w:rFonts w:eastAsia="MS Mincho"/>
          <w:sz w:val="28"/>
          <w:szCs w:val="28"/>
        </w:rPr>
        <w:t>″</w:t>
      </w:r>
      <w:r w:rsidR="00F940E1" w:rsidRPr="000205A5">
        <w:rPr>
          <w:rFonts w:ascii="Arial Narrow" w:eastAsia="MS Mincho" w:hAnsi="Arial Narrow"/>
          <w:b/>
          <w:sz w:val="28"/>
          <w:szCs w:val="28"/>
          <w:lang w:val="en-US"/>
        </w:rPr>
        <w:t>USB</w:t>
      </w:r>
      <w:r w:rsidR="00F940E1" w:rsidRPr="000205A5">
        <w:rPr>
          <w:rFonts w:eastAsia="MS Mincho"/>
          <w:b/>
          <w:sz w:val="28"/>
          <w:szCs w:val="28"/>
        </w:rPr>
        <w:t xml:space="preserve"> </w:t>
      </w:r>
      <w:r w:rsidR="00F940E1" w:rsidRPr="000205A5">
        <w:rPr>
          <w:rFonts w:ascii="Arial Narrow" w:eastAsia="MS Mincho" w:hAnsi="Arial Narrow"/>
          <w:b/>
          <w:sz w:val="28"/>
          <w:szCs w:val="28"/>
        </w:rPr>
        <w:t>2</w:t>
      </w:r>
      <w:r w:rsidRPr="000205A5">
        <w:rPr>
          <w:rFonts w:eastAsia="MS Mincho"/>
          <w:sz w:val="28"/>
          <w:szCs w:val="28"/>
        </w:rPr>
        <w:t> ″</w:t>
      </w:r>
      <w:r w:rsidR="009121C6" w:rsidRPr="000205A5">
        <w:rPr>
          <w:rFonts w:eastAsia="MS Mincho"/>
          <w:sz w:val="28"/>
          <w:szCs w:val="28"/>
        </w:rPr>
        <w:tab/>
      </w:r>
      <w:r w:rsidRPr="000205A5">
        <w:rPr>
          <w:rFonts w:eastAsia="MS Mincho"/>
          <w:sz w:val="28"/>
          <w:szCs w:val="28"/>
        </w:rPr>
        <w:t>–</w:t>
      </w:r>
      <w:r w:rsidR="00585281">
        <w:rPr>
          <w:rFonts w:eastAsia="MS Mincho"/>
          <w:sz w:val="28"/>
          <w:szCs w:val="28"/>
        </w:rPr>
        <w:t xml:space="preserve"> </w:t>
      </w:r>
      <w:r w:rsidRPr="000205A5">
        <w:rPr>
          <w:rFonts w:eastAsia="MS Mincho"/>
          <w:sz w:val="28"/>
          <w:szCs w:val="28"/>
        </w:rPr>
        <w:t>для подключения  флэш-носителя</w:t>
      </w:r>
      <w:r w:rsidR="001C1DED" w:rsidRPr="000205A5">
        <w:rPr>
          <w:rFonts w:eastAsia="MS Mincho"/>
          <w:sz w:val="28"/>
          <w:szCs w:val="28"/>
        </w:rPr>
        <w:t>;</w:t>
      </w:r>
    </w:p>
    <w:p w:rsidR="00902F11" w:rsidRPr="000205A5" w:rsidRDefault="007F499E" w:rsidP="002A30C6">
      <w:pPr>
        <w:pStyle w:val="a7"/>
        <w:tabs>
          <w:tab w:val="left" w:pos="3261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0205A5">
        <w:rPr>
          <w:rFonts w:eastAsia="MS Minch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603250</wp:posOffset>
                </wp:positionH>
                <wp:positionV relativeFrom="paragraph">
                  <wp:posOffset>-1270</wp:posOffset>
                </wp:positionV>
                <wp:extent cx="219710" cy="179705"/>
                <wp:effectExtent l="12065" t="16510" r="15875" b="13335"/>
                <wp:wrapNone/>
                <wp:docPr id="104" name="Group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>
                          <a:off x="0" y="0"/>
                          <a:ext cx="219710" cy="179705"/>
                          <a:chOff x="3228" y="14474"/>
                          <a:chExt cx="432" cy="326"/>
                        </a:xfrm>
                      </wpg:grpSpPr>
                      <wps:wsp>
                        <wps:cNvPr id="105" name="AutoShape 857"/>
                        <wps:cNvCnPr>
                          <a:cxnSpLocks noChangeShapeType="1"/>
                        </wps:cNvCnPr>
                        <wps:spPr bwMode="auto">
                          <a:xfrm>
                            <a:off x="3228" y="14666"/>
                            <a:ext cx="283" cy="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6" name="Group 858"/>
                        <wpg:cNvGrpSpPr>
                          <a:grpSpLocks/>
                        </wpg:cNvGrpSpPr>
                        <wpg:grpSpPr bwMode="auto">
                          <a:xfrm>
                            <a:off x="3258" y="14474"/>
                            <a:ext cx="402" cy="326"/>
                            <a:chOff x="3390" y="14208"/>
                            <a:chExt cx="402" cy="326"/>
                          </a:xfrm>
                        </wpg:grpSpPr>
                        <wps:wsp>
                          <wps:cNvPr id="107" name="AutoShape 8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52" y="14208"/>
                              <a:ext cx="0" cy="208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AutoShape 8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90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AutoShape 8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36" y="14432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0" name="AutoShape 8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82" y="14416"/>
                              <a:ext cx="110" cy="10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84B45" id="Group 856" o:spid="_x0000_s1026" style="position:absolute;margin-left:47.5pt;margin-top:-.1pt;width:17.3pt;height:14.15pt;flip:x;z-index:251664896" coordorigin="3228,14474" coordsize="432,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">
                <v:shape id="AutoShape 857" o:spid="_x0000_s1027" type="#_x0000_t32" style="position:absolute;left:3228;top:14666;width:28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EnPcEAAADcAAAADwAAAGRycy9kb3ducmV2LnhtbERPPWvDMBDdA/kP4grdYqkpLcW1YpxA&#10;IEuGpl26HdbZMrFOjqU47r+vAoVu93ifV5Sz68VEY+g8a3jKFAji2puOWw1fn/vVG4gQkQ32nknD&#10;DwUoN8tFgbnxN/6g6RRbkUI45KjBxjjkUobaksOQ+YE4cY0fHcYEx1aaEW8p3PVyrdSrdNhxarA4&#10;0M5SfT5dnQY3GHc5emu+z91zv6VDU23VpPXjw1y9g4g0x3/xn/tg0nz1A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ISc9wQAAANwAAAAPAAAAAAAAAAAAAAAA&#10;AKECAABkcnMvZG93bnJldi54bWxQSwUGAAAAAAQABAD5AAAAjwMAAAAA&#10;" strokeweight="1.5pt"/>
                <v:group id="Group 858" o:spid="_x0000_s1028" style="position:absolute;left:3258;top:14474;width:402;height:326" coordorigin="3390,14208" coordsize="402,3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AutoShape 859" o:spid="_x0000_s1029" type="#_x0000_t32" style="position:absolute;left:3552;top:14208;width:0;height:2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8c0cEAAADcAAAADwAAAGRycy9kb3ducmV2LnhtbERPPWvDMBDdA/kP4grdYqkptMW1YpxA&#10;IEuGpl26HdbZMrFOjqU47r+vAoVu93ifV5Sz68VEY+g8a3jKFAji2puOWw1fn/vVG4gQkQ32nknD&#10;DwUoN8tFgbnxN/6g6RRbkUI45KjBxjjkUobaksOQ+YE4cY0fHcYEx1aaEW8p3PVyrdSLdNhxarA4&#10;0M5SfT5dnQY3GHc5emu+z91zv6VDU23VpPXjw1y9g4g0x3/xn/tg0nz1C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vxzRwQAAANwAAAAPAAAAAAAAAAAAAAAA&#10;AKECAABkcnMvZG93bnJldi54bWxQSwUGAAAAAAQABAD5AAAAjwMAAAAA&#10;" strokeweight="1.5pt"/>
                  <v:shape id="AutoShape 860" o:spid="_x0000_s1030" type="#_x0000_t32" style="position:absolute;left:3390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Io8MAAADcAAAADwAAAGRycy9kb3ducmV2LnhtbESPQWvDMAyF74P+B6PCbovdDcrI6pS2&#10;MOhlh3W77CZiNQ6J5TR20+zfT4dBbxLv6b1Pm+0cejXRmNrIFlaFAUVcR9dyY+H76/3pFVTKyA77&#10;yGThlxJsq8XDBksXb/xJ0yk3SkI4lWjB5zyUWqfaU8BUxIFYtHMcA2ZZx0a7EW8SHnr9bMxaB2xZ&#10;GjwOdPBUd6drsBAGFy4f0bufrn3p93Q87/ZmsvZxOe/eQGWa8938f310gm+EVp6RCXT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giKPDAAAA3AAAAA8AAAAAAAAAAAAA&#10;AAAAoQIAAGRycy9kb3ducmV2LnhtbFBLBQYAAAAABAAEAPkAAACRAwAAAAA=&#10;" strokeweight="1.5pt"/>
                  <v:shape id="AutoShape 861" o:spid="_x0000_s1031" type="#_x0000_t32" style="position:absolute;left:3536;top:14432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tOMEAAADcAAAADwAAAGRycy9kb3ducmV2LnhtbERPPWvDMBDdA/kP4grdYqkplNa1YpxA&#10;IEuGpl26HdbZMrFOjqU47r+vAoVu93ifV5Sz68VEY+g8a3jKFAji2puOWw1fn/vVK4gQkQ32nknD&#10;DwUoN8tFgbnxN/6g6RRbkUI45KjBxjjkUobaksOQ+YE4cY0fHcYEx1aaEW8p3PVyrdSLdNhxarA4&#10;0M5SfT5dnQY3GHc5emu+z91zv6VDU23VpPXjw1y9g4g0x3/xn/tg0nz1B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bC04wQAAANwAAAAPAAAAAAAAAAAAAAAA&#10;AKECAABkcnMvZG93bnJldi54bWxQSwUGAAAAAAQABAD5AAAAjwMAAAAA&#10;" strokeweight="1.5pt"/>
                  <v:shape id="AutoShape 862" o:spid="_x0000_s1032" type="#_x0000_t32" style="position:absolute;left:3682;top:14416;width:110;height:1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SeMQAAADcAAAADwAAAGRycy9kb3ducmV2LnhtbESPQWvDMAyF74X+B6PCbq2TDUZJ45Zm&#10;MOhlh3W79CZiJQ6N5TT20uzfT4fCbhLv6b1P5WH2vZpojF1gA/kmA0VcB9txa+D76329BRUTssU+&#10;MBn4pQiH/XJRYmHDnT9pOqdWSQjHAg24lIZC61g78hg3YSAWrQmjxyTr2Go74l3Cfa+fs+xVe+xY&#10;GhwO9Oaovp5/vAE/WH/7CM5ert1LX9GpOVbZZMzTaj7uQCWa07/5cX2ygp8LvjwjE+j9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jxJ4xAAAANwAAAAPAAAAAAAAAAAA&#10;AAAAAKECAABkcnMvZG93bnJldi54bWxQSwUGAAAAAAQABAD5AAAAkgMAAAAA&#10;" strokeweight="1.5pt"/>
                </v:group>
              </v:group>
            </w:pict>
          </mc:Fallback>
        </mc:AlternateContent>
      </w:r>
      <w:r w:rsidR="005C10F9" w:rsidRPr="000205A5">
        <w:rPr>
          <w:rFonts w:eastAsia="MS Mincho"/>
          <w:sz w:val="28"/>
          <w:szCs w:val="28"/>
        </w:rPr>
        <w:t>- ″        </w:t>
      </w:r>
      <w:r w:rsidR="00902F11" w:rsidRPr="000205A5">
        <w:rPr>
          <w:rFonts w:eastAsia="MS Mincho"/>
          <w:sz w:val="28"/>
          <w:szCs w:val="28"/>
        </w:rPr>
        <w:t>″</w:t>
      </w:r>
      <w:r w:rsidR="00902F11" w:rsidRPr="000205A5">
        <w:rPr>
          <w:rFonts w:eastAsia="MS Mincho"/>
          <w:sz w:val="28"/>
          <w:szCs w:val="28"/>
        </w:rPr>
        <w:tab/>
        <w:t>– клемма защитного заземления.</w:t>
      </w:r>
    </w:p>
    <w:p w:rsidR="0027614B" w:rsidRPr="000205A5" w:rsidRDefault="0027614B" w:rsidP="00951E31">
      <w:pPr>
        <w:pStyle w:val="a7"/>
        <w:spacing w:line="276" w:lineRule="auto"/>
        <w:ind w:firstLine="567"/>
        <w:rPr>
          <w:rFonts w:eastAsia="MS Mincho"/>
          <w:sz w:val="28"/>
          <w:szCs w:val="28"/>
        </w:rPr>
      </w:pPr>
    </w:p>
    <w:p w:rsidR="00DC07C6" w:rsidRDefault="007F499E" w:rsidP="000073FF">
      <w:pPr>
        <w:pStyle w:val="a7"/>
        <w:spacing w:line="276" w:lineRule="auto"/>
        <w:ind w:firstLine="284"/>
        <w:jc w:val="center"/>
        <w:rPr>
          <w:rFonts w:eastAsia="MS Mincho"/>
          <w:sz w:val="16"/>
          <w:szCs w:val="16"/>
        </w:rPr>
      </w:pPr>
      <w:r w:rsidRPr="00FA1B62">
        <w:rPr>
          <w:sz w:val="32"/>
          <w:szCs w:val="32"/>
        </w:rPr>
        <w:lastRenderedPageBreak/>
        <w:drawing>
          <wp:inline distT="0" distB="0" distL="0" distR="0">
            <wp:extent cx="5471795" cy="2736215"/>
            <wp:effectExtent l="0" t="0" r="0" b="6985"/>
            <wp:docPr id="29" name="Рисунок 29" descr="Прибор №2 50 ВА без РС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бор №2 50 ВА без РСТ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0F" w:rsidRPr="009E4807" w:rsidRDefault="00FA600F" w:rsidP="00FA600F">
      <w:pPr>
        <w:pStyle w:val="125"/>
        <w:ind w:firstLine="546"/>
        <w:jc w:val="left"/>
        <w:rPr>
          <w:rFonts w:eastAsia="MS Mincho"/>
          <w:sz w:val="18"/>
          <w:szCs w:val="18"/>
          <w:lang w:val="en-US"/>
        </w:rPr>
      </w:pPr>
    </w:p>
    <w:p w:rsidR="00BC5F44" w:rsidRDefault="00A67737" w:rsidP="00B823F2">
      <w:pPr>
        <w:pStyle w:val="125"/>
        <w:ind w:firstLine="546"/>
        <w:jc w:val="center"/>
        <w:rPr>
          <w:rFonts w:eastAsia="MS Mincho"/>
          <w:sz w:val="28"/>
          <w:szCs w:val="28"/>
        </w:rPr>
      </w:pPr>
      <w:r w:rsidRPr="00307BD0">
        <w:rPr>
          <w:rFonts w:eastAsia="MS Mincho"/>
          <w:sz w:val="28"/>
          <w:szCs w:val="28"/>
        </w:rPr>
        <w:t xml:space="preserve">Рисунок </w:t>
      </w:r>
      <w:r w:rsidR="00A8117F" w:rsidRPr="00307BD0">
        <w:rPr>
          <w:rFonts w:eastAsia="MS Mincho"/>
          <w:sz w:val="28"/>
          <w:szCs w:val="28"/>
        </w:rPr>
        <w:t>2.3</w:t>
      </w:r>
      <w:r w:rsidR="005323FA" w:rsidRPr="00307BD0">
        <w:rPr>
          <w:rFonts w:eastAsia="MS Mincho"/>
          <w:sz w:val="28"/>
          <w:szCs w:val="28"/>
        </w:rPr>
        <w:t xml:space="preserve"> – Задняя панель осциллографа </w:t>
      </w:r>
    </w:p>
    <w:p w:rsidR="00307BD0" w:rsidRPr="009E4807" w:rsidRDefault="00307BD0" w:rsidP="00307BD0">
      <w:pPr>
        <w:pStyle w:val="125"/>
        <w:ind w:firstLine="546"/>
        <w:jc w:val="left"/>
        <w:rPr>
          <w:rFonts w:eastAsia="MS Mincho"/>
          <w:sz w:val="36"/>
          <w:szCs w:val="36"/>
        </w:rPr>
      </w:pPr>
    </w:p>
    <w:p w:rsidR="008B5F7E" w:rsidRPr="00746A9E" w:rsidRDefault="00FE790D" w:rsidP="00BC23A3">
      <w:pPr>
        <w:pStyle w:val="20"/>
        <w:tabs>
          <w:tab w:val="left" w:pos="1248"/>
        </w:tabs>
        <w:spacing w:before="120" w:after="240"/>
        <w:ind w:firstLine="578"/>
        <w:rPr>
          <w:rFonts w:eastAsia="MS Mincho"/>
          <w:sz w:val="32"/>
          <w:szCs w:val="32"/>
        </w:rPr>
      </w:pPr>
      <w:bookmarkStart w:id="28" w:name="_Toc224455357"/>
      <w:bookmarkStart w:id="29" w:name="_Toc498074078"/>
      <w:r w:rsidRPr="00746A9E">
        <w:rPr>
          <w:sz w:val="32"/>
          <w:szCs w:val="32"/>
        </w:rPr>
        <w:t>3</w:t>
      </w:r>
      <w:r w:rsidRPr="00746A9E">
        <w:rPr>
          <w:sz w:val="32"/>
          <w:szCs w:val="32"/>
        </w:rPr>
        <w:tab/>
      </w:r>
      <w:r w:rsidR="008B5F7E" w:rsidRPr="00746A9E">
        <w:rPr>
          <w:sz w:val="32"/>
          <w:szCs w:val="32"/>
        </w:rPr>
        <w:t xml:space="preserve">Использование </w:t>
      </w:r>
      <w:r w:rsidR="008B5F7E" w:rsidRPr="00746A9E">
        <w:rPr>
          <w:rFonts w:eastAsia="MS Mincho"/>
          <w:sz w:val="32"/>
          <w:szCs w:val="32"/>
        </w:rPr>
        <w:t>по назначению</w:t>
      </w:r>
      <w:bookmarkEnd w:id="29"/>
    </w:p>
    <w:p w:rsidR="00E82A4B" w:rsidRDefault="00FE790D" w:rsidP="00DA3DAD">
      <w:pPr>
        <w:pStyle w:val="3"/>
      </w:pPr>
      <w:bookmarkStart w:id="30" w:name="_Toc498074079"/>
      <w:r>
        <w:t>3.1</w:t>
      </w:r>
      <w:r>
        <w:tab/>
      </w:r>
      <w:bookmarkEnd w:id="28"/>
      <w:r w:rsidR="00800CB8">
        <w:t>Включение осциллографа</w:t>
      </w:r>
      <w:bookmarkEnd w:id="30"/>
    </w:p>
    <w:p w:rsidR="007C765E" w:rsidRPr="00307BD0" w:rsidRDefault="000A6D90" w:rsidP="00794303">
      <w:pPr>
        <w:pStyle w:val="125"/>
        <w:tabs>
          <w:tab w:val="left" w:pos="1248"/>
        </w:tabs>
        <w:spacing w:line="276" w:lineRule="auto"/>
        <w:ind w:left="566" w:firstLine="0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3.1.1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Выпол</w:t>
      </w:r>
      <w:r w:rsidR="007E6221" w:rsidRPr="00307BD0">
        <w:rPr>
          <w:rFonts w:eastAsia="MS Mincho"/>
          <w:sz w:val="28"/>
          <w:szCs w:val="26"/>
        </w:rPr>
        <w:t>ните операции, изложенные в 2.</w:t>
      </w:r>
      <w:r w:rsidR="007C765E" w:rsidRPr="00307BD0">
        <w:rPr>
          <w:rFonts w:eastAsia="MS Mincho"/>
          <w:sz w:val="28"/>
          <w:szCs w:val="26"/>
        </w:rPr>
        <w:t>2.</w:t>
      </w:r>
    </w:p>
    <w:p w:rsidR="00484C8A" w:rsidRPr="00307BD0" w:rsidRDefault="00484C8A" w:rsidP="00484C8A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Убедит</w:t>
      </w:r>
      <w:r w:rsidR="00DE4177">
        <w:rPr>
          <w:rFonts w:eastAsia="MS Mincho"/>
          <w:sz w:val="28"/>
          <w:szCs w:val="26"/>
        </w:rPr>
        <w:t>е</w:t>
      </w:r>
      <w:r w:rsidRPr="00307BD0">
        <w:rPr>
          <w:rFonts w:eastAsia="MS Mincho"/>
          <w:sz w:val="28"/>
          <w:szCs w:val="26"/>
        </w:rPr>
        <w:t>с</w:t>
      </w:r>
      <w:r w:rsidR="00DE4177">
        <w:rPr>
          <w:rFonts w:eastAsia="MS Mincho"/>
          <w:sz w:val="28"/>
          <w:szCs w:val="26"/>
        </w:rPr>
        <w:t>ь</w:t>
      </w:r>
      <w:r w:rsidRPr="00307BD0">
        <w:rPr>
          <w:rFonts w:eastAsia="MS Mincho"/>
          <w:sz w:val="28"/>
          <w:szCs w:val="26"/>
        </w:rPr>
        <w:t>, что корпуса приборов, с которыми предстоит совместная работа, заземлены.</w:t>
      </w:r>
    </w:p>
    <w:p w:rsidR="007902FD" w:rsidRPr="00307BD0" w:rsidRDefault="000A6D90" w:rsidP="00957125">
      <w:pPr>
        <w:pStyle w:val="125"/>
        <w:tabs>
          <w:tab w:val="left" w:pos="1248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3.1.2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Подключите </w:t>
      </w:r>
      <w:r w:rsidR="00937AF0" w:rsidRPr="00307BD0">
        <w:rPr>
          <w:sz w:val="28"/>
          <w:szCs w:val="26"/>
        </w:rPr>
        <w:t xml:space="preserve">осциллограф к </w:t>
      </w:r>
      <w:r w:rsidR="00937AF0" w:rsidRPr="00307BD0">
        <w:rPr>
          <w:rFonts w:eastAsia="MS Mincho"/>
          <w:sz w:val="28"/>
          <w:szCs w:val="26"/>
        </w:rPr>
        <w:t>питающей сети с</w:t>
      </w:r>
      <w:r w:rsidR="007902FD" w:rsidRPr="00307BD0">
        <w:rPr>
          <w:rFonts w:eastAsia="MS Mincho"/>
          <w:sz w:val="28"/>
          <w:szCs w:val="26"/>
        </w:rPr>
        <w:t xml:space="preserve"> </w:t>
      </w:r>
      <w:r w:rsidR="00937AF0" w:rsidRPr="00307BD0">
        <w:rPr>
          <w:rFonts w:eastAsia="MS Mincho"/>
          <w:sz w:val="28"/>
          <w:szCs w:val="26"/>
        </w:rPr>
        <w:t xml:space="preserve">помощью сетевого </w:t>
      </w:r>
      <w:r w:rsidR="007902FD" w:rsidRPr="00307BD0">
        <w:rPr>
          <w:rFonts w:eastAsia="MS Mincho"/>
          <w:sz w:val="28"/>
          <w:szCs w:val="26"/>
        </w:rPr>
        <w:t xml:space="preserve">шнура, установите выключатель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СЕТЬ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задней па</w:t>
      </w:r>
      <w:r w:rsidRPr="00307BD0">
        <w:rPr>
          <w:rFonts w:eastAsia="MS Mincho"/>
          <w:sz w:val="28"/>
          <w:szCs w:val="26"/>
        </w:rPr>
        <w:t xml:space="preserve">нели осциллографа в положение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b/>
          <w:sz w:val="28"/>
          <w:szCs w:val="26"/>
          <w:lang w:val="en-US"/>
        </w:rPr>
        <w:t>I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>. Светодиод</w:t>
      </w:r>
      <w:r w:rsidRPr="00307BD0">
        <w:rPr>
          <w:rFonts w:eastAsia="MS Mincho"/>
          <w:sz w:val="28"/>
          <w:szCs w:val="26"/>
        </w:rPr>
        <w:t> 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должен </w:t>
      </w:r>
      <w:r w:rsidR="000E5E76" w:rsidRPr="00307BD0">
        <w:rPr>
          <w:rFonts w:eastAsia="MS Mincho"/>
          <w:sz w:val="28"/>
          <w:szCs w:val="26"/>
        </w:rPr>
        <w:t>светить</w:t>
      </w:r>
      <w:r w:rsidR="007902FD" w:rsidRPr="00307BD0">
        <w:rPr>
          <w:rFonts w:eastAsia="MS Mincho"/>
          <w:sz w:val="28"/>
          <w:szCs w:val="26"/>
        </w:rPr>
        <w:t xml:space="preserve"> красным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902FD" w:rsidRPr="00307BD0" w:rsidRDefault="000A6D90" w:rsidP="004B47ED">
      <w:pPr>
        <w:pStyle w:val="125"/>
        <w:tabs>
          <w:tab w:val="left" w:pos="1248"/>
        </w:tabs>
        <w:spacing w:before="60" w:line="276" w:lineRule="auto"/>
        <w:ind w:firstLine="56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3.1.3</w:t>
      </w:r>
      <w:r w:rsidRPr="00307BD0">
        <w:rPr>
          <w:rFonts w:eastAsia="MS Mincho"/>
          <w:sz w:val="28"/>
          <w:szCs w:val="26"/>
        </w:rPr>
        <w:tab/>
      </w:r>
      <w:r w:rsidR="007902FD" w:rsidRPr="00307BD0">
        <w:rPr>
          <w:rFonts w:eastAsia="MS Mincho"/>
          <w:sz w:val="28"/>
          <w:szCs w:val="26"/>
        </w:rPr>
        <w:t xml:space="preserve">Нажмите кнопку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sz w:val="28"/>
          <w:szCs w:val="26"/>
        </w:rPr>
        <w:t>ПИТАНИЕ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на передней панели осциллографа, светодиод 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ascii="Arial Narrow" w:eastAsia="MS Mincho" w:hAnsi="Arial Narrow"/>
          <w:b/>
          <w:bCs/>
          <w:sz w:val="28"/>
          <w:szCs w:val="26"/>
        </w:rPr>
        <w:t>ВКЛ/ОТКЛ</w:t>
      </w:r>
      <w:r w:rsidR="005E2BCF" w:rsidRPr="00307BD0">
        <w:rPr>
          <w:rFonts w:eastAsia="MS Mincho"/>
          <w:sz w:val="28"/>
          <w:szCs w:val="26"/>
        </w:rPr>
        <w:t>″</w:t>
      </w:r>
      <w:r w:rsidR="007902FD" w:rsidRPr="00307BD0">
        <w:rPr>
          <w:rFonts w:eastAsia="MS Mincho"/>
          <w:sz w:val="28"/>
          <w:szCs w:val="26"/>
        </w:rPr>
        <w:t xml:space="preserve"> должен </w:t>
      </w:r>
      <w:r w:rsidR="0093034A" w:rsidRPr="00307BD0">
        <w:rPr>
          <w:rFonts w:eastAsia="MS Mincho"/>
          <w:sz w:val="28"/>
          <w:szCs w:val="26"/>
        </w:rPr>
        <w:t>за</w:t>
      </w:r>
      <w:r w:rsidR="00D7671D" w:rsidRPr="00307BD0">
        <w:rPr>
          <w:rFonts w:eastAsia="MS Mincho"/>
          <w:sz w:val="28"/>
          <w:szCs w:val="26"/>
        </w:rPr>
        <w:t>светить</w:t>
      </w:r>
      <w:r w:rsidR="00A97DA7" w:rsidRPr="00307BD0">
        <w:rPr>
          <w:rFonts w:eastAsia="MS Mincho"/>
          <w:sz w:val="28"/>
          <w:szCs w:val="26"/>
        </w:rPr>
        <w:t>ся</w:t>
      </w:r>
      <w:r w:rsidR="00D7671D" w:rsidRPr="00307BD0">
        <w:rPr>
          <w:rFonts w:eastAsia="MS Mincho"/>
          <w:sz w:val="28"/>
          <w:szCs w:val="26"/>
        </w:rPr>
        <w:t xml:space="preserve"> </w:t>
      </w:r>
      <w:r w:rsidR="007902FD" w:rsidRPr="00307BD0">
        <w:rPr>
          <w:rFonts w:eastAsia="MS Mincho"/>
          <w:sz w:val="28"/>
          <w:szCs w:val="26"/>
        </w:rPr>
        <w:t xml:space="preserve">зеленым </w:t>
      </w:r>
      <w:r w:rsidR="00D7671D" w:rsidRPr="00307BD0">
        <w:rPr>
          <w:rFonts w:eastAsia="MS Mincho"/>
          <w:sz w:val="28"/>
          <w:szCs w:val="26"/>
        </w:rPr>
        <w:t>цветом</w:t>
      </w:r>
      <w:r w:rsidR="007902FD" w:rsidRPr="00307BD0">
        <w:rPr>
          <w:rFonts w:eastAsia="MS Mincho"/>
          <w:sz w:val="28"/>
          <w:szCs w:val="26"/>
        </w:rPr>
        <w:t>.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 xml:space="preserve">На экране должна появиться сетка с окантовкой и информационные зоны в соответствии с выбранными режимами работы и отображения </w:t>
      </w:r>
      <w:r w:rsidR="003A3C4B">
        <w:rPr>
          <w:sz w:val="28"/>
          <w:szCs w:val="26"/>
        </w:rPr>
        <w:t>при предыдущем включении.</w:t>
      </w:r>
    </w:p>
    <w:p w:rsidR="007C765E" w:rsidRPr="00307BD0" w:rsidRDefault="007C765E" w:rsidP="00794303">
      <w:pPr>
        <w:spacing w:line="276" w:lineRule="auto"/>
        <w:ind w:firstLine="567"/>
        <w:jc w:val="both"/>
        <w:rPr>
          <w:sz w:val="28"/>
          <w:szCs w:val="26"/>
        </w:rPr>
      </w:pPr>
      <w:r w:rsidRPr="00307BD0">
        <w:rPr>
          <w:sz w:val="28"/>
          <w:szCs w:val="26"/>
        </w:rPr>
        <w:t>Если зона меню на экране осциллограф</w:t>
      </w:r>
      <w:r w:rsidR="00910FEA" w:rsidRPr="00307BD0">
        <w:rPr>
          <w:sz w:val="28"/>
          <w:szCs w:val="26"/>
        </w:rPr>
        <w:t>а</w:t>
      </w:r>
      <w:r w:rsidRPr="00307BD0">
        <w:rPr>
          <w:sz w:val="28"/>
          <w:szCs w:val="26"/>
        </w:rPr>
        <w:t xml:space="preserve"> отсутствует, нажмите кнопку 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rFonts w:ascii="Arial Narrow" w:hAnsi="Arial Narrow"/>
          <w:b/>
          <w:sz w:val="28"/>
          <w:szCs w:val="26"/>
        </w:rPr>
        <w:t>МЕНЮ</w:t>
      </w:r>
      <w:r w:rsidR="00CB352C" w:rsidRPr="00307BD0">
        <w:rPr>
          <w:rFonts w:eastAsia="MS Mincho"/>
          <w:sz w:val="28"/>
          <w:szCs w:val="26"/>
        </w:rPr>
        <w:t>″</w:t>
      </w:r>
      <w:r w:rsidRPr="00307BD0">
        <w:rPr>
          <w:sz w:val="28"/>
          <w:szCs w:val="26"/>
        </w:rPr>
        <w:t xml:space="preserve"> и убедитесь, что при дальнейших нажатиях этой кнопки выполняются переключения меню.</w:t>
      </w:r>
    </w:p>
    <w:p w:rsidR="00AA0EEF" w:rsidRPr="0027517E" w:rsidRDefault="00FA33C2" w:rsidP="00B374E8">
      <w:pPr>
        <w:spacing w:before="40" w:line="276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>ВНИМАНИЕ!</w:t>
      </w:r>
    </w:p>
    <w:p w:rsidR="007C765E" w:rsidRPr="0027517E" w:rsidRDefault="004A63EC" w:rsidP="00C64BE4">
      <w:pPr>
        <w:spacing w:line="264" w:lineRule="auto"/>
        <w:ind w:firstLine="567"/>
        <w:jc w:val="both"/>
        <w:rPr>
          <w:sz w:val="26"/>
          <w:szCs w:val="26"/>
        </w:rPr>
      </w:pPr>
      <w:r w:rsidRPr="0027517E">
        <w:rPr>
          <w:sz w:val="26"/>
          <w:szCs w:val="26"/>
        </w:rPr>
        <w:t xml:space="preserve">ВЫКЛЮЧЕНИЕ ОСЦИЛЛОГРАФА ПРОИЗВОДИТЬ СТРОГО В ОБРАТНОМ ПОРЯДКЕ. ЕСЛИ ОСЦИЛЛОГРАФ ВЫКЛЮЧИТЬ ВЫКЛЮЧАТЕЛЕМ 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rFonts w:ascii="Arial Narrow" w:hAnsi="Arial Narrow"/>
          <w:b/>
          <w:sz w:val="26"/>
          <w:szCs w:val="26"/>
        </w:rPr>
        <w:t>СЕТЬ</w:t>
      </w:r>
      <w:r w:rsidR="00B374E8" w:rsidRPr="0027517E">
        <w:rPr>
          <w:rFonts w:eastAsia="MS Mincho"/>
          <w:sz w:val="26"/>
          <w:szCs w:val="26"/>
        </w:rPr>
        <w:t>″</w:t>
      </w:r>
      <w:r w:rsidR="00B374E8" w:rsidRPr="0027517E">
        <w:rPr>
          <w:sz w:val="26"/>
          <w:szCs w:val="26"/>
        </w:rPr>
        <w:t xml:space="preserve"> </w:t>
      </w:r>
      <w:r w:rsidRPr="0027517E">
        <w:rPr>
          <w:sz w:val="26"/>
          <w:szCs w:val="26"/>
        </w:rPr>
        <w:t xml:space="preserve">НА ЗАДНЕЙ ПАНЕЛИ, НЕ СОХРАНЯТСЯ ПОСЛЕДНИЕ ВЫПОЛНЕННЫЕ УСТАНОВКИ. </w:t>
      </w:r>
    </w:p>
    <w:p w:rsidR="007C765E" w:rsidRPr="00307BD0" w:rsidRDefault="000A6D90" w:rsidP="0022497E">
      <w:pPr>
        <w:pStyle w:val="125"/>
        <w:tabs>
          <w:tab w:val="left" w:pos="1248"/>
        </w:tabs>
        <w:spacing w:before="120" w:line="276" w:lineRule="auto"/>
        <w:ind w:firstLine="567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3.1.4</w:t>
      </w:r>
      <w:r w:rsidRPr="00307BD0">
        <w:rPr>
          <w:rFonts w:eastAsia="MS Mincho"/>
          <w:sz w:val="28"/>
          <w:szCs w:val="26"/>
        </w:rPr>
        <w:tab/>
      </w:r>
      <w:r w:rsidR="007C765E" w:rsidRPr="00307BD0">
        <w:rPr>
          <w:rFonts w:eastAsia="MS Mincho"/>
          <w:sz w:val="28"/>
          <w:szCs w:val="26"/>
        </w:rPr>
        <w:t>Осциллограф обеспечивает работоспособность через 1</w:t>
      </w:r>
      <w:r w:rsidR="00A469C9" w:rsidRPr="00307BD0">
        <w:rPr>
          <w:rFonts w:eastAsia="MS Mincho"/>
          <w:sz w:val="28"/>
          <w:szCs w:val="26"/>
        </w:rPr>
        <w:t> </w:t>
      </w:r>
      <w:r w:rsidR="007C765E" w:rsidRPr="00307BD0">
        <w:rPr>
          <w:rFonts w:eastAsia="MS Mincho"/>
          <w:sz w:val="28"/>
          <w:szCs w:val="26"/>
        </w:rPr>
        <w:t>мин после включения, а метрологические характеристики - через 15 мин.</w:t>
      </w:r>
    </w:p>
    <w:p w:rsidR="00487FFA" w:rsidRDefault="00487FFA" w:rsidP="00794303">
      <w:pPr>
        <w:pStyle w:val="125"/>
        <w:tabs>
          <w:tab w:val="left" w:pos="1248"/>
        </w:tabs>
        <w:spacing w:line="276" w:lineRule="auto"/>
        <w:ind w:firstLine="566"/>
        <w:rPr>
          <w:rFonts w:eastAsia="MS Mincho"/>
        </w:rPr>
      </w:pPr>
    </w:p>
    <w:p w:rsidR="00FA0D63" w:rsidRDefault="00FA0D63" w:rsidP="00DA3DAD">
      <w:pPr>
        <w:pStyle w:val="3"/>
      </w:pPr>
      <w:bookmarkStart w:id="31" w:name="_Toc498074080"/>
      <w:r>
        <w:lastRenderedPageBreak/>
        <w:t>3.</w:t>
      </w:r>
      <w:r w:rsidR="00C478D6">
        <w:t>2</w:t>
      </w:r>
      <w:r>
        <w:tab/>
      </w:r>
      <w:r w:rsidR="00800CB8">
        <w:t>Подготовка к п</w:t>
      </w:r>
      <w:r>
        <w:t>роведени</w:t>
      </w:r>
      <w:r w:rsidR="00800CB8">
        <w:t>ю</w:t>
      </w:r>
      <w:r w:rsidR="00FF7041">
        <w:t xml:space="preserve"> </w:t>
      </w:r>
      <w:r>
        <w:t xml:space="preserve"> измерений</w:t>
      </w:r>
      <w:bookmarkEnd w:id="31"/>
    </w:p>
    <w:p w:rsidR="00AA32FE" w:rsidRPr="00307BD0" w:rsidRDefault="00FA0D63" w:rsidP="009C7AFE">
      <w:pPr>
        <w:pStyle w:val="125"/>
        <w:tabs>
          <w:tab w:val="left" w:pos="1248"/>
        </w:tabs>
        <w:spacing w:before="160" w:line="276" w:lineRule="auto"/>
        <w:ind w:firstLine="544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3.</w:t>
      </w:r>
      <w:r w:rsidR="00F345D5" w:rsidRPr="00307BD0">
        <w:rPr>
          <w:rFonts w:eastAsia="MS Mincho"/>
          <w:sz w:val="28"/>
          <w:szCs w:val="26"/>
        </w:rPr>
        <w:t>2</w:t>
      </w:r>
      <w:r w:rsidRPr="00307BD0">
        <w:rPr>
          <w:rFonts w:eastAsia="MS Mincho"/>
          <w:sz w:val="28"/>
          <w:szCs w:val="26"/>
        </w:rPr>
        <w:t>.</w:t>
      </w:r>
      <w:r w:rsidR="00AD6749" w:rsidRPr="00307BD0">
        <w:rPr>
          <w:rFonts w:eastAsia="MS Mincho"/>
          <w:sz w:val="28"/>
          <w:szCs w:val="26"/>
        </w:rPr>
        <w:t>1</w:t>
      </w:r>
      <w:r w:rsidRPr="00307BD0">
        <w:rPr>
          <w:rFonts w:eastAsia="MS Mincho"/>
          <w:sz w:val="28"/>
          <w:szCs w:val="26"/>
        </w:rPr>
        <w:tab/>
      </w:r>
      <w:r w:rsidR="00C66401" w:rsidRPr="00307BD0">
        <w:rPr>
          <w:rFonts w:eastAsia="MS Mincho"/>
          <w:sz w:val="28"/>
          <w:szCs w:val="26"/>
        </w:rPr>
        <w:t xml:space="preserve">Для проведения </w:t>
      </w:r>
      <w:r w:rsidR="00AA32FE" w:rsidRPr="00307BD0">
        <w:rPr>
          <w:rFonts w:eastAsia="MS Mincho"/>
          <w:sz w:val="28"/>
          <w:szCs w:val="26"/>
        </w:rPr>
        <w:t>измерений осциллографом с нормированнными метрологическими характеристиками выполните следующие операции:</w:t>
      </w:r>
    </w:p>
    <w:p w:rsidR="00FA0D63" w:rsidRPr="00307BD0" w:rsidRDefault="00AA32FE" w:rsidP="00FA0D63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307BD0">
        <w:rPr>
          <w:rFonts w:eastAsia="MS Mincho"/>
          <w:sz w:val="28"/>
          <w:szCs w:val="26"/>
        </w:rPr>
        <w:t>-</w:t>
      </w:r>
      <w:r w:rsidR="00C478D6" w:rsidRPr="00307BD0">
        <w:rPr>
          <w:snapToGrid w:val="0"/>
          <w:sz w:val="28"/>
          <w:szCs w:val="26"/>
        </w:rPr>
        <w:t xml:space="preserve"> балансировку (</w:t>
      </w:r>
      <w:r w:rsidR="004C1EDC" w:rsidRPr="00307BD0">
        <w:rPr>
          <w:snapToGrid w:val="0"/>
          <w:sz w:val="28"/>
          <w:szCs w:val="26"/>
        </w:rPr>
        <w:t>установка</w:t>
      </w:r>
      <w:r w:rsidR="00C478D6" w:rsidRPr="00307BD0">
        <w:rPr>
          <w:snapToGrid w:val="0"/>
          <w:sz w:val="28"/>
          <w:szCs w:val="26"/>
        </w:rPr>
        <w:t xml:space="preserve"> ″нуля″ в выбранном канале 1 (2)) </w:t>
      </w:r>
      <w:r w:rsidR="00DE4547" w:rsidRPr="00307BD0">
        <w:rPr>
          <w:snapToGrid w:val="0"/>
          <w:sz w:val="28"/>
          <w:szCs w:val="26"/>
        </w:rPr>
        <w:t>в соответствии с 3.7.2</w:t>
      </w:r>
      <w:r w:rsidRPr="00307BD0">
        <w:rPr>
          <w:rFonts w:eastAsia="MS Mincho"/>
          <w:sz w:val="28"/>
          <w:szCs w:val="26"/>
        </w:rPr>
        <w:t>;</w:t>
      </w:r>
    </w:p>
    <w:p w:rsidR="00680ED0" w:rsidRPr="00307BD0" w:rsidRDefault="00AA32FE" w:rsidP="0086439C">
      <w:pPr>
        <w:tabs>
          <w:tab w:val="num" w:pos="1276"/>
        </w:tabs>
        <w:spacing w:before="80"/>
        <w:ind w:firstLine="567"/>
        <w:jc w:val="both"/>
        <w:rPr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D03EAB">
        <w:rPr>
          <w:rFonts w:eastAsia="MS Mincho"/>
          <w:sz w:val="28"/>
          <w:szCs w:val="26"/>
        </w:rPr>
        <w:t xml:space="preserve">компенсацию </w:t>
      </w:r>
      <w:r w:rsidR="00680ED0" w:rsidRPr="00307BD0">
        <w:rPr>
          <w:sz w:val="28"/>
          <w:szCs w:val="26"/>
        </w:rPr>
        <w:t>делител</w:t>
      </w:r>
      <w:r w:rsidR="007161A1" w:rsidRPr="00307BD0">
        <w:rPr>
          <w:sz w:val="28"/>
          <w:szCs w:val="26"/>
        </w:rPr>
        <w:t xml:space="preserve">ей </w:t>
      </w:r>
      <w:r w:rsidR="00BE30C0" w:rsidRPr="00307BD0">
        <w:rPr>
          <w:sz w:val="28"/>
          <w:szCs w:val="26"/>
        </w:rPr>
        <w:t xml:space="preserve">для согласования </w:t>
      </w:r>
      <w:r w:rsidR="007161A1" w:rsidRPr="00307BD0">
        <w:rPr>
          <w:sz w:val="28"/>
          <w:szCs w:val="26"/>
        </w:rPr>
        <w:t xml:space="preserve">их </w:t>
      </w:r>
      <w:r w:rsidR="00680ED0" w:rsidRPr="00307BD0">
        <w:rPr>
          <w:sz w:val="28"/>
          <w:szCs w:val="26"/>
        </w:rPr>
        <w:t>с</w:t>
      </w:r>
      <w:r w:rsidR="00BE30C0" w:rsidRPr="00307BD0">
        <w:rPr>
          <w:sz w:val="28"/>
          <w:szCs w:val="26"/>
        </w:rPr>
        <w:t xml:space="preserve"> используем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входн</w:t>
      </w:r>
      <w:r w:rsidR="00680ED0" w:rsidRPr="00307BD0">
        <w:rPr>
          <w:sz w:val="28"/>
          <w:szCs w:val="26"/>
        </w:rPr>
        <w:t>ым</w:t>
      </w:r>
      <w:r w:rsidR="007161A1" w:rsidRPr="00307BD0">
        <w:rPr>
          <w:sz w:val="28"/>
          <w:szCs w:val="26"/>
        </w:rPr>
        <w:t>и</w:t>
      </w:r>
      <w:r w:rsidR="00BE30C0" w:rsidRPr="00307BD0">
        <w:rPr>
          <w:sz w:val="28"/>
          <w:szCs w:val="26"/>
        </w:rPr>
        <w:t xml:space="preserve"> канал</w:t>
      </w:r>
      <w:r w:rsidR="007161A1" w:rsidRPr="00307BD0">
        <w:rPr>
          <w:sz w:val="28"/>
          <w:szCs w:val="26"/>
        </w:rPr>
        <w:t>ами осциллографа</w:t>
      </w:r>
      <w:r w:rsidR="003269F4" w:rsidRPr="00307BD0">
        <w:rPr>
          <w:sz w:val="28"/>
          <w:szCs w:val="26"/>
        </w:rPr>
        <w:t xml:space="preserve"> </w:t>
      </w:r>
      <w:r w:rsidR="003269F4" w:rsidRPr="00307BD0">
        <w:rPr>
          <w:snapToGrid w:val="0"/>
          <w:sz w:val="28"/>
          <w:szCs w:val="26"/>
        </w:rPr>
        <w:t>в соответствии с 3.7</w:t>
      </w:r>
      <w:r w:rsidR="00A67BE4" w:rsidRPr="00307BD0">
        <w:rPr>
          <w:snapToGrid w:val="0"/>
          <w:sz w:val="28"/>
          <w:szCs w:val="26"/>
        </w:rPr>
        <w:t>.3</w:t>
      </w:r>
      <w:r w:rsidRPr="00307BD0">
        <w:rPr>
          <w:sz w:val="28"/>
          <w:szCs w:val="26"/>
        </w:rPr>
        <w:t>;</w:t>
      </w:r>
    </w:p>
    <w:p w:rsidR="00AD6749" w:rsidRDefault="00AA32FE" w:rsidP="00186BBE">
      <w:pPr>
        <w:pStyle w:val="a7"/>
        <w:tabs>
          <w:tab w:val="left" w:pos="1170"/>
        </w:tabs>
        <w:spacing w:before="120" w:line="276" w:lineRule="auto"/>
        <w:ind w:firstLine="567"/>
        <w:rPr>
          <w:snapToGrid w:val="0"/>
          <w:sz w:val="28"/>
          <w:szCs w:val="26"/>
        </w:rPr>
      </w:pPr>
      <w:r w:rsidRPr="00307BD0">
        <w:rPr>
          <w:rFonts w:eastAsia="MS Mincho"/>
          <w:sz w:val="28"/>
          <w:szCs w:val="26"/>
        </w:rPr>
        <w:t xml:space="preserve">- </w:t>
      </w:r>
      <w:r w:rsidR="009D1A45" w:rsidRPr="00307BD0">
        <w:rPr>
          <w:snapToGrid w:val="0"/>
          <w:sz w:val="28"/>
          <w:szCs w:val="26"/>
        </w:rPr>
        <w:t>калибров</w:t>
      </w:r>
      <w:r w:rsidR="003C2FA1" w:rsidRPr="00307BD0">
        <w:rPr>
          <w:snapToGrid w:val="0"/>
          <w:sz w:val="28"/>
          <w:szCs w:val="26"/>
        </w:rPr>
        <w:t>к</w:t>
      </w:r>
      <w:r w:rsidR="009D1A45" w:rsidRPr="00307BD0">
        <w:rPr>
          <w:snapToGrid w:val="0"/>
          <w:sz w:val="28"/>
          <w:szCs w:val="26"/>
        </w:rPr>
        <w:t>у осциллографа в соответствии с 3.7</w:t>
      </w:r>
      <w:r w:rsidR="00A67BE4" w:rsidRPr="00307BD0">
        <w:rPr>
          <w:snapToGrid w:val="0"/>
          <w:sz w:val="28"/>
          <w:szCs w:val="26"/>
        </w:rPr>
        <w:t>.1</w:t>
      </w:r>
      <w:r w:rsidR="009D1A45" w:rsidRPr="00307BD0">
        <w:rPr>
          <w:snapToGrid w:val="0"/>
          <w:sz w:val="28"/>
          <w:szCs w:val="26"/>
        </w:rPr>
        <w:t>.</w:t>
      </w:r>
    </w:p>
    <w:p w:rsidR="00226AEE" w:rsidRPr="009C7AFE" w:rsidRDefault="00226AEE" w:rsidP="00226AEE">
      <w:pPr>
        <w:pStyle w:val="a7"/>
        <w:tabs>
          <w:tab w:val="left" w:pos="1170"/>
        </w:tabs>
        <w:spacing w:line="276" w:lineRule="auto"/>
        <w:ind w:firstLine="567"/>
        <w:rPr>
          <w:sz w:val="12"/>
          <w:szCs w:val="12"/>
        </w:rPr>
      </w:pPr>
    </w:p>
    <w:p w:rsidR="007C765E" w:rsidRDefault="00C75EA1" w:rsidP="00DA3DAD">
      <w:pPr>
        <w:pStyle w:val="3"/>
      </w:pPr>
      <w:bookmarkStart w:id="32" w:name="_Toc224455359"/>
      <w:bookmarkStart w:id="33" w:name="_Toc427142017"/>
      <w:bookmarkStart w:id="34" w:name="_Toc498074081"/>
      <w:r>
        <w:t>3.</w:t>
      </w:r>
      <w:r w:rsidR="0011604A">
        <w:t>3</w:t>
      </w:r>
      <w:r>
        <w:tab/>
      </w:r>
      <w:r w:rsidR="00B301F6">
        <w:t>Управление каналами</w:t>
      </w:r>
      <w:r w:rsidR="007C765E">
        <w:t xml:space="preserve"> вертикального о</w:t>
      </w:r>
      <w:r w:rsidR="007C765E">
        <w:t>т</w:t>
      </w:r>
      <w:r w:rsidR="007C765E">
        <w:t>клонения</w:t>
      </w:r>
      <w:bookmarkEnd w:id="32"/>
      <w:bookmarkEnd w:id="33"/>
      <w:bookmarkEnd w:id="34"/>
    </w:p>
    <w:p w:rsidR="0022497E" w:rsidRPr="0022497E" w:rsidRDefault="0022497E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8"/>
          <w:szCs w:val="8"/>
        </w:rPr>
      </w:pPr>
    </w:p>
    <w:p w:rsidR="007C765E" w:rsidRPr="00EE074C" w:rsidRDefault="00C75EA1" w:rsidP="00794303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3.</w:t>
      </w:r>
      <w:r w:rsidR="00E81D68" w:rsidRPr="00EE074C">
        <w:rPr>
          <w:rFonts w:eastAsia="MS Mincho"/>
          <w:sz w:val="28"/>
          <w:szCs w:val="26"/>
        </w:rPr>
        <w:t>3</w:t>
      </w:r>
      <w:r w:rsidRPr="00EE074C">
        <w:rPr>
          <w:rFonts w:eastAsia="MS Mincho"/>
          <w:sz w:val="28"/>
          <w:szCs w:val="26"/>
        </w:rPr>
        <w:t>.1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Органы управления каналами вертикального отклонения находятся в зоне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</w:rPr>
        <w:t xml:space="preserve">УСИЛИТЕЛЬ </w:t>
      </w:r>
      <w:r w:rsidR="007C765E" w:rsidRPr="00EE074C">
        <w:rPr>
          <w:rFonts w:ascii="Arial Narrow" w:eastAsia="MS Mincho" w:hAnsi="Arial Narrow"/>
          <w:b/>
          <w:bCs/>
          <w:sz w:val="28"/>
          <w:szCs w:val="26"/>
          <w:lang w:val="en-US"/>
        </w:rPr>
        <w:t>Y</w:t>
      </w:r>
      <w:r w:rsidR="00CB352C" w:rsidRPr="00EE074C">
        <w:rPr>
          <w:rFonts w:eastAsia="MS Mincho"/>
          <w:sz w:val="28"/>
          <w:szCs w:val="26"/>
        </w:rPr>
        <w:t>″</w:t>
      </w:r>
      <w:r w:rsidR="00655DF2" w:rsidRPr="00EE074C">
        <w:rPr>
          <w:rFonts w:eastAsia="MS Mincho"/>
          <w:sz w:val="28"/>
          <w:szCs w:val="26"/>
        </w:rPr>
        <w:t>.</w:t>
      </w:r>
    </w:p>
    <w:p w:rsidR="007C765E" w:rsidRPr="00EE074C" w:rsidRDefault="00CB352C" w:rsidP="0022497E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Pr="00EE074C">
        <w:rPr>
          <w:rFonts w:eastAsia="MS Mincho"/>
          <w:sz w:val="28"/>
          <w:szCs w:val="26"/>
        </w:rPr>
        <w:t>″</w:t>
      </w:r>
      <w:r w:rsidR="00800F8C" w:rsidRPr="00EE074C">
        <w:rPr>
          <w:rFonts w:eastAsia="MS Mincho"/>
          <w:sz w:val="28"/>
          <w:szCs w:val="26"/>
        </w:rPr>
        <w:t xml:space="preserve"> –</w:t>
      </w:r>
      <w:r w:rsidR="00DB719D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 xml:space="preserve">ручки для канала 1 и канала 2. Вращение ручки по часовой стрелке увеличивает чувствительность канала в последовательности 5, </w:t>
      </w:r>
      <w:r w:rsidR="00D13250" w:rsidRPr="00EE074C">
        <w:rPr>
          <w:rFonts w:eastAsia="MS Mincho"/>
          <w:sz w:val="28"/>
          <w:szCs w:val="26"/>
        </w:rPr>
        <w:t xml:space="preserve">2, 1, </w:t>
      </w:r>
      <w:r w:rsidR="007C765E" w:rsidRPr="00EE074C">
        <w:rPr>
          <w:rFonts w:eastAsia="MS Mincho"/>
          <w:sz w:val="28"/>
          <w:szCs w:val="26"/>
        </w:rPr>
        <w:t xml:space="preserve">а при вращении в противоположном направлении уменьшает. Диапазон изменения </w:t>
      </w:r>
      <w:r w:rsidR="003A3C4B">
        <w:rPr>
          <w:rFonts w:eastAsia="MS Mincho"/>
          <w:sz w:val="28"/>
          <w:szCs w:val="26"/>
        </w:rPr>
        <w:t>–</w:t>
      </w:r>
      <w:r w:rsidR="007C765E" w:rsidRPr="00EE074C">
        <w:rPr>
          <w:rFonts w:eastAsia="MS Mincho"/>
          <w:sz w:val="28"/>
          <w:szCs w:val="26"/>
        </w:rPr>
        <w:t xml:space="preserve"> от</w:t>
      </w:r>
      <w:r w:rsidR="003A3C4B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2 </w:t>
      </w:r>
      <w:r w:rsidR="002D06C2" w:rsidRPr="00EE074C">
        <w:rPr>
          <w:rFonts w:eastAsia="MS Mincho"/>
          <w:sz w:val="28"/>
          <w:szCs w:val="26"/>
        </w:rPr>
        <w:t>м</w:t>
      </w:r>
      <w:r w:rsidR="007C765E" w:rsidRPr="00EE074C">
        <w:rPr>
          <w:rFonts w:eastAsia="MS Mincho"/>
          <w:sz w:val="28"/>
          <w:szCs w:val="26"/>
        </w:rPr>
        <w:t>В/дел до</w:t>
      </w:r>
      <w:r w:rsidR="000857FF" w:rsidRPr="00EE074C">
        <w:rPr>
          <w:rFonts w:eastAsia="MS Mincho"/>
          <w:sz w:val="28"/>
          <w:szCs w:val="26"/>
        </w:rPr>
        <w:t> </w:t>
      </w:r>
      <w:r w:rsidR="00A1196A" w:rsidRPr="00EE074C">
        <w:rPr>
          <w:rFonts w:eastAsia="MS Mincho"/>
          <w:sz w:val="28"/>
          <w:szCs w:val="26"/>
        </w:rPr>
        <w:t>5</w:t>
      </w:r>
      <w:r w:rsidR="000857FF" w:rsidRPr="00EE074C">
        <w:rPr>
          <w:rFonts w:eastAsia="MS Mincho"/>
          <w:sz w:val="28"/>
          <w:szCs w:val="26"/>
        </w:rPr>
        <w:t> В/дел.</w:t>
      </w:r>
    </w:p>
    <w:p w:rsidR="007C765E" w:rsidRPr="00EE074C" w:rsidRDefault="007F499E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544830</wp:posOffset>
                </wp:positionH>
                <wp:positionV relativeFrom="paragraph">
                  <wp:posOffset>13335</wp:posOffset>
                </wp:positionV>
                <wp:extent cx="82550" cy="211455"/>
                <wp:effectExtent l="29845" t="17780" r="30480" b="18415"/>
                <wp:wrapNone/>
                <wp:docPr id="101" name="Group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02" name="AutoShape 70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70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41727" id="Group 699" o:spid="_x0000_s1026" style="position:absolute;margin-left:42.9pt;margin-top:1.05pt;width:6.5pt;height:16.65pt;z-index:251651584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">
                <v:shape id="AutoShape 70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XOMIA&#10;AADcAAAADwAAAGRycy9kb3ducmV2LnhtbERPS4vCMBC+C/6HMAveNF0P4lZTEZ+74MXHQW/TZmyL&#10;zaQ0Wa3/fiMseJuP7znTWWsqcafGlZYVfA4iEMSZ1SXnCk7HdX8MwnlkjZVlUvAkB7Ok25lirO2D&#10;93Q/+FyEEHYxKii8r2MpXVaQQTewNXHgrrYx6ANscqkbfIRwU8lhFI2kwZJDQ4E1LQrKbodfoyA9&#10;2uvqwul2c95tf26b5dfajbRSvY92PgHhqfVv8b/7W4f50RBez4QLZ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Nc4wgAAANwAAAAPAAAAAAAAAAAAAAAAAJgCAABkcnMvZG93&#10;bnJldi54bWxQSwUGAAAAAAQABAD1AAAAhwMAAAAA&#10;" fillcolor="black"/>
                <v:shape id="AutoShape 70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/vFcIA&#10;AADcAAAADwAAAGRycy9kb3ducmV2LnhtbERP32vCMBB+F/Y/hBvszaZTEOmMRYSCsKfZCT7emrMJ&#10;NpeuibXbX78MBnu7j+/nbcrJdWKkIVjPCp6zHARx47XlVsF7Xc3XIEJE1th5JgVfFKDcPsw2WGh/&#10;5zcaj7EVKYRDgQpMjH0hZWgMOQyZ74kTd/GDw5jg0Eo94D2Fu04u8nwlHVpODQZ72htqrsebU4DO&#10;NstTdbMfYTR1/XpexW/3qdTT47R7ARFpiv/iP/dBp/n5En6fS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b+8VwgAAANwAAAAPAAAAAAAAAAAAAAAAAJgCAABkcnMvZG93&#10;bnJldi54bWxQSwUGAAAAAAQABAD1AAAAhwMAAAAA&#10;" fillcolor="black"/>
              </v:group>
            </w:pict>
          </mc:Fallback>
        </mc:AlternateConten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      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800F8C" w:rsidRPr="00EE074C">
        <w:rPr>
          <w:rFonts w:eastAsia="MS Mincho"/>
          <w:sz w:val="28"/>
          <w:szCs w:val="26"/>
        </w:rPr>
        <w:t>–</w:t>
      </w:r>
      <w:r w:rsidR="000D6122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ручк</w:t>
      </w:r>
      <w:r w:rsidR="002876BA" w:rsidRPr="00EE074C">
        <w:rPr>
          <w:rFonts w:eastAsia="MS Mincho"/>
          <w:sz w:val="28"/>
          <w:szCs w:val="26"/>
        </w:rPr>
        <w:t>а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B5068E" w:rsidRPr="00EE074C">
        <w:rPr>
          <w:rFonts w:eastAsia="MS Mincho"/>
          <w:sz w:val="28"/>
          <w:szCs w:val="26"/>
        </w:rPr>
        <w:t xml:space="preserve">для </w:t>
      </w:r>
      <w:r w:rsidR="007C765E" w:rsidRPr="00EE074C">
        <w:rPr>
          <w:rFonts w:eastAsia="MS Mincho"/>
          <w:sz w:val="28"/>
          <w:szCs w:val="26"/>
        </w:rPr>
        <w:t>регулировки смещения изображения сигнала в канале. При</w:t>
      </w:r>
      <w:r w:rsidR="00DB719D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изменении положения изображения по вертикали на ЖКЭ в левой зоне маркеров автоматически будет перемещаться индикатор положения сигнала канала 1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3990"/>
            <wp:effectExtent l="0" t="0" r="1905" b="0"/>
            <wp:docPr id="30" name="Рисунок 30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1B9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или канала 2 –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 </w:t>
      </w:r>
      <w:r w:rsidRPr="00EE074C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3990"/>
            <wp:effectExtent l="0" t="0" r="1905" b="0"/>
            <wp:docPr id="31" name="Рисунок 31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EE074C">
        <w:rPr>
          <w:rFonts w:eastAsia="MS Mincho"/>
          <w:sz w:val="28"/>
          <w:szCs w:val="26"/>
        </w:rPr>
        <w:t xml:space="preserve"> 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</w:t>
      </w:r>
    </w:p>
    <w:p w:rsidR="007C765E" w:rsidRPr="00EE074C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Коэффициенты отклонения и дополнительная информация относительно включенных каналов отображается в служебной области ЖКЭ (</w:t>
      </w:r>
      <w:r w:rsidR="00B0270D" w:rsidRPr="00EE074C">
        <w:rPr>
          <w:rFonts w:eastAsia="MS Mincho"/>
          <w:sz w:val="28"/>
          <w:szCs w:val="26"/>
        </w:rPr>
        <w:t>зона 12, рисунок 2</w:t>
      </w:r>
      <w:r w:rsidR="00DB719D" w:rsidRPr="00EE074C">
        <w:rPr>
          <w:rFonts w:eastAsia="MS Mincho"/>
          <w:sz w:val="28"/>
          <w:szCs w:val="26"/>
        </w:rPr>
        <w:t>.2</w:t>
      </w:r>
      <w:r w:rsidRPr="00EE074C">
        <w:rPr>
          <w:rFonts w:eastAsia="MS Mincho"/>
          <w:sz w:val="28"/>
          <w:szCs w:val="26"/>
        </w:rPr>
        <w:t>).</w:t>
      </w:r>
    </w:p>
    <w:p w:rsidR="007C765E" w:rsidRPr="00EE074C" w:rsidRDefault="00CB352C" w:rsidP="0022497E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 </w:t>
      </w:r>
      <w:r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685BD4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Pr="00EE074C">
        <w:rPr>
          <w:rFonts w:eastAsia="MS Mincho"/>
          <w:sz w:val="28"/>
          <w:szCs w:val="26"/>
        </w:rPr>
        <w:t>″</w:t>
      </w:r>
      <w:r w:rsidR="00685BD4" w:rsidRPr="00EE074C">
        <w:rPr>
          <w:rFonts w:eastAsia="MS Mincho"/>
          <w:sz w:val="28"/>
          <w:szCs w:val="26"/>
        </w:rPr>
        <w:t xml:space="preserve"> –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685BD4" w:rsidRPr="00EE074C">
        <w:rPr>
          <w:rFonts w:eastAsia="MS Mincho"/>
          <w:sz w:val="28"/>
          <w:szCs w:val="26"/>
        </w:rPr>
        <w:t xml:space="preserve">нажатие на одну из кнопок </w:t>
      </w:r>
      <w:r w:rsidR="007C765E" w:rsidRPr="00EE074C">
        <w:rPr>
          <w:rFonts w:eastAsia="MS Mincho"/>
          <w:sz w:val="28"/>
          <w:szCs w:val="26"/>
        </w:rPr>
        <w:t>выводит на ЖКЭ меню управления режимами работы соответствующего канала 1 и 2. Повторное нажатие на кнопку включает/выключает канал. Светодиод в зоне канала индицирует его состояние.</w:t>
      </w:r>
    </w:p>
    <w:p w:rsidR="007C765E" w:rsidRPr="00EE074C" w:rsidRDefault="007C765E" w:rsidP="006852C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В меню каждого канала имеются следующие </w:t>
      </w:r>
      <w:r w:rsidR="004A5367" w:rsidRPr="00EE074C">
        <w:rPr>
          <w:rFonts w:eastAsia="MS Mincho"/>
          <w:sz w:val="28"/>
          <w:szCs w:val="26"/>
        </w:rPr>
        <w:t>пункты</w:t>
      </w:r>
      <w:r w:rsidRPr="00EE074C">
        <w:rPr>
          <w:rFonts w:eastAsia="MS Mincho"/>
          <w:sz w:val="28"/>
          <w:szCs w:val="26"/>
        </w:rPr>
        <w:t>: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CC210C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канала: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7C765E" w:rsidRPr="00EE074C">
        <w:rPr>
          <w:rFonts w:eastAsia="MS Mincho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4A5367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81D68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Связь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отображает состояние вход</w:t>
      </w:r>
      <w:r w:rsidR="00E134A7" w:rsidRPr="00EE074C">
        <w:rPr>
          <w:rFonts w:eastAsia="MS Mincho"/>
          <w:sz w:val="28"/>
          <w:szCs w:val="26"/>
        </w:rPr>
        <w:t>а канал</w:t>
      </w:r>
      <w:r w:rsidR="002B4CB1" w:rsidRPr="00EE074C">
        <w:rPr>
          <w:rFonts w:eastAsia="MS Mincho"/>
          <w:sz w:val="28"/>
          <w:szCs w:val="26"/>
        </w:rPr>
        <w:t>а</w:t>
      </w:r>
      <w:r w:rsidR="00927664" w:rsidRPr="00EE074C">
        <w:rPr>
          <w:rFonts w:eastAsia="MS Mincho"/>
          <w:sz w:val="28"/>
          <w:szCs w:val="26"/>
        </w:rPr>
        <w:t>: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E134A7" w:rsidRPr="00EE074C">
        <w:rPr>
          <w:rFonts w:eastAsia="MS Mincho"/>
          <w:sz w:val="28"/>
          <w:szCs w:val="26"/>
        </w:rPr>
        <w:t xml:space="preserve"> - открытый вход,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927664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- закрытый вход</w:t>
      </w:r>
      <w:r w:rsidR="00E134A7" w:rsidRPr="00EE074C">
        <w:rPr>
          <w:rFonts w:eastAsia="MS Mincho"/>
          <w:sz w:val="28"/>
          <w:szCs w:val="26"/>
        </w:rPr>
        <w:t>, 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Земля</w:t>
      </w:r>
      <w:r w:rsidR="00E134A7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-</w:t>
      </w:r>
      <w:r w:rsidR="00E134A7" w:rsidRPr="00EE074C">
        <w:rPr>
          <w:rFonts w:eastAsia="MS Mincho"/>
          <w:sz w:val="28"/>
          <w:szCs w:val="26"/>
        </w:rPr>
        <w:t xml:space="preserve"> </w:t>
      </w:r>
      <w:r w:rsidR="007C765E" w:rsidRPr="00EE074C">
        <w:rPr>
          <w:rFonts w:eastAsia="MS Mincho"/>
          <w:sz w:val="28"/>
          <w:szCs w:val="26"/>
        </w:rPr>
        <w:t>вход</w:t>
      </w:r>
      <w:r w:rsidR="00E134A7" w:rsidRPr="00EE074C">
        <w:rPr>
          <w:rFonts w:eastAsia="MS Mincho"/>
          <w:sz w:val="28"/>
          <w:szCs w:val="26"/>
        </w:rPr>
        <w:t xml:space="preserve"> канала </w:t>
      </w:r>
      <w:r w:rsidR="00AE3181" w:rsidRPr="00EE074C">
        <w:rPr>
          <w:rFonts w:eastAsia="MS Mincho"/>
          <w:sz w:val="28"/>
          <w:szCs w:val="26"/>
        </w:rPr>
        <w:t>от</w:t>
      </w:r>
      <w:r w:rsidR="00E134A7" w:rsidRPr="00EE074C">
        <w:rPr>
          <w:rFonts w:eastAsia="MS Mincho"/>
          <w:sz w:val="28"/>
          <w:szCs w:val="26"/>
        </w:rPr>
        <w:t xml:space="preserve">соединяется </w:t>
      </w:r>
      <w:r w:rsidR="00AE3181" w:rsidRPr="00EE074C">
        <w:rPr>
          <w:rFonts w:eastAsia="MS Mincho"/>
          <w:sz w:val="28"/>
          <w:szCs w:val="26"/>
        </w:rPr>
        <w:t>от сигнала, индицируется нулевая линия</w:t>
      </w:r>
      <w:r w:rsidR="004A5367" w:rsidRPr="00EE074C">
        <w:rPr>
          <w:rFonts w:eastAsia="MS Mincho"/>
          <w:sz w:val="28"/>
          <w:szCs w:val="26"/>
        </w:rPr>
        <w:t>;</w:t>
      </w:r>
    </w:p>
    <w:p w:rsidR="007C765E" w:rsidRPr="00EE074C" w:rsidRDefault="004A5367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ПОЛОСА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обеспечивает возможность ограничения полосы частот входного сигнала </w:t>
      </w:r>
      <w:r w:rsidR="00370B92" w:rsidRPr="00EE074C">
        <w:rPr>
          <w:rFonts w:eastAsia="MS Mincho"/>
          <w:sz w:val="28"/>
          <w:szCs w:val="26"/>
        </w:rPr>
        <w:t>в канале. Имеет значения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Полная</w:t>
      </w:r>
      <w:r w:rsidR="00370B92" w:rsidRPr="00EE074C">
        <w:rPr>
          <w:rFonts w:eastAsia="MS Mincho"/>
          <w:sz w:val="28"/>
          <w:szCs w:val="26"/>
        </w:rPr>
        <w:t>″, ″</w:t>
      </w:r>
      <w:r w:rsidR="00370B92"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370B92" w:rsidRPr="00EE074C">
        <w:rPr>
          <w:rFonts w:eastAsia="MS Mincho"/>
          <w:sz w:val="28"/>
          <w:szCs w:val="26"/>
        </w:rPr>
        <w:t>″;</w:t>
      </w:r>
    </w:p>
    <w:p w:rsidR="00370B92" w:rsidRPr="00EE074C" w:rsidRDefault="00370B92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 ″</w:t>
      </w:r>
      <w:r w:rsidRPr="00EE074C">
        <w:rPr>
          <w:rFonts w:ascii="Arial Narrow" w:eastAsia="MS Mincho" w:hAnsi="Arial Narrow"/>
          <w:b/>
          <w:sz w:val="28"/>
          <w:szCs w:val="26"/>
        </w:rPr>
        <w:t>Вх сопр</w:t>
      </w:r>
      <w:r w:rsidRPr="00EE074C">
        <w:rPr>
          <w:rFonts w:eastAsia="MS Mincho"/>
          <w:sz w:val="28"/>
          <w:szCs w:val="26"/>
        </w:rPr>
        <w:t xml:space="preserve">″ </w:t>
      </w:r>
      <w:r w:rsidR="00670FAE" w:rsidRPr="00EE074C">
        <w:rPr>
          <w:rFonts w:eastAsia="MS Mincho"/>
          <w:sz w:val="28"/>
          <w:szCs w:val="26"/>
        </w:rPr>
        <w:t>пере</w:t>
      </w:r>
      <w:r w:rsidRPr="00EE074C">
        <w:rPr>
          <w:rFonts w:eastAsia="MS Mincho"/>
          <w:sz w:val="28"/>
          <w:szCs w:val="26"/>
        </w:rPr>
        <w:t xml:space="preserve">ключает </w:t>
      </w:r>
      <w:r w:rsidR="00670FAE" w:rsidRPr="00EE074C">
        <w:rPr>
          <w:rFonts w:eastAsia="MS Mincho"/>
          <w:sz w:val="28"/>
          <w:szCs w:val="26"/>
        </w:rPr>
        <w:t>входное сопротивление в канале -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1 МОм</w:t>
      </w:r>
      <w:r w:rsidR="00670FAE" w:rsidRPr="00EE074C">
        <w:rPr>
          <w:rFonts w:eastAsia="MS Mincho"/>
          <w:sz w:val="28"/>
          <w:szCs w:val="26"/>
        </w:rPr>
        <w:t>″ или ″</w:t>
      </w:r>
      <w:r w:rsidR="00670FAE" w:rsidRPr="00EE074C">
        <w:rPr>
          <w:rFonts w:ascii="Arial Narrow" w:eastAsia="MS Mincho" w:hAnsi="Arial Narrow"/>
          <w:b/>
          <w:sz w:val="28"/>
          <w:szCs w:val="26"/>
        </w:rPr>
        <w:t>50 Ом</w:t>
      </w:r>
      <w:r w:rsidR="00670FAE" w:rsidRPr="00EE074C">
        <w:rPr>
          <w:rFonts w:eastAsia="MS Mincho"/>
          <w:sz w:val="28"/>
          <w:szCs w:val="26"/>
        </w:rPr>
        <w:t>″</w:t>
      </w:r>
      <w:r w:rsidR="00036263" w:rsidRPr="00EE074C">
        <w:rPr>
          <w:rFonts w:eastAsia="MS Mincho"/>
          <w:sz w:val="28"/>
          <w:szCs w:val="26"/>
        </w:rPr>
        <w:t>;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Инверсия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включает/выключает инверсию в канале</w:t>
      </w:r>
      <w:r w:rsidR="00E05A38" w:rsidRPr="00EE074C">
        <w:rPr>
          <w:rFonts w:eastAsia="MS Mincho"/>
          <w:sz w:val="28"/>
          <w:szCs w:val="26"/>
        </w:rPr>
        <w:t>;</w:t>
      </w:r>
      <w:r w:rsidR="007C765E" w:rsidRPr="00EE074C">
        <w:rPr>
          <w:rFonts w:eastAsia="MS Mincho"/>
          <w:sz w:val="28"/>
          <w:szCs w:val="26"/>
        </w:rPr>
        <w:t xml:space="preserve"> </w:t>
      </w:r>
    </w:p>
    <w:p w:rsidR="007C765E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1F0A0F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Делитель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имеет значения </w:t>
      </w:r>
      <w:r w:rsidR="00146C13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146C13" w:rsidRPr="00EE074C">
        <w:rPr>
          <w:rFonts w:eastAsia="MS Mincho"/>
          <w:sz w:val="28"/>
          <w:szCs w:val="26"/>
        </w:rPr>
        <w:t>″,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146C13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Обеспечивает переключение и индикацию коэффициента умножения в канале для удобства работы с делителем 1:10</w:t>
      </w:r>
      <w:r w:rsidRPr="00EE074C">
        <w:rPr>
          <w:rFonts w:eastAsia="MS Mincho"/>
          <w:sz w:val="28"/>
          <w:szCs w:val="26"/>
        </w:rPr>
        <w:t>;</w:t>
      </w:r>
    </w:p>
    <w:p w:rsidR="008E5CC2" w:rsidRPr="00EE074C" w:rsidRDefault="00EA3C5A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>-</w:t>
      </w:r>
      <w:r w:rsidR="008E5CC2" w:rsidRPr="00EE074C">
        <w:rPr>
          <w:rFonts w:eastAsia="MS Mincho"/>
          <w:sz w:val="28"/>
          <w:szCs w:val="26"/>
        </w:rPr>
        <w:t xml:space="preserve"> ″</w:t>
      </w:r>
      <w:r w:rsidR="008E5CC2" w:rsidRPr="00EE074C">
        <w:rPr>
          <w:rFonts w:ascii="Arial Narrow" w:eastAsia="MS Mincho" w:hAnsi="Arial Narrow"/>
          <w:b/>
          <w:sz w:val="28"/>
          <w:szCs w:val="26"/>
        </w:rPr>
        <w:t>Баланс</w:t>
      </w:r>
      <w:r w:rsidRPr="00EE074C">
        <w:rPr>
          <w:rFonts w:ascii="Arial Narrow" w:eastAsia="MS Mincho" w:hAnsi="Arial Narrow"/>
          <w:b/>
          <w:sz w:val="28"/>
          <w:szCs w:val="26"/>
        </w:rPr>
        <w:t>ировка</w:t>
      </w:r>
      <w:r w:rsidR="008E5CC2" w:rsidRPr="00EE074C">
        <w:rPr>
          <w:rFonts w:eastAsia="MS Mincho"/>
          <w:sz w:val="28"/>
          <w:szCs w:val="26"/>
        </w:rPr>
        <w:t xml:space="preserve">″ </w:t>
      </w:r>
      <w:r w:rsidR="00E26FA5" w:rsidRPr="00EE074C">
        <w:rPr>
          <w:snapToGrid w:val="0"/>
          <w:sz w:val="28"/>
          <w:szCs w:val="26"/>
        </w:rPr>
        <w:t>коррекция дрейфа ″нуля″ в выбранном канале 1 (2)</w:t>
      </w:r>
      <w:r w:rsidR="008E5CC2" w:rsidRPr="00EE074C">
        <w:rPr>
          <w:rFonts w:eastAsia="MS Mincho"/>
          <w:sz w:val="28"/>
          <w:szCs w:val="26"/>
        </w:rPr>
        <w:t>.</w:t>
      </w:r>
    </w:p>
    <w:p w:rsidR="00D13250" w:rsidRPr="00EE074C" w:rsidRDefault="004F146F" w:rsidP="009C7AFE">
      <w:pPr>
        <w:tabs>
          <w:tab w:val="left" w:pos="1276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lastRenderedPageBreak/>
        <w:t>3.3.2</w:t>
      </w:r>
      <w:r w:rsidRPr="00EE074C">
        <w:rPr>
          <w:rFonts w:eastAsia="MS Mincho"/>
          <w:sz w:val="28"/>
          <w:szCs w:val="26"/>
        </w:rPr>
        <w:tab/>
      </w:r>
      <w:r w:rsidR="007C765E" w:rsidRPr="00EE074C">
        <w:rPr>
          <w:rFonts w:eastAsia="MS Mincho"/>
          <w:sz w:val="28"/>
          <w:szCs w:val="26"/>
        </w:rPr>
        <w:t xml:space="preserve">Нажмите кнопку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b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КАНАЛ</w:t>
      </w:r>
      <w:r w:rsidR="00EA7C85" w:rsidRPr="00EE074C">
        <w:rPr>
          <w:rFonts w:ascii="Arial Narrow" w:eastAsia="MS Mincho" w:hAnsi="Arial Narrow"/>
          <w:sz w:val="28"/>
          <w:szCs w:val="26"/>
        </w:rPr>
        <w:t> 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2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в меню включите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Вход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>. Выберите</w:t>
      </w:r>
      <w:r w:rsidR="00CF2060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 xml:space="preserve">связь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Пост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Перем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фильтр 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 xml:space="preserve">Полная </w:t>
      </w:r>
      <w:r w:rsidRPr="00EE074C">
        <w:rPr>
          <w:rFonts w:eastAsia="MS Mincho"/>
          <w:b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20 МГц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инверсию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(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Откл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), </w:t>
      </w:r>
      <w:r w:rsidR="006771BF" w:rsidRPr="00EE074C">
        <w:rPr>
          <w:rFonts w:eastAsia="MS Mincho"/>
          <w:sz w:val="28"/>
          <w:szCs w:val="26"/>
        </w:rPr>
        <w:t>делитель</w:t>
      </w:r>
      <w:r w:rsidR="007C765E" w:rsidRPr="00EE074C">
        <w:rPr>
          <w:rFonts w:eastAsia="MS Mincho"/>
          <w:sz w:val="28"/>
          <w:szCs w:val="26"/>
        </w:rPr>
        <w:t xml:space="preserve"> 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Выкл</w:t>
      </w:r>
      <w:r w:rsidR="00CB352C" w:rsidRPr="00EE074C">
        <w:rPr>
          <w:rFonts w:eastAsia="MS Mincho"/>
          <w:sz w:val="28"/>
          <w:szCs w:val="26"/>
        </w:rPr>
        <w:t>″</w:t>
      </w:r>
      <w:r w:rsidR="00AB6EFF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</w:t>
      </w:r>
      <w:r w:rsidR="00CB352C" w:rsidRPr="00EE074C">
        <w:rPr>
          <w:rFonts w:eastAsia="MS Mincho"/>
          <w:sz w:val="28"/>
          <w:szCs w:val="26"/>
        </w:rPr>
        <w:t>″</w:t>
      </w:r>
      <w:r w:rsidR="006771BF" w:rsidRPr="00EE074C">
        <w:rPr>
          <w:rFonts w:ascii="Arial Narrow" w:eastAsia="MS Mincho" w:hAnsi="Arial Narrow"/>
          <w:b/>
          <w:sz w:val="28"/>
          <w:szCs w:val="26"/>
        </w:rPr>
        <w:t>1/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10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). Ручкой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</w:t>
      </w:r>
      <w:r w:rsidR="007C765E" w:rsidRPr="00EE074C">
        <w:rPr>
          <w:rFonts w:ascii="Arial Narrow" w:eastAsia="MS Mincho" w:hAnsi="Arial Narrow"/>
          <w:sz w:val="28"/>
          <w:szCs w:val="26"/>
        </w:rPr>
        <w:t>/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ДЕЛ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канала</w:t>
      </w:r>
      <w:r w:rsidR="00CB352C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1</w:t>
      </w:r>
      <w:r w:rsidR="001D2366" w:rsidRPr="00EE074C">
        <w:rPr>
          <w:rFonts w:eastAsia="MS Mincho"/>
          <w:sz w:val="28"/>
          <w:szCs w:val="26"/>
        </w:rPr>
        <w:t> </w:t>
      </w:r>
      <w:r w:rsidR="007C765E" w:rsidRPr="00EE074C">
        <w:rPr>
          <w:rFonts w:eastAsia="MS Mincho"/>
          <w:sz w:val="28"/>
          <w:szCs w:val="26"/>
        </w:rPr>
        <w:t>(2) установите коэффициент отклонения, исходя из предполагаемых параметров сигнала.</w:t>
      </w:r>
    </w:p>
    <w:p w:rsidR="007C765E" w:rsidRPr="00EE074C" w:rsidRDefault="007F499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3764280</wp:posOffset>
                </wp:positionH>
                <wp:positionV relativeFrom="paragraph">
                  <wp:posOffset>469265</wp:posOffset>
                </wp:positionV>
                <wp:extent cx="82550" cy="211455"/>
                <wp:effectExtent l="29845" t="14605" r="30480" b="12065"/>
                <wp:wrapNone/>
                <wp:docPr id="98" name="Group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99" name="AutoShape 830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831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E78CCE" id="Group 829" o:spid="_x0000_s1026" style="position:absolute;margin-left:296.4pt;margin-top:36.95pt;width:6.5pt;height:16.65pt;z-index:251659776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">
                <v:shape id="AutoShape 830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KUo8UA&#10;AADbAAAADwAAAGRycy9kb3ducmV2LnhtbESPQWvCQBSE70L/w/KE3nRjD6FJXUVsNRV6UXvQ2zP7&#10;TILZtyG7TdJ/3xUKHoeZ+YaZLwdTi45aV1lWMJtGIIhzqysuFHwfN5NXEM4ja6wtk4JfcrBcPI3m&#10;mGrb8566gy9EgLBLUUHpfZNK6fKSDLqpbYiDd7WtQR9kW0jdYh/gppYvURRLgxWHhRIbWpeU3w4/&#10;RsHlaK8fZ75k29NXtrtt35ONi7VSz+Nh9QbC0+Af4f/2p1aQJHD/En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pSjxQAAANsAAAAPAAAAAAAAAAAAAAAAAJgCAABkcnMv&#10;ZG93bnJldi54bWxQSwUGAAAAAAQABAD1AAAAigMAAAAA&#10;" fillcolor="black"/>
                <v:shape id="AutoShape 831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1xYsQA&#10;AADcAAAADwAAAGRycy9kb3ducmV2LnhtbESPQWsCMRCF74X+hzBCbzWrBSlbo4ggCD3VbcHjdDNu&#10;gpvJdhPXbX+9cxB6m+G9ee+b5XoMrRqoTz6ygdm0AEVcR+u5MfBZ7Z5fQaWMbLGNTAZ+KcF69fiw&#10;xNLGK3/QcMiNkhBOJRpwOXel1ql2FDBNY0cs2in2AbOsfaNtj1cJD62eF8VCB/QsDQ472jqqz4dL&#10;MIDB1y9fu4v/ToOrqvfjIv+FH2OeJuPmDVSmMf+b79d7K/iF4MszMoFe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9cWLEAAAA3AAAAA8AAAAAAAAAAAAAAAAAmAIAAGRycy9k&#10;b3ducmV2LnhtbFBLBQYAAAAABAAEAPUAAACJAwAAAAA=&#10;" fillcolor="black"/>
              </v:group>
            </w:pict>
          </mc:Fallback>
        </mc:AlternateContent>
      </w:r>
      <w:r w:rsidRPr="00EE074C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200025</wp:posOffset>
                </wp:positionV>
                <wp:extent cx="82550" cy="211455"/>
                <wp:effectExtent l="31750" t="12065" r="28575" b="14605"/>
                <wp:wrapNone/>
                <wp:docPr id="95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96" name="AutoShape 709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AutoShape 710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0C615" id="Group 708" o:spid="_x0000_s1026" style="position:absolute;margin-left:261.3pt;margin-top:15.75pt;width:6.5pt;height:16.65pt;z-index:251652608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">
                <v:shape id="AutoShape 709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0A0cYA&#10;AADbAAAADwAAAGRycy9kb3ducmV2LnhtbESPT2vCQBTE7wW/w/KE3pqNHoJGVyn1TxR6qfHQ3p7Z&#10;ZxLMvg3ZbUy/fVco9DjMzG+Y5Xowjeipc7VlBZMoBkFcWF1zqeCc715mIJxH1thYJgU/5GC9Gj0t&#10;MdX2zh/Un3wpAoRdigoq79tUSldUZNBFtiUO3tV2Bn2QXSl1h/cAN42cxnEiDdYcFips6a2i4nb6&#10;Ngouub1uv/iS7T/fs+Ntv5nvXKKVeh4PrwsQngb/H/5rH7SCeQKPL+EH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0A0cYAAADbAAAADwAAAAAAAAAAAAAAAACYAgAAZHJz&#10;L2Rvd25yZXYueG1sUEsFBgAAAAAEAAQA9QAAAIsDAAAAAA==&#10;" fillcolor="black"/>
                <v:shape id="AutoShape 710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tXscMA&#10;AADbAAAADwAAAGRycy9kb3ducmV2LnhtbESPQWsCMRSE70L/Q3iF3txsK2i7NUopCEJPugo9vm5e&#10;N6Gbl+0mrqu/3giCx2FmvmHmy8E1oqcuWM8KnrMcBHHlteVawa5cjV9BhIissfFMCk4UYLl4GM2x&#10;0P7IG+q3sRYJwqFABSbGtpAyVIYchsy3xMn79Z3DmGRXS93hMcFdI1/yfCodWk4LBlv6NFT9bQ9O&#10;ATpbTfarg/0JvSnLr+9pPLt/pZ4eh493EJGGeA/f2mut4G0G1y/pB8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BtXscMAAADbAAAADwAAAAAAAAAAAAAAAACYAgAAZHJzL2Rv&#10;d25yZXYueG1sUEsFBgAAAAAEAAQA9QAAAIgDAAAAAA==&#10;" fillcolor="black"/>
              </v:group>
            </w:pict>
          </mc:Fallback>
        </mc:AlternateContent>
      </w:r>
      <w:r w:rsidR="005B6658" w:rsidRPr="00EE074C">
        <w:rPr>
          <w:rFonts w:eastAsia="MS Mincho"/>
          <w:sz w:val="28"/>
          <w:szCs w:val="26"/>
        </w:rPr>
        <w:t xml:space="preserve">Подайте сигнал на соответствующий вход с помощью делителя </w:t>
      </w:r>
      <w:r w:rsidR="007C765E" w:rsidRPr="00EE074C">
        <w:rPr>
          <w:rFonts w:eastAsia="MS Mincho"/>
          <w:sz w:val="28"/>
          <w:szCs w:val="26"/>
        </w:rPr>
        <w:t xml:space="preserve">из комплекта осциллографа. Ручками 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ascii="Arial Narrow" w:eastAsia="MS Mincho" w:hAnsi="Arial Narrow"/>
          <w:b/>
          <w:sz w:val="28"/>
          <w:szCs w:val="26"/>
        </w:rPr>
        <w:t>ВОЛЬТ/ДЕЛ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 xml:space="preserve"> и </w:t>
      </w:r>
      <w:r w:rsidR="00CB352C" w:rsidRPr="00EE074C">
        <w:rPr>
          <w:rFonts w:eastAsia="MS Mincho"/>
          <w:sz w:val="28"/>
          <w:szCs w:val="26"/>
        </w:rPr>
        <w:t>″</w:t>
      </w:r>
      <w:r w:rsidR="00CE6415" w:rsidRPr="00EE074C">
        <w:rPr>
          <w:rFonts w:eastAsia="MS Mincho"/>
          <w:sz w:val="28"/>
          <w:szCs w:val="26"/>
        </w:rPr>
        <w:t>     </w:t>
      </w:r>
      <w:r w:rsidR="002E044C" w:rsidRPr="00EE074C">
        <w:rPr>
          <w:rFonts w:eastAsia="MS Mincho"/>
          <w:sz w:val="28"/>
          <w:szCs w:val="26"/>
        </w:rPr>
        <w:t> </w:t>
      </w:r>
      <w:r w:rsidR="00CB352C" w:rsidRPr="00EE074C">
        <w:rPr>
          <w:rFonts w:eastAsia="MS Mincho"/>
          <w:sz w:val="28"/>
          <w:szCs w:val="26"/>
        </w:rPr>
        <w:t>″</w:t>
      </w:r>
      <w:r w:rsidR="007C765E" w:rsidRPr="00EE074C">
        <w:rPr>
          <w:rFonts w:eastAsia="MS Mincho"/>
          <w:sz w:val="28"/>
          <w:szCs w:val="26"/>
        </w:rPr>
        <w:t xml:space="preserve"> установите приемлемое изображение сигнала на ЖКЭ.</w:t>
      </w:r>
      <w:r w:rsidR="00B90113" w:rsidRPr="00EE074C">
        <w:rPr>
          <w:rFonts w:eastAsia="MS Mincho"/>
          <w:sz w:val="28"/>
          <w:szCs w:val="26"/>
        </w:rPr>
        <w:t xml:space="preserve"> При нажатии на ручку ″   </w:t>
      </w:r>
      <w:r w:rsidR="002E044C" w:rsidRPr="00EE074C">
        <w:rPr>
          <w:rFonts w:eastAsia="MS Mincho"/>
          <w:sz w:val="28"/>
          <w:szCs w:val="26"/>
        </w:rPr>
        <w:t> </w:t>
      </w:r>
      <w:r w:rsidR="00B90113" w:rsidRPr="00EE074C">
        <w:rPr>
          <w:rFonts w:eastAsia="MS Mincho"/>
          <w:sz w:val="28"/>
          <w:szCs w:val="26"/>
        </w:rPr>
        <w:t xml:space="preserve"> ″ осуществляется сброс в нуль установленного смещения в канале. </w:t>
      </w:r>
    </w:p>
    <w:p w:rsidR="007C765E" w:rsidRDefault="007C765E" w:rsidP="00794303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EE074C">
        <w:rPr>
          <w:rFonts w:eastAsia="MS Mincho"/>
          <w:sz w:val="28"/>
          <w:szCs w:val="26"/>
        </w:rPr>
        <w:t xml:space="preserve">Если предварительной информации о сигнале нет и ручной поиск затруднен, произведите автоматический поиск сигнала. Для этого с помощью кнопки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СЕРВИС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 xml:space="preserve"> войдите в меню и выберите 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ascii="Arial Narrow" w:eastAsia="MS Mincho" w:hAnsi="Arial Narrow"/>
          <w:b/>
          <w:sz w:val="28"/>
          <w:szCs w:val="26"/>
        </w:rPr>
        <w:t>Поиск сигнала</w:t>
      </w:r>
      <w:r w:rsidR="001A4993" w:rsidRPr="00EE074C">
        <w:rPr>
          <w:rFonts w:eastAsia="MS Mincho"/>
          <w:sz w:val="28"/>
          <w:szCs w:val="26"/>
        </w:rPr>
        <w:t>″</w:t>
      </w:r>
      <w:r w:rsidRPr="00EE074C">
        <w:rPr>
          <w:rFonts w:eastAsia="MS Mincho"/>
          <w:sz w:val="28"/>
          <w:szCs w:val="26"/>
        </w:rPr>
        <w:t>.</w:t>
      </w:r>
    </w:p>
    <w:p w:rsidR="008D3F07" w:rsidRPr="008D3F07" w:rsidRDefault="008D3F07" w:rsidP="00794303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DC52AD" w:rsidP="00DA3DAD">
      <w:pPr>
        <w:pStyle w:val="3"/>
      </w:pPr>
      <w:bookmarkStart w:id="35" w:name="_Toc224455360"/>
      <w:bookmarkStart w:id="36" w:name="_Toc427142018"/>
      <w:bookmarkStart w:id="37" w:name="_Toc498074082"/>
      <w:r>
        <w:t>3.</w:t>
      </w:r>
      <w:r w:rsidR="00B60DC5">
        <w:t>4</w:t>
      </w:r>
      <w:r>
        <w:tab/>
      </w:r>
      <w:r w:rsidR="007C765E">
        <w:t xml:space="preserve">Управление </w:t>
      </w:r>
      <w:r w:rsidR="007C765E" w:rsidRPr="002603F8">
        <w:t>разверткой</w:t>
      </w:r>
      <w:bookmarkEnd w:id="35"/>
      <w:bookmarkEnd w:id="36"/>
      <w:bookmarkEnd w:id="37"/>
    </w:p>
    <w:p w:rsidR="007C765E" w:rsidRPr="006852C0" w:rsidRDefault="00DC52AD" w:rsidP="009C7AFE">
      <w:pPr>
        <w:tabs>
          <w:tab w:val="left" w:pos="124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B60DC5" w:rsidRPr="006852C0">
        <w:rPr>
          <w:rFonts w:eastAsia="MS Mincho"/>
          <w:sz w:val="28"/>
          <w:szCs w:val="26"/>
        </w:rPr>
        <w:t>4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 xml:space="preserve">Органы управления разверткой находятся  в зоне 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РАЗВЕРТКА</w:t>
      </w:r>
      <w:r w:rsidR="00C370F6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46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Вращение ручки 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Pr="006852C0">
        <w:rPr>
          <w:rFonts w:ascii="Arial Narrow" w:eastAsia="MS Mincho" w:hAnsi="Arial Narrow"/>
          <w:sz w:val="28"/>
          <w:szCs w:val="26"/>
        </w:rPr>
        <w:t>/</w:t>
      </w:r>
      <w:r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370F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по часовой стрелке уменьшает коэффициент развертки в последовательности </w:t>
      </w:r>
      <w:r w:rsidR="003A2477" w:rsidRPr="006852C0">
        <w:rPr>
          <w:rFonts w:eastAsia="MS Mincho"/>
          <w:sz w:val="28"/>
          <w:szCs w:val="26"/>
        </w:rPr>
        <w:t xml:space="preserve">5, 2, 1, </w:t>
      </w:r>
      <w:r w:rsidRPr="006852C0">
        <w:rPr>
          <w:rFonts w:eastAsia="MS Mincho"/>
          <w:sz w:val="28"/>
          <w:szCs w:val="26"/>
        </w:rPr>
        <w:t xml:space="preserve">а вращение против часовой стрелки </w:t>
      </w:r>
      <w:r w:rsidR="00C370F6" w:rsidRPr="006852C0">
        <w:rPr>
          <w:rFonts w:eastAsia="MS Mincho"/>
          <w:sz w:val="28"/>
          <w:szCs w:val="26"/>
        </w:rPr>
        <w:t>-</w:t>
      </w:r>
      <w:r w:rsidRPr="006852C0">
        <w:rPr>
          <w:rFonts w:eastAsia="MS Mincho"/>
          <w:sz w:val="28"/>
          <w:szCs w:val="26"/>
        </w:rPr>
        <w:t xml:space="preserve"> увеличивает. Коэффициент</w:t>
      </w:r>
      <w:r w:rsidR="00C370F6" w:rsidRPr="006852C0">
        <w:rPr>
          <w:rFonts w:eastAsia="MS Mincho"/>
          <w:sz w:val="28"/>
          <w:szCs w:val="26"/>
          <w:lang w:val="en-US"/>
        </w:rPr>
        <w:t> </w:t>
      </w:r>
      <w:r w:rsidRPr="006852C0">
        <w:rPr>
          <w:rFonts w:eastAsia="MS Mincho"/>
          <w:sz w:val="28"/>
          <w:szCs w:val="26"/>
        </w:rPr>
        <w:t>развертки отображается в нижней части  ЖКЭ.</w:t>
      </w:r>
    </w:p>
    <w:p w:rsidR="007C765E" w:rsidRPr="006852C0" w:rsidRDefault="007F499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22225</wp:posOffset>
                </wp:positionV>
                <wp:extent cx="353695" cy="71755"/>
                <wp:effectExtent l="12700" t="23495" r="14605" b="19050"/>
                <wp:wrapNone/>
                <wp:docPr id="92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3" name="AutoShape 703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704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08A67" id="Group 832" o:spid="_x0000_s1026" style="position:absolute;margin-left:85.8pt;margin-top:1.75pt;width:27.85pt;height:5.65pt;z-index:251660800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">
                <v:shape id="AutoShape 703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8t68IA&#10;AADbAAAADwAAAGRycy9kb3ducmV2LnhtbESPT4vCMBTE78J+h/AWvGm6CkWrURap6Gnx3+750Tyb&#10;YvNSmqj1228EweMwM79h5svO1uJGra8cK/gaJiCIC6crLhWcjuvBBIQPyBprx6TgQR6Wi4/eHDPt&#10;7ryn2yGUIkLYZ6jAhNBkUvrCkEU/dA1x9M6utRiibEupW7xHuK3lKElSabHiuGCwoZWh4nK4WgVr&#10;k7L5yX9H+XTzl+7sdmPyy1ip/mf3PQMRqAvv8Ku91QqmY3h+iT9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Py3rwgAAANsAAAAPAAAAAAAAAAAAAAAAAJgCAABkcnMvZG93&#10;bnJldi54bWxQSwUGAAAAAAQABAD1AAAAhwMAAAAA&#10;" fillcolor="black"/>
                <v:shape id="AutoShape 704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9kfMMA&#10;AADbAAAADwAAAGRycy9kb3ducmV2LnhtbESP0WrCQBRE3wX/YblC33RjEUlTVwmi4EMREv2A2+xt&#10;EpK9G7PbJP37rlDo4zAzZ5jdYTKtGKh3tWUF61UEgriwuuZSwf12XsYgnEfW2FomBT/k4LCfz3aY&#10;aDtyRkPuSxEg7BJUUHnfJVK6oiKDbmU74uB92d6gD7Ivpe5xDHDTytco2kqDNYeFCjs6VlQ0+bdR&#10;kPrTtYnzS5d91ONnGzU4mu1DqZfFlL6D8DT5//Bf+6IVvG3g+SX8AL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9kfMMAAADbAAAADwAAAAAAAAAAAAAAAACYAgAAZHJzL2Rv&#10;d25yZXYueG1sUEsFBgAAAAAEAAQA9QAAAIgDAAAAAA==&#10;" fillcolor="black"/>
              </v:group>
            </w:pict>
          </mc:Fallback>
        </mc:AlternateContent>
      </w:r>
      <w:r w:rsidR="00D8361E" w:rsidRPr="006852C0">
        <w:rPr>
          <w:rFonts w:eastAsia="MS Mincho"/>
          <w:sz w:val="28"/>
          <w:szCs w:val="26"/>
        </w:rPr>
        <w:t>Р</w:t>
      </w:r>
      <w:r w:rsidR="007C765E" w:rsidRPr="006852C0">
        <w:rPr>
          <w:rFonts w:eastAsia="MS Mincho"/>
          <w:sz w:val="28"/>
          <w:szCs w:val="26"/>
        </w:rPr>
        <w:t xml:space="preserve">учка </w:t>
      </w:r>
      <w:r w:rsidR="00423F37" w:rsidRPr="006852C0">
        <w:rPr>
          <w:rFonts w:eastAsia="MS Mincho"/>
          <w:sz w:val="28"/>
          <w:szCs w:val="26"/>
        </w:rPr>
        <w:t>″</w:t>
      </w:r>
      <w:r w:rsidR="006304C3" w:rsidRPr="006852C0">
        <w:rPr>
          <w:rFonts w:eastAsia="MS Mincho"/>
          <w:sz w:val="28"/>
          <w:szCs w:val="26"/>
        </w:rPr>
        <w:t>     </w:t>
      </w:r>
      <w:r w:rsidR="007C765E" w:rsidRPr="006852C0">
        <w:rPr>
          <w:rFonts w:eastAsia="MS Mincho"/>
          <w:sz w:val="28"/>
          <w:szCs w:val="26"/>
        </w:rPr>
        <w:t> </w:t>
      </w:r>
      <w:r w:rsidR="00E079BE" w:rsidRPr="006852C0">
        <w:rPr>
          <w:rFonts w:eastAsia="MS Mincho"/>
          <w:sz w:val="28"/>
          <w:szCs w:val="26"/>
        </w:rPr>
        <w:t> </w:t>
      </w:r>
      <w:r w:rsidR="00F260D0">
        <w:rPr>
          <w:rFonts w:eastAsia="MS Mincho"/>
          <w:sz w:val="28"/>
          <w:szCs w:val="26"/>
        </w:rPr>
        <w:t>  </w:t>
      </w:r>
      <w:r w:rsidR="00586BD6">
        <w:rPr>
          <w:rFonts w:eastAsia="MS Mincho"/>
          <w:sz w:val="28"/>
          <w:szCs w:val="26"/>
        </w:rPr>
        <w:t> </w:t>
      </w:r>
      <w:r w:rsidR="00423F3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предназначена для плавной установк</w:t>
      </w:r>
      <w:r w:rsidR="00A469C9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величины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 xml:space="preserve">и послезапуска относительно синхроимпульса и привязки синхронизации к </w:t>
      </w:r>
      <w:r w:rsidR="00426A55" w:rsidRPr="006852C0">
        <w:rPr>
          <w:rFonts w:eastAsia="MS Mincho"/>
          <w:sz w:val="28"/>
          <w:szCs w:val="26"/>
        </w:rPr>
        <w:t xml:space="preserve">выбранной точке </w:t>
      </w:r>
      <w:r w:rsidR="007C765E" w:rsidRPr="006852C0">
        <w:rPr>
          <w:rFonts w:eastAsia="MS Mincho"/>
          <w:sz w:val="28"/>
          <w:szCs w:val="26"/>
        </w:rPr>
        <w:t>экран</w:t>
      </w:r>
      <w:r w:rsidR="00426A55"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>.</w:t>
      </w:r>
    </w:p>
    <w:p w:rsidR="004D2097" w:rsidRPr="006852C0" w:rsidRDefault="007F499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57150</wp:posOffset>
                </wp:positionV>
                <wp:extent cx="353695" cy="71755"/>
                <wp:effectExtent l="20320" t="20955" r="16510" b="21590"/>
                <wp:wrapNone/>
                <wp:docPr id="89" name="Group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71755"/>
                          <a:chOff x="6015" y="14822"/>
                          <a:chExt cx="557" cy="113"/>
                        </a:xfrm>
                      </wpg:grpSpPr>
                      <wps:wsp>
                        <wps:cNvPr id="90" name="AutoShape 834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601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835"/>
                        <wps:cNvSpPr>
                          <a:spLocks noChangeArrowheads="1"/>
                        </wps:cNvSpPr>
                        <wps:spPr bwMode="auto">
                          <a:xfrm>
                            <a:off x="6345" y="14822"/>
                            <a:ext cx="227" cy="113"/>
                          </a:xfrm>
                          <a:prstGeom prst="rightArrow">
                            <a:avLst>
                              <a:gd name="adj1" fmla="val 50000"/>
                              <a:gd name="adj2" fmla="val 50221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18B7AC" id="Group 833" o:spid="_x0000_s1026" style="position:absolute;margin-left:140.4pt;margin-top:4.5pt;width:27.85pt;height:5.65pt;z-index:251661824" coordorigin="6015,14822" coordsize="557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">
                <v:shape id="AutoShape 834" o:spid="_x0000_s1027" type="#_x0000_t13" style="position:absolute;left:6015;top:14822;width:227;height:11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2znMAA&#10;AADbAAAADwAAAGRycy9kb3ducmV2LnhtbERPy2rCQBTdF/yH4QrumkkVQhMdpUgkrkprH+tL5poJ&#10;Zu6EzBjj3zuLQpeH897sJtuJkQbfOlbwkqQgiGunW24UfH8dnl9B+ICssXNMCu7kYbedPW2w0O7G&#10;nzSeQiNiCPsCFZgQ+kJKXxuy6BPXE0fu7AaLIcKhkXrAWwy3nVymaSYtthwbDPa0N1RfTler4GAy&#10;Nu/lz7LMq9/swx4rU15WSi3m09saRKAp/Iv/3EetII/r45f4A+T2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e2znMAAAADbAAAADwAAAAAAAAAAAAAAAACYAgAAZHJzL2Rvd25y&#10;ZXYueG1sUEsFBgAAAAAEAAQA9QAAAIUDAAAAAA==&#10;" fillcolor="black"/>
                <v:shape id="AutoShape 835" o:spid="_x0000_s1028" type="#_x0000_t13" style="position:absolute;left:6345;top:14822;width:227;height:1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H5MMA&#10;AADbAAAADwAAAGRycy9kb3ducmV2LnhtbESPQWuDQBSE74X+h+UFcmvW5BCMdRUJLeQQCpr+gFf3&#10;VUX3rXU30f77biGQ4zAz3zBpvphB3GhynWUF200Egri2uuNGwefl/SUG4TyyxsEyKfglB3n2/JRi&#10;ou3MJd0q34gAYZeggtb7MZHS1S0ZdBs7Egfv204GfZBTI/WEc4CbQe6iaC8NdhwWWhzp2FLdV1ej&#10;oPBvH31cncby3M1fQ9TjbPY/Sq1XS/EKwtPiH+F7+6QVHLbw/yX8AJn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jH5MMAAADbAAAADwAAAAAAAAAAAAAAAACYAgAAZHJzL2Rv&#10;d25yZXYueG1sUEsFBgAAAAAEAAQA9QAAAIgDAAAAAA==&#10;" fillcolor="black"/>
              </v:group>
            </w:pict>
          </mc:Fallback>
        </mc:AlternateContent>
      </w:r>
      <w:r w:rsidR="004D2097" w:rsidRPr="006852C0">
        <w:rPr>
          <w:rFonts w:eastAsia="MS Mincho"/>
          <w:sz w:val="28"/>
          <w:szCs w:val="26"/>
        </w:rPr>
        <w:t xml:space="preserve">Нажатие ручки </w:t>
      </w:r>
      <w:r w:rsidR="004D2097" w:rsidRPr="006852C0">
        <w:rPr>
          <w:rFonts w:eastAsia="MS Mincho"/>
          <w:b/>
          <w:sz w:val="28"/>
          <w:szCs w:val="26"/>
        </w:rPr>
        <w:t>″       </w:t>
      </w:r>
      <w:r w:rsidR="005C1808" w:rsidRPr="006852C0">
        <w:rPr>
          <w:rFonts w:eastAsia="MS Mincho"/>
          <w:b/>
          <w:sz w:val="28"/>
          <w:szCs w:val="26"/>
        </w:rPr>
        <w:t>  </w:t>
      </w:r>
      <w:r w:rsidR="00586BD6">
        <w:rPr>
          <w:rFonts w:eastAsia="MS Mincho"/>
          <w:b/>
          <w:sz w:val="28"/>
          <w:szCs w:val="26"/>
        </w:rPr>
        <w:t> </w:t>
      </w:r>
      <w:r w:rsidR="004D2097" w:rsidRPr="006852C0">
        <w:rPr>
          <w:rFonts w:eastAsia="MS Mincho"/>
          <w:b/>
          <w:sz w:val="28"/>
          <w:szCs w:val="26"/>
        </w:rPr>
        <w:t xml:space="preserve">″ </w:t>
      </w:r>
      <w:r w:rsidR="005C1808" w:rsidRPr="006852C0">
        <w:rPr>
          <w:rFonts w:eastAsia="MS Mincho"/>
          <w:sz w:val="28"/>
          <w:szCs w:val="26"/>
        </w:rPr>
        <w:t>сбрасывает в нуль установленное значение пред-</w:t>
      </w:r>
      <w:r w:rsidR="002D6506" w:rsidRPr="006852C0">
        <w:rPr>
          <w:rFonts w:eastAsia="MS Mincho"/>
          <w:sz w:val="28"/>
          <w:szCs w:val="26"/>
        </w:rPr>
        <w:t> </w:t>
      </w:r>
      <w:r w:rsidR="005C1808" w:rsidRPr="006852C0">
        <w:rPr>
          <w:rFonts w:eastAsia="MS Mincho"/>
          <w:sz w:val="28"/>
          <w:szCs w:val="26"/>
        </w:rPr>
        <w:t>и послезапуска.</w:t>
      </w:r>
    </w:p>
    <w:p w:rsidR="00E75EE7" w:rsidRPr="006852C0" w:rsidRDefault="007F751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Pr="006852C0">
        <w:rPr>
          <w:rFonts w:eastAsia="MS Mincho"/>
          <w:sz w:val="28"/>
          <w:szCs w:val="26"/>
        </w:rPr>
        <w:t>″</w:t>
      </w:r>
      <w:r w:rsidR="003A7AC4" w:rsidRPr="006852C0">
        <w:rPr>
          <w:rFonts w:eastAsia="MS Mincho"/>
          <w:sz w:val="28"/>
          <w:szCs w:val="26"/>
        </w:rPr>
        <w:t xml:space="preserve"> -</w:t>
      </w:r>
      <w:r w:rsidR="007C765E" w:rsidRPr="006852C0">
        <w:rPr>
          <w:rFonts w:eastAsia="MS Mincho"/>
          <w:sz w:val="28"/>
          <w:szCs w:val="26"/>
        </w:rPr>
        <w:t xml:space="preserve"> кнопка входа в меню управления режимами </w:t>
      </w:r>
      <w:r w:rsidR="003E695B" w:rsidRPr="006852C0">
        <w:rPr>
          <w:rFonts w:eastAsia="MS Mincho"/>
          <w:sz w:val="28"/>
          <w:szCs w:val="26"/>
        </w:rPr>
        <w:t>обработки и вывода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E695B" w:rsidRPr="006852C0">
        <w:rPr>
          <w:rFonts w:eastAsia="MS Mincho"/>
          <w:sz w:val="28"/>
          <w:szCs w:val="26"/>
        </w:rPr>
        <w:t xml:space="preserve">на ЖКЭ </w:t>
      </w:r>
      <w:r w:rsidR="007C765E" w:rsidRPr="006852C0">
        <w:rPr>
          <w:rFonts w:eastAsia="MS Mincho"/>
          <w:sz w:val="28"/>
          <w:szCs w:val="26"/>
        </w:rPr>
        <w:t xml:space="preserve">входного сигнала по временной оси -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</w:t>
      </w:r>
      <w:r w:rsidR="00E75EE7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7F751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Выборка</w:t>
      </w:r>
      <w:r w:rsidR="00A0246F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(активизи</w:t>
      </w:r>
      <w:r w:rsidR="002D6506" w:rsidRPr="006852C0">
        <w:rPr>
          <w:rFonts w:eastAsia="MS Mincho"/>
          <w:sz w:val="28"/>
          <w:szCs w:val="26"/>
        </w:rPr>
        <w:t>руется только на развертках от 2</w:t>
      </w:r>
      <w:r w:rsidRPr="006852C0">
        <w:rPr>
          <w:rFonts w:eastAsia="MS Mincho"/>
          <w:sz w:val="28"/>
          <w:szCs w:val="26"/>
        </w:rPr>
        <w:t xml:space="preserve">0 до </w:t>
      </w:r>
      <w:r w:rsidR="002D6506" w:rsidRPr="006852C0">
        <w:rPr>
          <w:rFonts w:eastAsia="MS Mincho"/>
          <w:sz w:val="28"/>
          <w:szCs w:val="26"/>
        </w:rPr>
        <w:t>1</w:t>
      </w:r>
      <w:r w:rsidRPr="006852C0">
        <w:rPr>
          <w:rFonts w:eastAsia="MS Mincho"/>
          <w:sz w:val="28"/>
          <w:szCs w:val="26"/>
        </w:rPr>
        <w:t xml:space="preserve"> нс/дел). Включает режим реального или эквивалентного времени при регистрации сигналов. Режим реального времени обеспечивает возможность регистрации однократных сигналов на развертках </w:t>
      </w:r>
      <w:r w:rsidR="00B37069" w:rsidRPr="006852C0">
        <w:rPr>
          <w:rFonts w:eastAsia="MS Mincho"/>
          <w:sz w:val="28"/>
          <w:szCs w:val="26"/>
        </w:rPr>
        <w:t xml:space="preserve">менее </w:t>
      </w:r>
      <w:r w:rsidR="00123AFC" w:rsidRPr="006852C0">
        <w:rPr>
          <w:rFonts w:eastAsia="MS Mincho"/>
          <w:sz w:val="28"/>
          <w:szCs w:val="26"/>
        </w:rPr>
        <w:t>50</w:t>
      </w:r>
      <w:r w:rsidR="00B37069" w:rsidRPr="006852C0">
        <w:rPr>
          <w:rFonts w:eastAsia="MS Mincho"/>
          <w:sz w:val="28"/>
          <w:szCs w:val="26"/>
        </w:rPr>
        <w:t> </w:t>
      </w:r>
      <w:r w:rsidR="00123AFC" w:rsidRPr="006852C0">
        <w:rPr>
          <w:rFonts w:eastAsia="MS Mincho"/>
          <w:sz w:val="28"/>
          <w:szCs w:val="26"/>
        </w:rPr>
        <w:t>н</w:t>
      </w:r>
      <w:r w:rsidR="00B37069" w:rsidRPr="006852C0">
        <w:rPr>
          <w:rFonts w:eastAsia="MS Mincho"/>
          <w:sz w:val="28"/>
          <w:szCs w:val="26"/>
        </w:rPr>
        <w:t>с/дел. При этом не ″</w:t>
      </w:r>
      <w:r w:rsidRPr="006852C0">
        <w:rPr>
          <w:rFonts w:eastAsia="MS Mincho"/>
          <w:sz w:val="28"/>
          <w:szCs w:val="26"/>
        </w:rPr>
        <w:t>считанные</w:t>
      </w:r>
      <w:r w:rsidR="00B37069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значения вычисляются по закону</w:t>
      </w:r>
      <w:r w:rsidR="00705308" w:rsidRPr="006852C0">
        <w:rPr>
          <w:rFonts w:eastAsia="MS Mincho"/>
          <w:sz w:val="28"/>
          <w:szCs w:val="26"/>
        </w:rPr>
        <w:tab/>
      </w:r>
      <w:r w:rsidR="00123AFC" w:rsidRPr="006852C0">
        <w:rPr>
          <w:rFonts w:eastAsia="MS Mincho"/>
          <w:position w:val="-18"/>
          <w:sz w:val="28"/>
          <w:szCs w:val="26"/>
        </w:rPr>
        <w:object w:dxaOrig="680" w:dyaOrig="480">
          <v:shape id="_x0000_i1037" type="#_x0000_t75" style="width:30.3pt;height:21.15pt" o:ole="">
            <v:imagedata r:id="rId50" o:title=""/>
          </v:shape>
          <o:OLEObject Type="Embed" ProgID="Equation.3" ShapeID="_x0000_i1037" DrawAspect="Content" ObjectID="_1583327802" r:id="rId51"/>
        </w:object>
      </w:r>
      <w:r w:rsidR="006616B0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Пик дет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Включение режима пикового детектора обеспечивает поиск и регистрацию минимального и максимального значения сигнала за каждый период дискретизации (функционирует при коэффициентах развертки от </w:t>
      </w:r>
      <w:r w:rsidR="000F3A14" w:rsidRPr="006852C0">
        <w:rPr>
          <w:rFonts w:eastAsia="MS Mincho"/>
          <w:sz w:val="28"/>
          <w:szCs w:val="26"/>
        </w:rPr>
        <w:t>0,5</w:t>
      </w:r>
      <w:r w:rsidRPr="006852C0">
        <w:rPr>
          <w:rFonts w:eastAsia="MS Mincho"/>
          <w:sz w:val="28"/>
          <w:szCs w:val="26"/>
        </w:rPr>
        <w:t xml:space="preserve"> мкс/дел до 10</w:t>
      </w:r>
      <w:r w:rsidR="006852C0">
        <w:rPr>
          <w:rFonts w:eastAsia="MS Mincho"/>
          <w:sz w:val="28"/>
          <w:szCs w:val="26"/>
        </w:rPr>
        <w:t> </w:t>
      </w:r>
      <w:r w:rsidRPr="006852C0">
        <w:rPr>
          <w:rFonts w:eastAsia="MS Mincho"/>
          <w:sz w:val="28"/>
          <w:szCs w:val="26"/>
        </w:rPr>
        <w:t>с/дел)</w:t>
      </w:r>
      <w:r w:rsidR="00655295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Т</w:t>
      </w:r>
      <w:r w:rsidRPr="006852C0">
        <w:rPr>
          <w:rFonts w:ascii="Arial Narrow" w:eastAsia="MS Mincho" w:hAnsi="Arial Narrow"/>
          <w:b/>
          <w:sz w:val="28"/>
          <w:szCs w:val="26"/>
          <w:vertAlign w:val="subscript"/>
        </w:rPr>
        <w:t>о</w:t>
      </w:r>
      <w:r w:rsidR="00FD2DB4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Переключает положение (привязку) синхроимпульса к левому, правому краю или центру </w:t>
      </w:r>
      <w:r w:rsidR="00A14FCD" w:rsidRPr="006852C0">
        <w:rPr>
          <w:rFonts w:eastAsia="MS Mincho"/>
          <w:sz w:val="28"/>
          <w:szCs w:val="26"/>
        </w:rPr>
        <w:t>экрана</w:t>
      </w:r>
      <w:r w:rsidR="001002A1" w:rsidRPr="006852C0">
        <w:rPr>
          <w:rFonts w:eastAsia="MS Mincho"/>
          <w:sz w:val="28"/>
          <w:szCs w:val="26"/>
        </w:rPr>
        <w:t xml:space="preserve"> и</w:t>
      </w:r>
      <w:r w:rsidR="000F3A14" w:rsidRPr="006852C0">
        <w:rPr>
          <w:rFonts w:eastAsia="MS Mincho"/>
          <w:sz w:val="28"/>
          <w:szCs w:val="26"/>
        </w:rPr>
        <w:t xml:space="preserve"> памяти сигнала</w:t>
      </w:r>
      <w:r w:rsidR="006616B0" w:rsidRPr="006852C0">
        <w:rPr>
          <w:rFonts w:eastAsia="MS Mincho"/>
          <w:sz w:val="28"/>
          <w:szCs w:val="26"/>
        </w:rPr>
        <w:t>;</w:t>
      </w:r>
    </w:p>
    <w:p w:rsidR="009B2921" w:rsidRPr="006852C0" w:rsidRDefault="009B2921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Ф-ция</w:t>
      </w:r>
      <w:r w:rsidR="007C765E" w:rsidRPr="006852C0">
        <w:rPr>
          <w:rFonts w:ascii="Arial Narrow" w:eastAsia="MS Mincho" w:hAnsi="Arial Narrow"/>
          <w:sz w:val="28"/>
          <w:szCs w:val="26"/>
        </w:rPr>
        <w:t xml:space="preserve"> 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</w:t>
      </w:r>
      <w:r w:rsidR="007C765E" w:rsidRPr="006852C0">
        <w:rPr>
          <w:rFonts w:ascii="Arial Narrow" w:eastAsia="MS Mincho" w:hAnsi="Arial Narrow"/>
          <w:sz w:val="28"/>
          <w:szCs w:val="26"/>
        </w:rPr>
        <w:t>/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ДЕЛ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переключает режимы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CA344E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7C765E" w:rsidRPr="006852C0" w:rsidRDefault="007F499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287655</wp:posOffset>
                </wp:positionV>
                <wp:extent cx="345440" cy="71755"/>
                <wp:effectExtent l="16510" t="23495" r="19050" b="19050"/>
                <wp:wrapNone/>
                <wp:docPr id="86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" cy="71755"/>
                          <a:chOff x="2848" y="13554"/>
                          <a:chExt cx="619" cy="153"/>
                        </a:xfrm>
                      </wpg:grpSpPr>
                      <wps:wsp>
                        <wps:cNvPr id="87" name="AutoShape 712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48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AutoShape 713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58" cy="153"/>
                          </a:xfrm>
                          <a:prstGeom prst="rightArrow">
                            <a:avLst>
                              <a:gd name="adj1" fmla="val 50000"/>
                              <a:gd name="adj2" fmla="val 42157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8F356" id="Group 711" o:spid="_x0000_s1026" style="position:absolute;margin-left:288.6pt;margin-top:22.65pt;width:27.2pt;height:5.65pt;z-index:251653632" coordorigin="2848,13554" coordsize="619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">
                <v:shape id="AutoShape 712" o:spid="_x0000_s1027" type="#_x0000_t13" style="position:absolute;left:2848;top:13554;width:258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29NcQA&#10;AADbAAAADwAAAGRycy9kb3ducmV2LnhtbESPT2vCQBTE74LfYXlCb7qpQmpT1yAS0VOp6Z/zI/ua&#10;Dcm+DdlV02/fLRQ8DjPzG2aTj7YTVxp841jB4yIBQVw53XCt4OP9MF+D8AFZY+eYFPyQh3w7nWww&#10;0+7GZ7qWoRYRwj5DBSaEPpPSV4Ys+oXriaP37QaLIcqhlnrAW4TbTi6TJJUWG44LBnvaG6ra8mIV&#10;HEzK5rX4XBbPx6/0zZ6OpmhXSj3Mxt0LiEBjuIf/2yetYP0Ef1/iD5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dvTXEAAAA2wAAAA8AAAAAAAAAAAAAAAAAmAIAAGRycy9k&#10;b3ducmV2LnhtbFBLBQYAAAAABAAEAPUAAACJAwAAAAA=&#10;" fillcolor="black"/>
                <v:shape id="AutoShape 713" o:spid="_x0000_s1028" type="#_x0000_t13" style="position:absolute;left:3209;top:13554;width:258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v4pLwA&#10;AADbAAAADwAAAGRycy9kb3ducmV2LnhtbERPSwrCMBDdC94hjOBOU11IqUYRUXAhgtUDjM3YljaT&#10;2kRbb28WgsvH+682vanFm1pXWlYwm0YgiDOrS84V3K6HSQzCeWSNtWVS8CEHm/VwsMJE244v9E59&#10;LkIIuwQVFN43iZQuK8igm9qGOHAP2xr0Aba51C12IdzUch5FC2mw5NBQYEO7grIqfRkFW78/V3F6&#10;bC6nsrvXUYWdWTyVGo/67RKEp97/xT/3USuIw9j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MK/ikvAAAANsAAAAPAAAAAAAAAAAAAAAAAJgCAABkcnMvZG93bnJldi54&#10;bWxQSwUGAAAAAAQABAD1AAAAgQMAAAAA&#10;" fillcolor="black"/>
              </v:group>
            </w:pict>
          </mc:Fallback>
        </mc:AlternateContent>
      </w:r>
      <w:r w:rsidRPr="006852C0">
        <w:rPr>
          <w:rFonts w:eastAsia="MS Mincho"/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3620770</wp:posOffset>
                </wp:positionH>
                <wp:positionV relativeFrom="paragraph">
                  <wp:posOffset>43180</wp:posOffset>
                </wp:positionV>
                <wp:extent cx="342265" cy="71755"/>
                <wp:effectExtent l="19685" t="17145" r="19050" b="25400"/>
                <wp:wrapNone/>
                <wp:docPr id="83" name="Group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265" cy="71755"/>
                          <a:chOff x="2835" y="13554"/>
                          <a:chExt cx="646" cy="153"/>
                        </a:xfrm>
                      </wpg:grpSpPr>
                      <wps:wsp>
                        <wps:cNvPr id="84" name="AutoShape 837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835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AutoShape 838"/>
                        <wps:cNvSpPr>
                          <a:spLocks noChangeArrowheads="1"/>
                        </wps:cNvSpPr>
                        <wps:spPr bwMode="auto">
                          <a:xfrm>
                            <a:off x="3209" y="13554"/>
                            <a:ext cx="272" cy="153"/>
                          </a:xfrm>
                          <a:prstGeom prst="rightArrow">
                            <a:avLst>
                              <a:gd name="adj1" fmla="val 50000"/>
                              <a:gd name="adj2" fmla="val 44444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DA3901" id="Group 836" o:spid="_x0000_s1026" style="position:absolute;margin-left:285.1pt;margin-top:3.4pt;width:26.95pt;height:5.65pt;z-index:251662848" coordorigin="2835,13554" coordsize="646,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">
                <v:shape id="AutoShape 837" o:spid="_x0000_s1027" type="#_x0000_t13" style="position:absolute;left:2835;top:13554;width:272;height:153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8jQsMA&#10;AADbAAAADwAAAGRycy9kb3ducmV2LnhtbESPT4vCMBTE7wt+h/AEb2uqK0WrUUQqelp2/Xd+NM+m&#10;2LyUJqv125uFhT0OM/MbZrHqbC3u1PrKsYLRMAFBXDhdcangdNy+T0H4gKyxdkwKnuRhtey9LTDT&#10;7sHfdD+EUkQI+wwVmBCaTEpfGLLoh64hjt7VtRZDlG0pdYuPCLe1HCdJKi1WHBcMNrQxVNwOP1bB&#10;1qRsPvPzOJ/tLumX3e9MfvtQatDv1nMQgbrwH/5r77WC6QR+v8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8jQsMAAADbAAAADwAAAAAAAAAAAAAAAACYAgAAZHJzL2Rv&#10;d25yZXYueG1sUEsFBgAAAAAEAAQA9QAAAIgDAAAAAA==&#10;" fillcolor="black"/>
                <v:shape id="AutoShape 838" o:spid="_x0000_s1028" type="#_x0000_t13" style="position:absolute;left:3209;top:13554;width:272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pXOsMA&#10;AADbAAAADwAAAGRycy9kb3ducmV2LnhtbESP0WrCQBRE3wX/YbkF33TTQiVEV5Gi4EMRkvoB1+xt&#10;NiR7N2a3Sfx7t1Do4zAzZ5jtfrKtGKj3tWMFr6sEBHHpdM2VguvXaZmC8AFZY+uYFDzIw343n20x&#10;027knIYiVCJC2GeowITQZVL60pBFv3IdcfS+XW8xRNlXUvc4Rrht5VuSrKXFmuOCwY4+DJVN8WMV&#10;HMLx0qTFucs/6/HWJg2Odn1XavEyHTYgAk3hP/zXPmsF6Tv8fok/QO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pXOsMAAADbAAAADwAAAAAAAAAAAAAAAACYAgAAZHJzL2Rv&#10;d25yZXYueG1sUEsFBgAAAAAEAAQA9QAAAIgDAAAAAA==&#10;" fillcolor="black"/>
              </v:group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 xml:space="preserve">В основном режиме 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Время</w:t>
      </w:r>
      <w:r w:rsidR="00540BD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304847" w:rsidRPr="006852C0">
        <w:rPr>
          <w:rFonts w:eastAsia="MS Mincho"/>
          <w:sz w:val="28"/>
          <w:szCs w:val="26"/>
        </w:rPr>
        <w:t>  </w:t>
      </w:r>
      <w:r w:rsidR="00700F6C" w:rsidRPr="006852C0">
        <w:rPr>
          <w:rFonts w:eastAsia="MS Mincho"/>
          <w:sz w:val="28"/>
          <w:szCs w:val="26"/>
        </w:rPr>
        <w:t> </w:t>
      </w:r>
      <w:r w:rsidR="007C765E" w:rsidRPr="006852C0">
        <w:rPr>
          <w:rFonts w:eastAsia="MS Mincho"/>
          <w:sz w:val="28"/>
          <w:szCs w:val="26"/>
        </w:rPr>
        <w:t>      </w:t>
      </w:r>
      <w:r w:rsidR="005A515D" w:rsidRPr="006852C0">
        <w:rPr>
          <w:rFonts w:eastAsia="MS Mincho"/>
          <w:sz w:val="28"/>
          <w:szCs w:val="26"/>
        </w:rPr>
        <w:t> 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изменяет задержку пред-</w:t>
      </w:r>
      <w:r w:rsidR="00ED5922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и послезапуска. В</w:t>
      </w:r>
      <w:r w:rsidR="002D6D75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 xml:space="preserve">режиме 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ручка </w:t>
      </w:r>
      <w:r w:rsidR="000667F3" w:rsidRPr="006852C0">
        <w:rPr>
          <w:rFonts w:eastAsia="MS Mincho"/>
          <w:sz w:val="28"/>
          <w:szCs w:val="26"/>
        </w:rPr>
        <w:t>″</w:t>
      </w:r>
      <w:r w:rsidR="000F2CCC" w:rsidRPr="006852C0">
        <w:rPr>
          <w:rFonts w:eastAsia="MS Mincho"/>
          <w:sz w:val="28"/>
          <w:szCs w:val="26"/>
        </w:rPr>
        <w:t>      </w:t>
      </w:r>
      <w:r w:rsidR="00700F6C" w:rsidRPr="006852C0">
        <w:rPr>
          <w:rFonts w:eastAsia="MS Mincho"/>
          <w:sz w:val="28"/>
          <w:szCs w:val="26"/>
        </w:rPr>
        <w:t> </w:t>
      </w:r>
      <w:r w:rsidR="00304847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  </w:t>
      </w:r>
      <w:r w:rsidR="000667F3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перемещает видимую зону отображения сигнала из записанного массива памяти.</w:t>
      </w:r>
    </w:p>
    <w:p w:rsidR="007C765E" w:rsidRPr="006852C0" w:rsidRDefault="00951313" w:rsidP="00DA3DAD">
      <w:pPr>
        <w:pStyle w:val="3"/>
      </w:pPr>
      <w:bookmarkStart w:id="38" w:name="_Toc224455361"/>
      <w:bookmarkStart w:id="39" w:name="_Toc427142019"/>
      <w:bookmarkStart w:id="40" w:name="_Toc498074083"/>
      <w:r w:rsidRPr="006852C0">
        <w:lastRenderedPageBreak/>
        <w:t>3.</w:t>
      </w:r>
      <w:r w:rsidR="002D3D79" w:rsidRPr="006852C0">
        <w:t>5</w:t>
      </w:r>
      <w:r w:rsidRPr="006852C0">
        <w:tab/>
      </w:r>
      <w:r w:rsidR="007C765E" w:rsidRPr="006852C0">
        <w:t>Управление режимом и источником си</w:t>
      </w:r>
      <w:r w:rsidR="007C765E" w:rsidRPr="006852C0">
        <w:t>н</w:t>
      </w:r>
      <w:r w:rsidR="007C765E" w:rsidRPr="006852C0">
        <w:t>хронизации</w:t>
      </w:r>
      <w:bookmarkEnd w:id="38"/>
      <w:bookmarkEnd w:id="39"/>
      <w:bookmarkEnd w:id="40"/>
    </w:p>
    <w:p w:rsidR="007C765E" w:rsidRPr="006852C0" w:rsidRDefault="00951313" w:rsidP="009C7AFE">
      <w:pPr>
        <w:tabs>
          <w:tab w:val="left" w:pos="1276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3.</w:t>
      </w:r>
      <w:r w:rsidR="002D3D79" w:rsidRPr="006852C0">
        <w:rPr>
          <w:rFonts w:eastAsia="MS Mincho"/>
          <w:sz w:val="28"/>
          <w:szCs w:val="26"/>
        </w:rPr>
        <w:t>5</w:t>
      </w:r>
      <w:r w:rsidRPr="006852C0">
        <w:rPr>
          <w:rFonts w:eastAsia="MS Mincho"/>
          <w:sz w:val="28"/>
          <w:szCs w:val="26"/>
        </w:rPr>
        <w:t>.1</w:t>
      </w:r>
      <w:r w:rsidRPr="006852C0">
        <w:rPr>
          <w:rFonts w:eastAsia="MS Mincho"/>
          <w:sz w:val="28"/>
          <w:szCs w:val="26"/>
        </w:rPr>
        <w:tab/>
      </w:r>
      <w:r w:rsidR="00C63DD5" w:rsidRPr="006852C0">
        <w:rPr>
          <w:rFonts w:eastAsia="MS Mincho"/>
          <w:sz w:val="28"/>
          <w:szCs w:val="26"/>
        </w:rPr>
        <w:t xml:space="preserve">Органы управления синхронизацией </w:t>
      </w:r>
      <w:r w:rsidR="00384784" w:rsidRPr="006852C0">
        <w:rPr>
          <w:rFonts w:eastAsia="MS Mincho"/>
          <w:sz w:val="28"/>
          <w:szCs w:val="26"/>
        </w:rPr>
        <w:t xml:space="preserve">находятся </w:t>
      </w:r>
      <w:r w:rsidR="00C63DD5" w:rsidRPr="006852C0">
        <w:rPr>
          <w:rFonts w:eastAsia="MS Mincho"/>
          <w:sz w:val="28"/>
          <w:szCs w:val="26"/>
        </w:rPr>
        <w:t>в</w:t>
      </w:r>
      <w:r w:rsidR="007C765E" w:rsidRPr="006852C0">
        <w:rPr>
          <w:rFonts w:eastAsia="MS Mincho"/>
          <w:sz w:val="28"/>
          <w:szCs w:val="26"/>
        </w:rPr>
        <w:t xml:space="preserve"> зоне </w:t>
      </w:r>
      <w:r w:rsidR="002E2212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РАЗВЕРТКА</w:t>
      </w:r>
      <w:r w:rsidR="002E2212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Кнопка 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E2212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включает меню управления режимом запуска и синхронизации. Длительное нажатие кнопки 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9A60D6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</w:t>
      </w:r>
      <w:r w:rsidR="00C14440" w:rsidRPr="006852C0">
        <w:rPr>
          <w:rFonts w:eastAsia="MS Mincho"/>
          <w:sz w:val="28"/>
          <w:szCs w:val="26"/>
        </w:rPr>
        <w:t>устанавливает</w:t>
      </w:r>
      <w:r w:rsidRPr="006852C0">
        <w:rPr>
          <w:rFonts w:eastAsia="MS Mincho"/>
          <w:sz w:val="28"/>
          <w:szCs w:val="26"/>
        </w:rPr>
        <w:t xml:space="preserve"> уровень синхронизации </w:t>
      </w:r>
      <w:r w:rsidR="003C2D20" w:rsidRPr="006852C0">
        <w:rPr>
          <w:rFonts w:eastAsia="MS Mincho"/>
          <w:sz w:val="28"/>
          <w:szCs w:val="26"/>
        </w:rPr>
        <w:t>в ну</w:t>
      </w:r>
      <w:r w:rsidR="005915EC" w:rsidRPr="006852C0">
        <w:rPr>
          <w:rFonts w:eastAsia="MS Mincho"/>
          <w:sz w:val="28"/>
          <w:szCs w:val="26"/>
        </w:rPr>
        <w:t xml:space="preserve">ль </w:t>
      </w:r>
      <w:r w:rsidRPr="006852C0">
        <w:rPr>
          <w:rFonts w:eastAsia="MS Mincho"/>
          <w:sz w:val="28"/>
          <w:szCs w:val="26"/>
        </w:rPr>
        <w:t xml:space="preserve">в </w:t>
      </w:r>
      <w:r w:rsidR="0007315C" w:rsidRPr="006852C0">
        <w:rPr>
          <w:rFonts w:eastAsia="MS Mincho"/>
          <w:sz w:val="28"/>
          <w:szCs w:val="26"/>
        </w:rPr>
        <w:t>выбранном канале синхр</w:t>
      </w:r>
      <w:r w:rsidR="001A0161" w:rsidRPr="006852C0">
        <w:rPr>
          <w:rFonts w:eastAsia="MS Mincho"/>
          <w:sz w:val="28"/>
          <w:szCs w:val="26"/>
        </w:rPr>
        <w:t>о</w:t>
      </w:r>
      <w:r w:rsidR="0007315C" w:rsidRPr="006852C0">
        <w:rPr>
          <w:rFonts w:eastAsia="MS Mincho"/>
          <w:sz w:val="28"/>
          <w:szCs w:val="26"/>
        </w:rPr>
        <w:t>низации.</w:t>
      </w:r>
      <w:r w:rsidR="001A0161" w:rsidRPr="006852C0">
        <w:rPr>
          <w:rFonts w:eastAsia="MS Mincho"/>
          <w:sz w:val="28"/>
          <w:szCs w:val="26"/>
        </w:rPr>
        <w:t xml:space="preserve"> </w:t>
      </w:r>
    </w:p>
    <w:p w:rsidR="007C765E" w:rsidRPr="006852C0" w:rsidRDefault="007C765E" w:rsidP="004D7360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Меню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имеет следующие  </w:t>
      </w:r>
      <w:r w:rsidR="002D3D79" w:rsidRPr="006852C0">
        <w:rPr>
          <w:rFonts w:eastAsia="MS Mincho"/>
          <w:sz w:val="28"/>
          <w:szCs w:val="26"/>
        </w:rPr>
        <w:t>пункты</w:t>
      </w:r>
      <w:r w:rsidRPr="006852C0">
        <w:rPr>
          <w:rFonts w:eastAsia="MS Mincho"/>
          <w:sz w:val="28"/>
          <w:szCs w:val="26"/>
        </w:rPr>
        <w:t>:</w:t>
      </w:r>
    </w:p>
    <w:p w:rsidR="00E044F9" w:rsidRPr="006852C0" w:rsidRDefault="007C765E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F05A40" w:rsidRPr="006852C0">
        <w:rPr>
          <w:rFonts w:eastAsia="MS Mincho"/>
          <w:sz w:val="28"/>
          <w:szCs w:val="26"/>
          <w:lang w:val="en-US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0622A9" w:rsidRPr="006852C0">
        <w:rPr>
          <w:rFonts w:eastAsia="MS Mincho"/>
          <w:sz w:val="28"/>
          <w:szCs w:val="26"/>
        </w:rPr>
        <w:t xml:space="preserve"> </w:t>
      </w:r>
      <w:r w:rsidR="00155F27" w:rsidRPr="006852C0">
        <w:rPr>
          <w:rFonts w:eastAsia="MS Mincho"/>
          <w:sz w:val="28"/>
          <w:szCs w:val="26"/>
        </w:rPr>
        <w:t>Выбор</w:t>
      </w:r>
      <w:r w:rsidRPr="006852C0">
        <w:rPr>
          <w:rFonts w:eastAsia="MS Mincho"/>
          <w:sz w:val="28"/>
          <w:szCs w:val="26"/>
        </w:rPr>
        <w:t xml:space="preserve"> </w:t>
      </w:r>
      <w:r w:rsidR="00942BA5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режим</w:t>
      </w:r>
      <w:r w:rsidR="00155F27" w:rsidRPr="006852C0">
        <w:rPr>
          <w:rFonts w:eastAsia="MS Mincho"/>
          <w:sz w:val="28"/>
          <w:szCs w:val="26"/>
        </w:rPr>
        <w:t>а</w:t>
      </w:r>
      <w:r w:rsidRPr="006852C0">
        <w:rPr>
          <w:rFonts w:eastAsia="MS Mincho"/>
          <w:sz w:val="28"/>
          <w:szCs w:val="26"/>
        </w:rPr>
        <w:t xml:space="preserve"> запуска</w:t>
      </w:r>
      <w:r w:rsidR="000622A9" w:rsidRPr="006852C0">
        <w:rPr>
          <w:rFonts w:eastAsia="MS Mincho"/>
          <w:sz w:val="28"/>
          <w:szCs w:val="26"/>
        </w:rPr>
        <w:t xml:space="preserve"> развертки</w:t>
      </w:r>
      <w:r w:rsidR="00E044F9" w:rsidRPr="006852C0">
        <w:rPr>
          <w:rFonts w:eastAsia="MS Mincho"/>
          <w:sz w:val="28"/>
          <w:szCs w:val="26"/>
        </w:rPr>
        <w:t>:</w:t>
      </w:r>
    </w:p>
    <w:p w:rsidR="007C765E" w:rsidRPr="006852C0" w:rsidRDefault="000622A9" w:rsidP="000622A9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Авто</w:t>
      </w:r>
      <w:r w:rsidRPr="006852C0">
        <w:rPr>
          <w:rFonts w:eastAsia="MS Mincho"/>
          <w:sz w:val="28"/>
          <w:szCs w:val="26"/>
        </w:rPr>
        <w:t>″ - </w:t>
      </w:r>
      <w:r w:rsidR="007C765E" w:rsidRPr="006852C0">
        <w:rPr>
          <w:rFonts w:eastAsia="MS Mincho"/>
          <w:sz w:val="28"/>
          <w:szCs w:val="26"/>
        </w:rPr>
        <w:t xml:space="preserve">автоматический,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Ж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дущий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и </w:t>
      </w:r>
      <w:r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О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днократный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E94C66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 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Источник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. </w:t>
      </w:r>
      <w:r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>сточник с</w:t>
      </w:r>
      <w:r w:rsidR="00A63B0B" w:rsidRPr="006852C0">
        <w:rPr>
          <w:rFonts w:eastAsia="MS Mincho"/>
          <w:sz w:val="28"/>
          <w:szCs w:val="26"/>
        </w:rPr>
        <w:t>инхро</w:t>
      </w:r>
      <w:r w:rsidR="00135627" w:rsidRPr="006852C0">
        <w:rPr>
          <w:rFonts w:eastAsia="MS Mincho"/>
          <w:sz w:val="28"/>
          <w:szCs w:val="26"/>
        </w:rPr>
        <w:t>низации</w:t>
      </w:r>
      <w:r w:rsidRPr="006852C0">
        <w:rPr>
          <w:rFonts w:eastAsia="MS Mincho"/>
          <w:sz w:val="28"/>
          <w:szCs w:val="26"/>
        </w:rPr>
        <w:t>, переключает его</w:t>
      </w:r>
      <w:r w:rsidR="007C765E" w:rsidRPr="006852C0">
        <w:rPr>
          <w:rFonts w:eastAsia="MS Mincho"/>
          <w:sz w:val="28"/>
          <w:szCs w:val="26"/>
        </w:rPr>
        <w:t xml:space="preserve">: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1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Канал 2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, 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Внешний</w:t>
      </w:r>
      <w:r w:rsidR="00F05A40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030F85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Полярность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135627" w:rsidRPr="006852C0">
        <w:rPr>
          <w:rFonts w:eastAsia="MS Mincho"/>
          <w:sz w:val="28"/>
          <w:szCs w:val="26"/>
        </w:rPr>
        <w:t xml:space="preserve">Переключает </w:t>
      </w:r>
      <w:r w:rsidRPr="006852C0">
        <w:rPr>
          <w:rFonts w:eastAsia="MS Mincho"/>
          <w:sz w:val="28"/>
          <w:szCs w:val="26"/>
        </w:rPr>
        <w:t>полярность си</w:t>
      </w:r>
      <w:r w:rsidR="00C63127" w:rsidRPr="006852C0">
        <w:rPr>
          <w:rFonts w:eastAsia="MS Mincho"/>
          <w:sz w:val="28"/>
          <w:szCs w:val="26"/>
        </w:rPr>
        <w:t>нхроимпульса</w:t>
      </w:r>
      <w:r w:rsidR="00AB4515" w:rsidRPr="006852C0">
        <w:rPr>
          <w:rFonts w:eastAsia="MS Mincho"/>
          <w:sz w:val="28"/>
          <w:szCs w:val="26"/>
        </w:rPr>
        <w:t>: ″</w:t>
      </w:r>
      <w:r w:rsidRPr="006852C0">
        <w:rPr>
          <w:rFonts w:ascii="Arial Narrow" w:eastAsia="MS Mincho" w:hAnsi="Arial Narrow"/>
          <w:b/>
          <w:sz w:val="28"/>
          <w:szCs w:val="26"/>
        </w:rPr>
        <w:t>Фронт</w:t>
      </w:r>
      <w:r w:rsidR="00AB4515" w:rsidRPr="006852C0">
        <w:rPr>
          <w:rFonts w:eastAsia="MS Mincho"/>
          <w:sz w:val="28"/>
          <w:szCs w:val="26"/>
        </w:rPr>
        <w:t>″,</w:t>
      </w:r>
      <w:r w:rsidR="00432949" w:rsidRPr="006852C0">
        <w:rPr>
          <w:rFonts w:eastAsia="MS Mincho"/>
          <w:sz w:val="28"/>
          <w:szCs w:val="26"/>
        </w:rPr>
        <w:t> </w:t>
      </w:r>
      <w:r w:rsidR="00AB4515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Срез</w:t>
      </w:r>
      <w:r w:rsidR="00AB4515" w:rsidRPr="006852C0">
        <w:rPr>
          <w:rFonts w:eastAsia="MS Mincho"/>
          <w:sz w:val="28"/>
          <w:szCs w:val="26"/>
        </w:rPr>
        <w:t>″</w:t>
      </w:r>
      <w:r w:rsidR="004E272C" w:rsidRPr="006852C0">
        <w:rPr>
          <w:rFonts w:eastAsia="MS Mincho"/>
          <w:sz w:val="28"/>
          <w:szCs w:val="26"/>
        </w:rPr>
        <w:t>;</w:t>
      </w:r>
    </w:p>
    <w:p w:rsidR="007C765E" w:rsidRPr="006852C0" w:rsidRDefault="007C765E" w:rsidP="004D7360">
      <w:pPr>
        <w:spacing w:line="276" w:lineRule="auto"/>
        <w:ind w:firstLine="567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- 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Вход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. </w:t>
      </w:r>
      <w:r w:rsidR="006E09E5" w:rsidRPr="006852C0">
        <w:rPr>
          <w:rFonts w:eastAsia="MS Mincho"/>
          <w:sz w:val="28"/>
          <w:szCs w:val="26"/>
        </w:rPr>
        <w:t xml:space="preserve">Переключает фильтры </w:t>
      </w:r>
      <w:r w:rsidR="00BF68E5" w:rsidRPr="006852C0">
        <w:rPr>
          <w:rFonts w:eastAsia="MS Mincho"/>
          <w:sz w:val="28"/>
          <w:szCs w:val="26"/>
        </w:rPr>
        <w:t xml:space="preserve">по </w:t>
      </w:r>
      <w:r w:rsidRPr="006852C0">
        <w:rPr>
          <w:rFonts w:eastAsia="MS Mincho"/>
          <w:sz w:val="28"/>
          <w:szCs w:val="26"/>
        </w:rPr>
        <w:t>выбранн</w:t>
      </w:r>
      <w:r w:rsidR="000427A4" w:rsidRPr="006852C0">
        <w:rPr>
          <w:rFonts w:eastAsia="MS Mincho"/>
          <w:sz w:val="28"/>
          <w:szCs w:val="26"/>
        </w:rPr>
        <w:t>ому источнику синхронизации</w:t>
      </w:r>
      <w:r w:rsidRPr="006852C0">
        <w:rPr>
          <w:rFonts w:eastAsia="MS Mincho"/>
          <w:sz w:val="28"/>
          <w:szCs w:val="26"/>
        </w:rPr>
        <w:t xml:space="preserve">: </w:t>
      </w:r>
    </w:p>
    <w:p w:rsidR="007C765E" w:rsidRPr="006852C0" w:rsidRDefault="00F05A40" w:rsidP="00C9048D">
      <w:pPr>
        <w:tabs>
          <w:tab w:val="left" w:pos="1404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ПС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ab/>
      </w:r>
      <w:r w:rsidR="007C765E" w:rsidRPr="006852C0">
        <w:rPr>
          <w:rFonts w:eastAsia="MS Mincho"/>
          <w:sz w:val="28"/>
          <w:szCs w:val="26"/>
        </w:rPr>
        <w:t>- полный сигнал</w:t>
      </w:r>
      <w:r w:rsidR="00CE56E8" w:rsidRPr="006852C0">
        <w:rPr>
          <w:rFonts w:eastAsia="MS Mincho"/>
          <w:sz w:val="28"/>
          <w:szCs w:val="26"/>
        </w:rPr>
        <w:t xml:space="preserve">,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АС</w:t>
      </w:r>
      <w:r w:rsidRPr="006852C0">
        <w:rPr>
          <w:rFonts w:eastAsia="MS Mincho"/>
          <w:sz w:val="28"/>
          <w:szCs w:val="26"/>
        </w:rPr>
        <w:t>″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="007C765E" w:rsidRPr="006852C0">
        <w:rPr>
          <w:rFonts w:eastAsia="MS Mincho"/>
          <w:sz w:val="28"/>
          <w:szCs w:val="26"/>
        </w:rPr>
        <w:t>- закрытый вход;</w:t>
      </w:r>
      <w:r w:rsidR="00CE56E8" w:rsidRPr="006852C0">
        <w:rPr>
          <w:rFonts w:eastAsia="MS Mincho"/>
          <w:sz w:val="28"/>
          <w:szCs w:val="26"/>
        </w:rPr>
        <w:t xml:space="preserve">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ФНЧ</w:t>
      </w:r>
      <w:r w:rsidRPr="006852C0">
        <w:rPr>
          <w:rFonts w:eastAsia="MS Mincho"/>
          <w:sz w:val="28"/>
          <w:szCs w:val="26"/>
        </w:rPr>
        <w:t>″</w:t>
      </w:r>
      <w:r w:rsidR="001C6D45" w:rsidRPr="006852C0">
        <w:rPr>
          <w:rFonts w:eastAsia="MS Mincho"/>
          <w:sz w:val="28"/>
          <w:szCs w:val="26"/>
        </w:rPr>
        <w:t xml:space="preserve">; </w:t>
      </w:r>
      <w:r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ФВЧ</w:t>
      </w:r>
      <w:r w:rsidRPr="006852C0">
        <w:rPr>
          <w:rFonts w:eastAsia="MS Mincho"/>
          <w:sz w:val="28"/>
          <w:szCs w:val="26"/>
        </w:rPr>
        <w:t>″</w:t>
      </w:r>
      <w:r w:rsidR="006067A4" w:rsidRPr="006852C0">
        <w:rPr>
          <w:rFonts w:eastAsia="MS Mincho"/>
          <w:sz w:val="28"/>
          <w:szCs w:val="26"/>
        </w:rPr>
        <w:t>;</w:t>
      </w:r>
    </w:p>
    <w:p w:rsidR="00896825" w:rsidRPr="006852C0" w:rsidRDefault="007C765E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-</w:t>
      </w:r>
      <w:r w:rsidR="00363FCF" w:rsidRPr="006852C0">
        <w:rPr>
          <w:rFonts w:eastAsia="MS Mincho"/>
          <w:sz w:val="28"/>
          <w:szCs w:val="26"/>
        </w:rPr>
        <w:t> 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</w:t>
      </w:r>
      <w:r w:rsidRPr="006852C0">
        <w:rPr>
          <w:rFonts w:ascii="Arial Narrow" w:eastAsia="MS Mincho" w:hAnsi="Arial Narrow"/>
          <w:b/>
          <w:caps/>
          <w:sz w:val="28"/>
          <w:szCs w:val="26"/>
        </w:rPr>
        <w:t>оиск</w:t>
      </w:r>
      <w:r w:rsidR="00F05A40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  <w:r w:rsidR="008F776E" w:rsidRPr="006852C0">
        <w:rPr>
          <w:rFonts w:eastAsia="MS Mincho"/>
          <w:sz w:val="28"/>
          <w:szCs w:val="26"/>
        </w:rPr>
        <w:t> </w:t>
      </w:r>
      <w:r w:rsidR="0001315E" w:rsidRPr="006852C0">
        <w:rPr>
          <w:rFonts w:eastAsia="MS Mincho"/>
          <w:sz w:val="28"/>
          <w:szCs w:val="26"/>
        </w:rPr>
        <w:t xml:space="preserve">Управление </w:t>
      </w:r>
      <w:r w:rsidRPr="006852C0">
        <w:rPr>
          <w:rFonts w:eastAsia="MS Mincho"/>
          <w:sz w:val="28"/>
          <w:szCs w:val="26"/>
        </w:rPr>
        <w:t>автоматическ</w:t>
      </w:r>
      <w:r w:rsidR="0001315E" w:rsidRPr="006852C0">
        <w:rPr>
          <w:rFonts w:eastAsia="MS Mincho"/>
          <w:sz w:val="28"/>
          <w:szCs w:val="26"/>
        </w:rPr>
        <w:t>им поиском уровня синхронизации</w:t>
      </w:r>
      <w:r w:rsidR="00896825" w:rsidRPr="006852C0">
        <w:rPr>
          <w:rFonts w:eastAsia="MS Mincho"/>
          <w:sz w:val="28"/>
          <w:szCs w:val="26"/>
        </w:rPr>
        <w:t>:</w:t>
      </w:r>
    </w:p>
    <w:p w:rsidR="00E94C66" w:rsidRPr="006852C0" w:rsidRDefault="00896825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1) 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Режим</w:t>
      </w:r>
      <w:r w:rsidR="0071202B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включает </w:t>
      </w:r>
      <w:r w:rsidR="00E94C66" w:rsidRPr="006852C0">
        <w:rPr>
          <w:rFonts w:eastAsia="MS Mincho"/>
          <w:sz w:val="28"/>
          <w:szCs w:val="26"/>
        </w:rPr>
        <w:t>″</w:t>
      </w:r>
      <w:r w:rsidR="00E94C66" w:rsidRPr="006852C0">
        <w:rPr>
          <w:rFonts w:ascii="Arial Narrow" w:eastAsia="MS Mincho" w:hAnsi="Arial Narrow"/>
          <w:b/>
          <w:sz w:val="28"/>
          <w:szCs w:val="26"/>
        </w:rPr>
        <w:t>Автоматический</w:t>
      </w:r>
      <w:r w:rsidR="00E94C66" w:rsidRPr="006852C0">
        <w:rPr>
          <w:rFonts w:eastAsia="MS Mincho"/>
          <w:sz w:val="28"/>
          <w:szCs w:val="26"/>
        </w:rPr>
        <w:t xml:space="preserve">″ </w:t>
      </w:r>
      <w:r w:rsidR="0071202B" w:rsidRPr="006852C0">
        <w:rPr>
          <w:rFonts w:eastAsia="MS Mincho"/>
          <w:sz w:val="28"/>
          <w:szCs w:val="26"/>
        </w:rPr>
        <w:t>и выключает 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Ручной</w:t>
      </w:r>
      <w:r w:rsidR="0071202B" w:rsidRPr="006852C0">
        <w:rPr>
          <w:rFonts w:eastAsia="MS Mincho"/>
          <w:sz w:val="28"/>
          <w:szCs w:val="26"/>
        </w:rPr>
        <w:t xml:space="preserve">″ </w:t>
      </w:r>
      <w:r w:rsidR="00E94C66" w:rsidRPr="006852C0">
        <w:rPr>
          <w:rFonts w:eastAsia="MS Mincho"/>
          <w:sz w:val="28"/>
          <w:szCs w:val="26"/>
        </w:rPr>
        <w:t>поиск</w:t>
      </w:r>
      <w:r w:rsidR="00C33E9A" w:rsidRPr="006852C0">
        <w:rPr>
          <w:rFonts w:eastAsia="MS Mincho"/>
          <w:sz w:val="28"/>
          <w:szCs w:val="26"/>
        </w:rPr>
        <w:t xml:space="preserve"> </w:t>
      </w:r>
      <w:r w:rsidR="0071202B" w:rsidRPr="006852C0">
        <w:rPr>
          <w:rFonts w:eastAsia="MS Mincho"/>
          <w:sz w:val="28"/>
          <w:szCs w:val="26"/>
        </w:rPr>
        <w:t xml:space="preserve">уровня </w:t>
      </w:r>
      <w:r w:rsidR="00C33E9A" w:rsidRPr="006852C0">
        <w:rPr>
          <w:rFonts w:eastAsia="MS Mincho"/>
          <w:sz w:val="28"/>
          <w:szCs w:val="26"/>
        </w:rPr>
        <w:t>синхронизации.</w:t>
      </w:r>
    </w:p>
    <w:p w:rsidR="00C33E9A" w:rsidRPr="006852C0" w:rsidRDefault="00C33E9A" w:rsidP="000D56DC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 автоматическом режиме после каждого кадра уровень синхронизации устанавливается на уровень 0,5 от амплитудного значения сигнала</w:t>
      </w:r>
      <w:r w:rsidR="00B24987" w:rsidRPr="006852C0">
        <w:rPr>
          <w:rFonts w:eastAsia="MS Mincho"/>
          <w:sz w:val="28"/>
          <w:szCs w:val="26"/>
        </w:rPr>
        <w:t>;</w:t>
      </w:r>
    </w:p>
    <w:p w:rsidR="007C765E" w:rsidRPr="006852C0" w:rsidRDefault="00B24987" w:rsidP="00861BB1">
      <w:pPr>
        <w:spacing w:line="276" w:lineRule="auto"/>
        <w:ind w:firstLine="624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2) </w:t>
      </w:r>
      <w:r w:rsidR="00C33E9A" w:rsidRPr="006852C0">
        <w:rPr>
          <w:rFonts w:eastAsia="MS Mincho"/>
          <w:sz w:val="28"/>
          <w:szCs w:val="26"/>
        </w:rPr>
        <w:t>″</w:t>
      </w:r>
      <w:r w:rsidR="0071202B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C33E9A" w:rsidRPr="006852C0">
        <w:rPr>
          <w:rFonts w:eastAsia="MS Mincho"/>
          <w:sz w:val="28"/>
          <w:szCs w:val="26"/>
        </w:rPr>
        <w:t xml:space="preserve">″ - однократный поиск уровня </w:t>
      </w:r>
      <w:r w:rsidR="007C765E" w:rsidRPr="006852C0">
        <w:rPr>
          <w:rFonts w:eastAsia="MS Mincho"/>
          <w:sz w:val="28"/>
          <w:szCs w:val="26"/>
        </w:rPr>
        <w:t>синхронизации</w:t>
      </w:r>
      <w:r w:rsidR="005B7147" w:rsidRPr="006852C0">
        <w:rPr>
          <w:rFonts w:eastAsia="MS Mincho"/>
          <w:sz w:val="28"/>
          <w:szCs w:val="26"/>
        </w:rPr>
        <w:t xml:space="preserve"> (</w:t>
      </w:r>
      <w:r w:rsidR="00EE7DC1" w:rsidRPr="006852C0">
        <w:rPr>
          <w:rFonts w:eastAsia="MS Mincho"/>
          <w:sz w:val="28"/>
          <w:szCs w:val="26"/>
        </w:rPr>
        <w:t>кнопк</w:t>
      </w:r>
      <w:r w:rsidR="005B7147" w:rsidRPr="006852C0">
        <w:rPr>
          <w:rFonts w:eastAsia="MS Mincho"/>
          <w:sz w:val="28"/>
          <w:szCs w:val="26"/>
        </w:rPr>
        <w:t>а</w:t>
      </w:r>
      <w:r w:rsidR="00EE7DC1" w:rsidRPr="006852C0">
        <w:rPr>
          <w:rFonts w:eastAsia="MS Mincho"/>
          <w:sz w:val="28"/>
          <w:szCs w:val="26"/>
        </w:rPr>
        <w:t xml:space="preserve"> ″</w:t>
      </w:r>
      <w:r w:rsidR="00EE7DC1" w:rsidRPr="006852C0">
        <w:rPr>
          <w:rFonts w:ascii="Arial Narrow" w:eastAsia="MS Mincho" w:hAnsi="Arial Narrow"/>
          <w:b/>
          <w:sz w:val="28"/>
          <w:szCs w:val="26"/>
        </w:rPr>
        <w:t>Найти</w:t>
      </w:r>
      <w:r w:rsidR="00EE7DC1" w:rsidRPr="006852C0">
        <w:rPr>
          <w:rFonts w:eastAsia="MS Mincho"/>
          <w:sz w:val="28"/>
          <w:szCs w:val="26"/>
        </w:rPr>
        <w:t>″</w:t>
      </w:r>
      <w:r w:rsidR="005B7147" w:rsidRPr="006852C0">
        <w:rPr>
          <w:rFonts w:eastAsia="MS Mincho"/>
          <w:sz w:val="28"/>
          <w:szCs w:val="26"/>
        </w:rPr>
        <w:t>)</w:t>
      </w:r>
      <w:r w:rsidR="007C765E" w:rsidRPr="006852C0">
        <w:rPr>
          <w:rFonts w:eastAsia="MS Mincho"/>
          <w:sz w:val="28"/>
          <w:szCs w:val="26"/>
        </w:rPr>
        <w:t>.</w:t>
      </w:r>
    </w:p>
    <w:p w:rsidR="00341BF2" w:rsidRPr="006852C0" w:rsidRDefault="00341BF2" w:rsidP="00341BF2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Вращение ручки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 xml:space="preserve">″ устанавливает уровень синхронизации, а также перемещает маркер  </w:t>
      </w:r>
      <w:r w:rsidR="007F499E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3990"/>
            <wp:effectExtent l="0" t="0" r="1905" b="0"/>
            <wp:docPr id="33" name="Рисунок 33" descr="курсо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курсор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 xml:space="preserve">  или  </w:t>
      </w:r>
      <w:r w:rsidR="007F499E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73990"/>
            <wp:effectExtent l="0" t="0" r="1905" b="0"/>
            <wp:docPr id="34" name="Рисунок 34" descr="курсо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курсор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52C0">
        <w:rPr>
          <w:rFonts w:eastAsia="MS Mincho"/>
          <w:sz w:val="28"/>
          <w:szCs w:val="26"/>
        </w:rPr>
        <w:t>, отображающий положение уровня синхронизации, в зависимости от того, по какому каналу выполняется синхронизация</w:t>
      </w:r>
      <w:r w:rsidR="00092881" w:rsidRPr="006852C0">
        <w:rPr>
          <w:rFonts w:eastAsia="MS Mincho"/>
          <w:sz w:val="28"/>
          <w:szCs w:val="26"/>
        </w:rPr>
        <w:t>, при внешней синхронизации</w:t>
      </w:r>
      <w:r w:rsidRPr="006852C0">
        <w:rPr>
          <w:rFonts w:eastAsia="MS Mincho"/>
          <w:sz w:val="28"/>
          <w:szCs w:val="26"/>
        </w:rPr>
        <w:t xml:space="preserve"> </w:t>
      </w:r>
      <w:r w:rsidR="00092881" w:rsidRPr="006852C0">
        <w:rPr>
          <w:rFonts w:eastAsia="MS Mincho"/>
          <w:sz w:val="28"/>
          <w:szCs w:val="26"/>
        </w:rPr>
        <w:t>маркеры отсутствуют.</w:t>
      </w:r>
    </w:p>
    <w:p w:rsidR="00341BF2" w:rsidRPr="006852C0" w:rsidRDefault="00DB2BCC" w:rsidP="004D7360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>Нажатие на ручку ″</w:t>
      </w:r>
      <w:r w:rsidRPr="006852C0">
        <w:rPr>
          <w:rFonts w:ascii="Arial Narrow" w:eastAsia="MS Mincho" w:hAnsi="Arial Narrow"/>
          <w:b/>
          <w:sz w:val="28"/>
          <w:szCs w:val="26"/>
        </w:rPr>
        <w:t>УРОВЕНЬ</w:t>
      </w:r>
      <w:r w:rsidRPr="006852C0">
        <w:rPr>
          <w:rFonts w:eastAsia="MS Mincho"/>
          <w:sz w:val="28"/>
          <w:szCs w:val="26"/>
        </w:rPr>
        <w:t>″ устанавливает нулевое значение уровня синхронизации.</w:t>
      </w:r>
    </w:p>
    <w:p w:rsidR="007C765E" w:rsidRDefault="00692700" w:rsidP="00DA3DAD">
      <w:pPr>
        <w:pStyle w:val="3"/>
      </w:pPr>
      <w:bookmarkStart w:id="41" w:name="_Toc427142020"/>
      <w:bookmarkStart w:id="42" w:name="_Toc498074084"/>
      <w:r>
        <w:t>3.</w:t>
      </w:r>
      <w:r w:rsidR="00791186">
        <w:t>6</w:t>
      </w:r>
      <w:r>
        <w:tab/>
      </w:r>
      <w:r w:rsidR="007C765E">
        <w:t xml:space="preserve">Работа в режиме </w:t>
      </w:r>
      <w:r w:rsidR="00D52B0F">
        <w:t>″</w:t>
      </w:r>
      <w:r w:rsidR="007C765E">
        <w:t>МЕНЮ</w:t>
      </w:r>
      <w:bookmarkEnd w:id="41"/>
      <w:r w:rsidR="00D52B0F">
        <w:t>″</w:t>
      </w:r>
      <w:bookmarkEnd w:id="42"/>
    </w:p>
    <w:p w:rsidR="00930EB1" w:rsidRPr="00930EB1" w:rsidRDefault="00930EB1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bCs/>
          <w:sz w:val="6"/>
          <w:szCs w:val="6"/>
          <w:lang w:val="en-US"/>
        </w:rPr>
      </w:pPr>
      <w:bookmarkStart w:id="43" w:name="_Toc224455363"/>
    </w:p>
    <w:p w:rsidR="004B73AC" w:rsidRPr="006852C0" w:rsidRDefault="00692700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bCs/>
          <w:sz w:val="28"/>
          <w:szCs w:val="26"/>
        </w:rPr>
        <w:t>3.</w:t>
      </w:r>
      <w:r w:rsidR="00791186" w:rsidRPr="006852C0">
        <w:rPr>
          <w:rFonts w:eastAsia="MS Mincho"/>
          <w:bCs/>
          <w:sz w:val="28"/>
          <w:szCs w:val="26"/>
        </w:rPr>
        <w:t>6</w:t>
      </w:r>
      <w:r w:rsidRPr="006852C0">
        <w:rPr>
          <w:rFonts w:eastAsia="MS Mincho"/>
          <w:bCs/>
          <w:sz w:val="28"/>
          <w:szCs w:val="26"/>
        </w:rPr>
        <w:t>.1</w:t>
      </w:r>
      <w:r w:rsidRPr="006852C0">
        <w:rPr>
          <w:rFonts w:eastAsia="MS Mincho"/>
          <w:bCs/>
          <w:sz w:val="28"/>
          <w:szCs w:val="26"/>
        </w:rPr>
        <w:tab/>
      </w:r>
      <w:r w:rsidR="007C765E" w:rsidRPr="006852C0">
        <w:rPr>
          <w:rFonts w:eastAsia="MS Mincho"/>
          <w:bCs/>
          <w:sz w:val="28"/>
          <w:szCs w:val="26"/>
        </w:rPr>
        <w:t>Кнопка</w:t>
      </w:r>
      <w:r w:rsidR="007C765E" w:rsidRPr="006852C0">
        <w:rPr>
          <w:rFonts w:eastAsia="MS Mincho"/>
          <w:bCs/>
          <w:i/>
          <w:iCs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bCs/>
          <w:sz w:val="28"/>
          <w:szCs w:val="26"/>
        </w:rPr>
        <w:t>МЕНЮ</w:t>
      </w:r>
      <w:bookmarkEnd w:id="43"/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bCs/>
          <w:sz w:val="28"/>
          <w:szCs w:val="26"/>
        </w:rPr>
        <w:t xml:space="preserve"> включает отображение меню на </w:t>
      </w:r>
      <w:r w:rsidR="00634657" w:rsidRPr="006852C0">
        <w:rPr>
          <w:rFonts w:eastAsia="MS Mincho"/>
          <w:bCs/>
          <w:sz w:val="28"/>
          <w:szCs w:val="26"/>
        </w:rPr>
        <w:t>экране</w:t>
      </w:r>
      <w:r w:rsidR="007C765E" w:rsidRPr="006852C0">
        <w:rPr>
          <w:rFonts w:eastAsia="MS Mincho"/>
          <w:bCs/>
          <w:sz w:val="28"/>
          <w:szCs w:val="26"/>
        </w:rPr>
        <w:t>, последовательными нажатиями закрывает откр</w:t>
      </w:r>
      <w:r w:rsidR="00BD213B" w:rsidRPr="006852C0">
        <w:rPr>
          <w:rFonts w:eastAsia="MS Mincho"/>
          <w:bCs/>
          <w:sz w:val="28"/>
          <w:szCs w:val="26"/>
        </w:rPr>
        <w:t xml:space="preserve">ытые страницы меню и выключает отображение </w:t>
      </w:r>
      <w:r w:rsidR="00112E7D" w:rsidRPr="006852C0">
        <w:rPr>
          <w:rFonts w:eastAsia="MS Mincho"/>
          <w:bCs/>
          <w:sz w:val="28"/>
          <w:szCs w:val="26"/>
        </w:rPr>
        <w:t>меню</w:t>
      </w:r>
      <w:r w:rsidR="007C765E" w:rsidRPr="006852C0">
        <w:rPr>
          <w:rFonts w:eastAsia="MS Mincho"/>
          <w:bCs/>
          <w:sz w:val="28"/>
          <w:szCs w:val="26"/>
        </w:rPr>
        <w:t>.</w:t>
      </w:r>
      <w:r w:rsidR="007C765E" w:rsidRPr="006852C0">
        <w:rPr>
          <w:rFonts w:eastAsia="MS Mincho"/>
          <w:sz w:val="28"/>
          <w:szCs w:val="26"/>
        </w:rPr>
        <w:t xml:space="preserve"> При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7C765E" w:rsidRPr="006852C0">
        <w:rPr>
          <w:rFonts w:eastAsia="MS Mincho"/>
          <w:sz w:val="28"/>
          <w:szCs w:val="26"/>
        </w:rPr>
        <w:t>включении</w:t>
      </w:r>
      <w:r w:rsidR="006C3753" w:rsidRPr="006852C0">
        <w:rPr>
          <w:rFonts w:eastAsia="MS Mincho"/>
          <w:sz w:val="28"/>
          <w:szCs w:val="26"/>
        </w:rPr>
        <w:t> </w:t>
      </w:r>
      <w:r w:rsidR="00207CF5" w:rsidRPr="006852C0">
        <w:rPr>
          <w:rFonts w:eastAsia="MS Mincho"/>
          <w:sz w:val="28"/>
          <w:szCs w:val="26"/>
        </w:rPr>
        <w:t>меню</w:t>
      </w:r>
      <w:r w:rsidR="007C765E" w:rsidRPr="006852C0">
        <w:rPr>
          <w:rFonts w:eastAsia="MS Mincho"/>
          <w:sz w:val="28"/>
          <w:szCs w:val="26"/>
        </w:rPr>
        <w:t xml:space="preserve"> отображается последняя открытая страница меню. Переключение страниц меню осуществляется </w:t>
      </w:r>
      <w:r w:rsidR="006A031A" w:rsidRPr="006852C0">
        <w:rPr>
          <w:rFonts w:eastAsia="MS Mincho"/>
          <w:sz w:val="28"/>
          <w:szCs w:val="26"/>
        </w:rPr>
        <w:t xml:space="preserve">вращением </w:t>
      </w:r>
      <w:r w:rsidR="007C765E" w:rsidRPr="006852C0">
        <w:rPr>
          <w:rFonts w:eastAsia="MS Mincho"/>
          <w:sz w:val="28"/>
          <w:szCs w:val="26"/>
        </w:rPr>
        <w:t>ручк</w:t>
      </w:r>
      <w:r w:rsidR="006A031A" w:rsidRPr="006852C0">
        <w:rPr>
          <w:rFonts w:eastAsia="MS Mincho"/>
          <w:sz w:val="28"/>
          <w:szCs w:val="26"/>
        </w:rPr>
        <w:t>и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при наличии индикатора </w:t>
      </w:r>
      <w:r w:rsidR="008F7117" w:rsidRPr="006852C0">
        <w:rPr>
          <w:rFonts w:eastAsia="MS Mincho"/>
          <w:sz w:val="28"/>
          <w:szCs w:val="26"/>
        </w:rPr>
        <w:t>″</w:t>
      </w:r>
      <w:r w:rsidR="008F7117" w:rsidRPr="006852C0">
        <w:rPr>
          <w:rFonts w:eastAsia="MS Mincho"/>
          <w:sz w:val="28"/>
          <w:szCs w:val="26"/>
          <w:lang w:val="en-US"/>
        </w:rPr>
        <w:t> </w:t>
      </w:r>
      <w:r w:rsidR="007F499E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990" cy="173990"/>
            <wp:effectExtent l="0" t="0" r="0" b="0"/>
            <wp:docPr id="35" name="Рисунок 3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478" w:rsidRPr="006852C0">
        <w:rPr>
          <w:rFonts w:eastAsia="MS Mincho"/>
          <w:sz w:val="28"/>
          <w:szCs w:val="26"/>
          <w:lang w:val="en-US"/>
        </w:rPr>
        <w:t> 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BD1478" w:rsidRPr="006852C0">
        <w:rPr>
          <w:rFonts w:eastAsia="MS Mincho"/>
          <w:sz w:val="28"/>
          <w:szCs w:val="26"/>
        </w:rPr>
        <w:t xml:space="preserve">рядом с названием </w:t>
      </w:r>
      <w:r w:rsidR="007C765E" w:rsidRPr="006852C0">
        <w:rPr>
          <w:rFonts w:eastAsia="MS Mincho"/>
          <w:sz w:val="28"/>
          <w:szCs w:val="26"/>
        </w:rPr>
        <w:t>страниц</w:t>
      </w:r>
      <w:r w:rsidR="00BD1478" w:rsidRPr="006852C0">
        <w:rPr>
          <w:rFonts w:eastAsia="MS Mincho"/>
          <w:sz w:val="28"/>
          <w:szCs w:val="26"/>
        </w:rPr>
        <w:t>ы</w:t>
      </w:r>
      <w:r w:rsidR="007C765E" w:rsidRPr="006852C0">
        <w:rPr>
          <w:rFonts w:eastAsia="MS Mincho"/>
          <w:sz w:val="28"/>
          <w:szCs w:val="26"/>
        </w:rPr>
        <w:t xml:space="preserve">. Нажатие кнопки 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8F7117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4B73AC" w:rsidRPr="006852C0">
        <w:rPr>
          <w:rFonts w:eastAsia="MS Mincho"/>
          <w:sz w:val="28"/>
          <w:szCs w:val="26"/>
        </w:rPr>
        <w:t>осуществляет переход на предыдущую страницу. Если в режиме ″</w:t>
      </w:r>
      <w:r w:rsidR="004B73AC"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4B73AC" w:rsidRPr="006852C0">
        <w:rPr>
          <w:rFonts w:eastAsia="MS Mincho"/>
          <w:sz w:val="28"/>
          <w:szCs w:val="26"/>
        </w:rPr>
        <w:t xml:space="preserve">″ </w:t>
      </w:r>
      <w:r w:rsidR="00B45A57" w:rsidRPr="006852C0">
        <w:rPr>
          <w:rFonts w:eastAsia="MS Mincho"/>
          <w:sz w:val="28"/>
          <w:szCs w:val="26"/>
        </w:rPr>
        <w:t xml:space="preserve">осуществлялось </w:t>
      </w:r>
      <w:r w:rsidR="003C369B" w:rsidRPr="006852C0">
        <w:rPr>
          <w:rFonts w:eastAsia="MS Mincho"/>
          <w:sz w:val="28"/>
          <w:szCs w:val="26"/>
        </w:rPr>
        <w:t xml:space="preserve">переключение параметров и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7F499E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990" cy="173990"/>
            <wp:effectExtent l="0" t="0" r="0" b="0"/>
            <wp:docPr id="36" name="Рисунок 36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 находится не в заглавной позиции, необходимо повторно нажать кнопку, где находится</w:t>
      </w:r>
      <w:r w:rsidR="003C369B" w:rsidRPr="006852C0">
        <w:rPr>
          <w:rFonts w:eastAsia="MS Mincho"/>
          <w:sz w:val="28"/>
          <w:szCs w:val="26"/>
        </w:rPr>
        <w:t xml:space="preserve"> </w:t>
      </w:r>
      <w:r w:rsidR="00A877B3" w:rsidRPr="006852C0">
        <w:rPr>
          <w:rFonts w:eastAsia="MS Mincho"/>
          <w:sz w:val="28"/>
          <w:szCs w:val="26"/>
        </w:rPr>
        <w:t>индикатор ″</w:t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7F499E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990" cy="173990"/>
            <wp:effectExtent l="0" t="0" r="0" b="0"/>
            <wp:docPr id="37" name="Рисунок 37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7B3" w:rsidRPr="006852C0">
        <w:rPr>
          <w:rFonts w:eastAsia="MS Mincho"/>
          <w:sz w:val="28"/>
          <w:szCs w:val="26"/>
          <w:lang w:val="en-US"/>
        </w:rPr>
        <w:t> </w:t>
      </w:r>
      <w:r w:rsidR="00A877B3" w:rsidRPr="006852C0">
        <w:rPr>
          <w:rFonts w:eastAsia="MS Mincho"/>
          <w:sz w:val="28"/>
          <w:szCs w:val="26"/>
        </w:rPr>
        <w:t>″.</w:t>
      </w:r>
    </w:p>
    <w:p w:rsidR="007C765E" w:rsidRPr="006852C0" w:rsidRDefault="007C765E" w:rsidP="00EA489D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Длительное нажатие кнопки 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МЕНЮ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 убирает меню с экрана. 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Войти в режим меню той или иной функции можно, нажав соответствующую функциональную кнопку: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КАНАЛ</w:t>
      </w:r>
      <w:r w:rsidR="006C3753" w:rsidRPr="006852C0">
        <w:rPr>
          <w:rFonts w:ascii="Arial Narrow" w:eastAsia="MS Mincho" w:hAnsi="Arial Narrow"/>
          <w:b/>
          <w:sz w:val="28"/>
          <w:szCs w:val="26"/>
        </w:rPr>
        <w:t> </w:t>
      </w:r>
      <w:r w:rsidRPr="006852C0">
        <w:rPr>
          <w:rFonts w:ascii="Arial Narrow" w:eastAsia="MS Mincho" w:hAnsi="Arial Narrow"/>
          <w:b/>
          <w:sz w:val="28"/>
          <w:szCs w:val="26"/>
        </w:rPr>
        <w:t>2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РАЗВ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СИНХР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КУРСОРЫ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ДИСПЛЕЙ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ПАМЯТЬ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ИЗМЕР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 xml:space="preserve">, 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ascii="Arial Narrow" w:eastAsia="MS Mincho" w:hAnsi="Arial Narrow"/>
          <w:b/>
          <w:sz w:val="28"/>
          <w:szCs w:val="26"/>
        </w:rPr>
        <w:t>СЕРВИС</w:t>
      </w:r>
      <w:r w:rsidR="002C6A13" w:rsidRPr="006852C0">
        <w:rPr>
          <w:rFonts w:eastAsia="MS Mincho"/>
          <w:sz w:val="28"/>
          <w:szCs w:val="26"/>
        </w:rPr>
        <w:t>″</w:t>
      </w:r>
      <w:r w:rsidRPr="006852C0">
        <w:rPr>
          <w:rFonts w:eastAsia="MS Mincho"/>
          <w:sz w:val="28"/>
          <w:szCs w:val="26"/>
        </w:rPr>
        <w:t>.</w:t>
      </w:r>
    </w:p>
    <w:p w:rsidR="007C765E" w:rsidRPr="006852C0" w:rsidRDefault="003771A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lastRenderedPageBreak/>
        <w:t>Наличие и</w:t>
      </w:r>
      <w:r w:rsidR="007C765E" w:rsidRPr="006852C0">
        <w:rPr>
          <w:rFonts w:eastAsia="MS Mincho"/>
          <w:sz w:val="28"/>
          <w:szCs w:val="26"/>
        </w:rPr>
        <w:t>ндикатор</w:t>
      </w:r>
      <w:r w:rsidRPr="006852C0">
        <w:rPr>
          <w:rFonts w:eastAsia="MS Mincho"/>
          <w:sz w:val="28"/>
          <w:szCs w:val="26"/>
        </w:rPr>
        <w:t>а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8A61BA" w:rsidRPr="006852C0">
        <w:rPr>
          <w:rFonts w:eastAsia="MS Mincho"/>
          <w:sz w:val="28"/>
          <w:szCs w:val="26"/>
        </w:rPr>
        <w:t>″</w:t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7F499E" w:rsidRPr="006852C0">
        <w:rPr>
          <w:rFonts w:eastAsia="MS Mincho"/>
          <w:noProof/>
          <w:sz w:val="28"/>
          <w:szCs w:val="26"/>
        </w:rPr>
        <w:drawing>
          <wp:inline distT="0" distB="0" distL="0" distR="0">
            <wp:extent cx="173990" cy="173990"/>
            <wp:effectExtent l="0" t="0" r="0" b="0"/>
            <wp:docPr id="38" name="Рисунок 38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1BA" w:rsidRPr="006852C0">
        <w:rPr>
          <w:rFonts w:eastAsia="MS Mincho"/>
          <w:sz w:val="28"/>
          <w:szCs w:val="26"/>
          <w:lang w:val="en-US"/>
        </w:rPr>
        <w:t>  </w:t>
      </w:r>
      <w:r w:rsidR="008A61BA" w:rsidRPr="006852C0">
        <w:rPr>
          <w:rFonts w:eastAsia="MS Mincho"/>
          <w:sz w:val="28"/>
          <w:szCs w:val="26"/>
        </w:rPr>
        <w:t xml:space="preserve">″ </w:t>
      </w:r>
      <w:r w:rsidR="007C765E" w:rsidRPr="006852C0">
        <w:rPr>
          <w:rFonts w:eastAsia="MS Mincho"/>
          <w:sz w:val="28"/>
          <w:szCs w:val="26"/>
        </w:rPr>
        <w:t xml:space="preserve">в одном из </w:t>
      </w:r>
      <w:r w:rsidR="00AB07C3" w:rsidRPr="006852C0">
        <w:rPr>
          <w:rFonts w:eastAsia="MS Mincho"/>
          <w:sz w:val="28"/>
          <w:szCs w:val="26"/>
        </w:rPr>
        <w:t>позиций</w:t>
      </w:r>
      <w:r w:rsidR="007C765E" w:rsidRPr="006852C0">
        <w:rPr>
          <w:rFonts w:eastAsia="MS Mincho"/>
          <w:sz w:val="28"/>
          <w:szCs w:val="26"/>
        </w:rPr>
        <w:t xml:space="preserve"> меню означает, что параметры этой функции можно изменять вращением ручки 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8A61BA" w:rsidRPr="006852C0">
        <w:rPr>
          <w:rFonts w:eastAsia="MS Mincho"/>
          <w:sz w:val="28"/>
          <w:szCs w:val="26"/>
        </w:rPr>
        <w:t>″</w:t>
      </w:r>
      <w:r w:rsidR="007C765E" w:rsidRPr="006852C0">
        <w:rPr>
          <w:rFonts w:eastAsia="MS Mincho"/>
          <w:sz w:val="28"/>
          <w:szCs w:val="26"/>
        </w:rPr>
        <w:t>.</w:t>
      </w:r>
    </w:p>
    <w:p w:rsidR="009310F0" w:rsidRPr="006852C0" w:rsidRDefault="007F499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539115</wp:posOffset>
                </wp:positionV>
                <wp:extent cx="71120" cy="53975"/>
                <wp:effectExtent l="11430" t="8890" r="12700" b="13335"/>
                <wp:wrapNone/>
                <wp:docPr id="39" name="Auto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2ABBFE" id="_x0000_t109" coordsize="21600,21600" o:spt="109" path="m,l,21600r21600,l21600,xe">
                <v:stroke joinstyle="miter"/>
                <v:path gradientshapeok="t" o:connecttype="rect"/>
              </v:shapetype>
              <v:shape id="AutoShape 1076" o:spid="_x0000_s1026" type="#_x0000_t109" style="position:absolute;margin-left:362.45pt;margin-top:42.45pt;width:5.6pt;height:4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" strokeweight="1pt"/>
            </w:pict>
          </mc:Fallback>
        </mc:AlternateContent>
      </w:r>
      <w:r w:rsidRPr="006852C0">
        <w:rPr>
          <w:rFonts w:eastAsia="MS Mincho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539115</wp:posOffset>
                </wp:positionV>
                <wp:extent cx="71120" cy="53975"/>
                <wp:effectExtent l="6985" t="8890" r="7620" b="13335"/>
                <wp:wrapNone/>
                <wp:docPr id="32" name="Auto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53975"/>
                        </a:xfrm>
                        <a:prstGeom prst="flowChartProcess">
                          <a:avLst/>
                        </a:prstGeom>
                        <a:solidFill>
                          <a:srgbClr val="000000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C3122" id="AutoShape 706" o:spid="_x0000_s1026" type="#_x0000_t109" style="position:absolute;margin-left:59.85pt;margin-top:42.45pt;width:5.6pt;height:4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" fillcolor="black" strokeweight="1pt"/>
            </w:pict>
          </mc:Fallback>
        </mc:AlternateContent>
      </w:r>
      <w:r w:rsidR="007C765E" w:rsidRPr="006852C0">
        <w:rPr>
          <w:rFonts w:eastAsia="MS Mincho"/>
          <w:sz w:val="28"/>
          <w:szCs w:val="26"/>
        </w:rPr>
        <w:t>При входе в функцион</w:t>
      </w:r>
      <w:r w:rsidR="00BD213B" w:rsidRPr="006852C0">
        <w:rPr>
          <w:rFonts w:eastAsia="MS Mincho"/>
          <w:sz w:val="28"/>
          <w:szCs w:val="26"/>
        </w:rPr>
        <w:t>альное меню открываются доступные пункты меню</w:t>
      </w:r>
      <w:r w:rsidR="007C765E" w:rsidRPr="006852C0">
        <w:rPr>
          <w:rFonts w:eastAsia="MS Mincho"/>
          <w:sz w:val="28"/>
          <w:szCs w:val="26"/>
        </w:rPr>
        <w:t xml:space="preserve">. Если они расположены на </w:t>
      </w:r>
      <w:r w:rsidR="002D1BF3" w:rsidRPr="006852C0">
        <w:rPr>
          <w:rFonts w:eastAsia="MS Mincho"/>
          <w:sz w:val="28"/>
          <w:szCs w:val="26"/>
        </w:rPr>
        <w:t>нескольких</w:t>
      </w:r>
      <w:r w:rsidR="007C765E" w:rsidRPr="006852C0">
        <w:rPr>
          <w:rFonts w:eastAsia="MS Mincho"/>
          <w:sz w:val="28"/>
          <w:szCs w:val="26"/>
        </w:rPr>
        <w:t xml:space="preserve"> страницах, в заглавии функции</w:t>
      </w:r>
      <w:r w:rsidR="002D1BF3" w:rsidRPr="006852C0">
        <w:rPr>
          <w:rFonts w:eastAsia="MS Mincho"/>
          <w:sz w:val="28"/>
          <w:szCs w:val="26"/>
        </w:rPr>
        <w:t xml:space="preserve"> справа </w:t>
      </w:r>
      <w:r w:rsidR="007C765E" w:rsidRPr="006852C0">
        <w:rPr>
          <w:rFonts w:eastAsia="MS Mincho"/>
          <w:sz w:val="28"/>
          <w:szCs w:val="26"/>
        </w:rPr>
        <w:t xml:space="preserve">появляется значок </w:t>
      </w:r>
      <w:r w:rsidR="00BD213B" w:rsidRPr="006852C0">
        <w:rPr>
          <w:rFonts w:eastAsia="MS Mincho"/>
          <w:sz w:val="28"/>
          <w:szCs w:val="26"/>
        </w:rPr>
        <w:t>″  </w:t>
      </w:r>
      <w:r w:rsidR="005A515D" w:rsidRPr="006852C0">
        <w:rPr>
          <w:rFonts w:eastAsia="MS Mincho"/>
          <w:sz w:val="28"/>
          <w:szCs w:val="26"/>
        </w:rPr>
        <w:t>  </w:t>
      </w:r>
      <w:r w:rsidR="00790893" w:rsidRPr="006852C0">
        <w:rPr>
          <w:rFonts w:eastAsia="MS Mincho"/>
          <w:sz w:val="28"/>
          <w:szCs w:val="26"/>
        </w:rPr>
        <w:t>  </w:t>
      </w:r>
      <w:r w:rsidR="005A515D" w:rsidRPr="006852C0">
        <w:rPr>
          <w:rFonts w:eastAsia="MS Mincho"/>
          <w:sz w:val="28"/>
          <w:szCs w:val="26"/>
        </w:rPr>
        <w:t>″ - текущая страница</w:t>
      </w:r>
      <w:r w:rsidR="0012016E" w:rsidRPr="006852C0">
        <w:rPr>
          <w:rFonts w:eastAsia="MS Mincho"/>
          <w:sz w:val="28"/>
          <w:szCs w:val="26"/>
        </w:rPr>
        <w:t xml:space="preserve">. </w:t>
      </w:r>
      <w:r w:rsidR="00C54A60" w:rsidRPr="006852C0">
        <w:rPr>
          <w:rFonts w:eastAsia="MS Mincho"/>
          <w:sz w:val="28"/>
          <w:szCs w:val="26"/>
        </w:rPr>
        <w:t>Количество</w:t>
      </w:r>
      <w:r w:rsidR="007C765E" w:rsidRPr="006852C0">
        <w:rPr>
          <w:rFonts w:eastAsia="MS Mincho"/>
          <w:sz w:val="28"/>
          <w:szCs w:val="26"/>
        </w:rPr>
        <w:t xml:space="preserve"> </w:t>
      </w:r>
      <w:r w:rsidR="00341848" w:rsidRPr="006852C0">
        <w:rPr>
          <w:rFonts w:eastAsia="MS Mincho"/>
          <w:sz w:val="28"/>
          <w:szCs w:val="26"/>
        </w:rPr>
        <w:t xml:space="preserve">значков </w:t>
      </w:r>
      <w:r w:rsidR="0012016E" w:rsidRPr="006852C0">
        <w:rPr>
          <w:rFonts w:eastAsia="MS Mincho"/>
          <w:sz w:val="28"/>
          <w:szCs w:val="26"/>
        </w:rPr>
        <w:t>″ </w:t>
      </w:r>
      <w:r w:rsidR="00341848" w:rsidRPr="006852C0">
        <w:rPr>
          <w:rFonts w:eastAsia="MS Mincho"/>
          <w:sz w:val="28"/>
          <w:szCs w:val="26"/>
        </w:rPr>
        <w:t>  </w:t>
      </w:r>
      <w:r w:rsidR="0012016E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</w:rPr>
        <w:t> </w:t>
      </w:r>
      <w:r w:rsidR="00C54A60" w:rsidRPr="006852C0">
        <w:rPr>
          <w:rFonts w:eastAsia="MS Mincho"/>
          <w:sz w:val="28"/>
          <w:szCs w:val="26"/>
          <w:lang w:val="en-US"/>
        </w:rPr>
        <w:t> </w:t>
      </w:r>
      <w:r w:rsidR="0012016E" w:rsidRPr="006852C0">
        <w:rPr>
          <w:rFonts w:eastAsia="MS Mincho"/>
          <w:sz w:val="28"/>
          <w:szCs w:val="26"/>
        </w:rPr>
        <w:t xml:space="preserve">″ </w:t>
      </w:r>
      <w:r w:rsidR="009310F0" w:rsidRPr="006852C0">
        <w:rPr>
          <w:rFonts w:eastAsia="MS Mincho"/>
          <w:sz w:val="28"/>
          <w:szCs w:val="26"/>
        </w:rPr>
        <w:t xml:space="preserve">в заглавии функции слева </w:t>
      </w:r>
      <w:r w:rsidR="007C765E" w:rsidRPr="006852C0">
        <w:rPr>
          <w:rFonts w:eastAsia="MS Mincho"/>
          <w:sz w:val="28"/>
          <w:szCs w:val="26"/>
        </w:rPr>
        <w:t xml:space="preserve">означает </w:t>
      </w:r>
      <w:r w:rsidR="009310F0" w:rsidRPr="006852C0">
        <w:rPr>
          <w:rFonts w:eastAsia="MS Mincho"/>
          <w:sz w:val="28"/>
          <w:szCs w:val="26"/>
        </w:rPr>
        <w:t>глубину вложенности страниц меню.</w:t>
      </w:r>
    </w:p>
    <w:p w:rsidR="007C765E" w:rsidRPr="006852C0" w:rsidRDefault="007C765E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Установка или изменение </w:t>
      </w:r>
      <w:r w:rsidR="00AB07C3" w:rsidRPr="006852C0">
        <w:rPr>
          <w:rFonts w:eastAsia="MS Mincho"/>
          <w:sz w:val="28"/>
          <w:szCs w:val="26"/>
        </w:rPr>
        <w:t>параметра</w:t>
      </w:r>
      <w:r w:rsidRPr="006852C0">
        <w:rPr>
          <w:rFonts w:eastAsia="MS Mincho"/>
          <w:sz w:val="28"/>
          <w:szCs w:val="26"/>
        </w:rPr>
        <w:t xml:space="preserve"> в любой из позиций осущ</w:t>
      </w:r>
      <w:r w:rsidR="009310F0" w:rsidRPr="006852C0">
        <w:rPr>
          <w:rFonts w:eastAsia="MS Mincho"/>
          <w:sz w:val="28"/>
          <w:szCs w:val="26"/>
        </w:rPr>
        <w:t xml:space="preserve">ествляется </w:t>
      </w:r>
      <w:r w:rsidRPr="006852C0">
        <w:rPr>
          <w:rFonts w:eastAsia="MS Mincho"/>
          <w:sz w:val="28"/>
          <w:szCs w:val="26"/>
        </w:rPr>
        <w:t>нажатием прилегающей кнопки (</w:t>
      </w:r>
      <w:r w:rsidR="00790893" w:rsidRPr="006852C0">
        <w:rPr>
          <w:rFonts w:eastAsia="MS Mincho"/>
          <w:sz w:val="28"/>
          <w:szCs w:val="26"/>
        </w:rPr>
        <w:t>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1</w:t>
      </w:r>
      <w:r w:rsidR="00790893" w:rsidRPr="006852C0">
        <w:rPr>
          <w:rFonts w:eastAsia="MS Mincho"/>
          <w:sz w:val="28"/>
          <w:szCs w:val="26"/>
        </w:rPr>
        <w:t>″ - ″</w:t>
      </w:r>
      <w:r w:rsidR="00790893" w:rsidRPr="006852C0">
        <w:rPr>
          <w:rFonts w:ascii="Arial Narrow" w:eastAsia="MS Mincho" w:hAnsi="Arial Narrow"/>
          <w:b/>
          <w:sz w:val="28"/>
          <w:szCs w:val="26"/>
        </w:rPr>
        <w:t>5</w:t>
      </w:r>
      <w:r w:rsidR="00790893" w:rsidRPr="006852C0">
        <w:rPr>
          <w:rFonts w:eastAsia="MS Mincho"/>
          <w:sz w:val="28"/>
          <w:szCs w:val="26"/>
        </w:rPr>
        <w:t>″)</w:t>
      </w:r>
      <w:r w:rsidRPr="006852C0">
        <w:rPr>
          <w:rFonts w:eastAsia="MS Mincho"/>
          <w:sz w:val="28"/>
          <w:szCs w:val="26"/>
        </w:rPr>
        <w:t>.</w:t>
      </w:r>
      <w:r w:rsidR="009310F0" w:rsidRPr="006852C0">
        <w:rPr>
          <w:rFonts w:eastAsia="MS Mincho"/>
          <w:sz w:val="28"/>
          <w:szCs w:val="26"/>
        </w:rPr>
        <w:t xml:space="preserve"> Длительное нажатие кнопки открывает список всех доступных значений, </w:t>
      </w:r>
      <w:r w:rsidR="0053269F" w:rsidRPr="006852C0">
        <w:rPr>
          <w:rFonts w:eastAsia="MS Mincho"/>
          <w:sz w:val="28"/>
          <w:szCs w:val="26"/>
        </w:rPr>
        <w:t xml:space="preserve">требуемое значение </w:t>
      </w:r>
      <w:r w:rsidR="009310F0" w:rsidRPr="006852C0">
        <w:rPr>
          <w:rFonts w:eastAsia="MS Mincho"/>
          <w:sz w:val="28"/>
          <w:szCs w:val="26"/>
        </w:rPr>
        <w:t>можно выбрать вращением ручки ″</w:t>
      </w:r>
      <w:r w:rsidR="009310F0" w:rsidRPr="006852C0">
        <w:rPr>
          <w:rFonts w:ascii="Arial Narrow" w:eastAsia="MS Mincho" w:hAnsi="Arial Narrow"/>
          <w:b/>
          <w:sz w:val="28"/>
          <w:szCs w:val="26"/>
        </w:rPr>
        <w:t>УСТАНОВКА</w:t>
      </w:r>
      <w:r w:rsidR="009310F0" w:rsidRPr="006852C0">
        <w:rPr>
          <w:rFonts w:eastAsia="MS Mincho"/>
          <w:sz w:val="28"/>
          <w:szCs w:val="26"/>
        </w:rPr>
        <w:t>″.</w:t>
      </w:r>
    </w:p>
    <w:p w:rsidR="00A92EB0" w:rsidRDefault="00A92EB0" w:rsidP="00EA489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6852C0">
        <w:rPr>
          <w:rFonts w:eastAsia="MS Mincho"/>
          <w:sz w:val="28"/>
          <w:szCs w:val="26"/>
        </w:rPr>
        <w:t xml:space="preserve">Для закрытия этого списка повторно нажмите ту же кнопку. </w:t>
      </w:r>
    </w:p>
    <w:p w:rsidR="00F76C18" w:rsidRPr="00F76C18" w:rsidRDefault="00F76C18" w:rsidP="00EA489D">
      <w:pPr>
        <w:spacing w:line="276" w:lineRule="auto"/>
        <w:ind w:firstLine="567"/>
        <w:jc w:val="both"/>
        <w:rPr>
          <w:rFonts w:eastAsia="MS Mincho"/>
          <w:sz w:val="12"/>
          <w:szCs w:val="12"/>
        </w:rPr>
      </w:pPr>
    </w:p>
    <w:p w:rsidR="007C765E" w:rsidRDefault="00A64F65" w:rsidP="00DA3DAD">
      <w:pPr>
        <w:pStyle w:val="3"/>
      </w:pPr>
      <w:bookmarkStart w:id="44" w:name="_Toc427142021"/>
      <w:bookmarkStart w:id="45" w:name="_Toc498074085"/>
      <w:r>
        <w:t>3.</w:t>
      </w:r>
      <w:r w:rsidR="00791186">
        <w:t>7</w:t>
      </w:r>
      <w:r>
        <w:tab/>
      </w:r>
      <w:r w:rsidR="006E69D5">
        <w:t>К</w:t>
      </w:r>
      <w:r w:rsidR="007C765E">
        <w:t>алибровк</w:t>
      </w:r>
      <w:r w:rsidR="006E69D5">
        <w:t xml:space="preserve">а, балансировка </w:t>
      </w:r>
      <w:r w:rsidR="007C765E">
        <w:t>осциллографа</w:t>
      </w:r>
      <w:bookmarkEnd w:id="44"/>
      <w:r w:rsidR="006E69D5">
        <w:t>, компенсация</w:t>
      </w:r>
      <w:r w:rsidR="00A11BE7">
        <w:rPr>
          <w:lang w:val="en-US"/>
        </w:rPr>
        <w:t> </w:t>
      </w:r>
      <w:r w:rsidR="006E69D5">
        <w:t>делителя</w:t>
      </w:r>
      <w:bookmarkEnd w:id="45"/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Калибровку</w:t>
      </w:r>
      <w:r w:rsidRPr="0097769C">
        <w:rPr>
          <w:sz w:val="28"/>
          <w:szCs w:val="26"/>
        </w:rPr>
        <w:t xml:space="preserve"> осциллографа</w:t>
      </w:r>
      <w:r w:rsidR="007679BE" w:rsidRPr="0097769C">
        <w:rPr>
          <w:sz w:val="28"/>
          <w:szCs w:val="26"/>
        </w:rPr>
        <w:t xml:space="preserve"> и </w:t>
      </w:r>
      <w:r w:rsidR="007679BE" w:rsidRPr="0097769C">
        <w:rPr>
          <w:snapToGrid w:val="0"/>
          <w:sz w:val="28"/>
          <w:szCs w:val="26"/>
        </w:rPr>
        <w:t xml:space="preserve">балансировку ″нуля″ </w:t>
      </w:r>
      <w:r w:rsidR="001503AB" w:rsidRPr="0097769C">
        <w:rPr>
          <w:snapToGrid w:val="0"/>
          <w:sz w:val="28"/>
          <w:szCs w:val="26"/>
        </w:rPr>
        <w:t xml:space="preserve">канала </w:t>
      </w:r>
      <w:r w:rsidRPr="0097769C">
        <w:rPr>
          <w:sz w:val="28"/>
          <w:szCs w:val="26"/>
        </w:rPr>
        <w:t xml:space="preserve">необходимо проводить для обеспечения метрологических характеристик трактов вертикального отклонения. </w:t>
      </w:r>
    </w:p>
    <w:p w:rsidR="00A32D3C" w:rsidRPr="0097769C" w:rsidRDefault="00A32D3C" w:rsidP="0097769C">
      <w:pPr>
        <w:tabs>
          <w:tab w:val="left" w:pos="1276"/>
        </w:tabs>
        <w:spacing w:before="40" w:line="276" w:lineRule="auto"/>
        <w:ind w:firstLine="567"/>
        <w:jc w:val="both"/>
        <w:rPr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3.7.1</w:t>
      </w:r>
      <w:r w:rsidR="001503AB" w:rsidRPr="0097769C">
        <w:rPr>
          <w:rFonts w:eastAsia="MS Mincho"/>
          <w:sz w:val="28"/>
          <w:szCs w:val="26"/>
        </w:rPr>
        <w:tab/>
      </w:r>
      <w:r w:rsidR="004A6BC3" w:rsidRPr="0097769C">
        <w:rPr>
          <w:rFonts w:ascii="Arial" w:eastAsia="MS Mincho" w:hAnsi="Arial" w:cs="Arial"/>
          <w:spacing w:val="6"/>
          <w:sz w:val="28"/>
          <w:szCs w:val="26"/>
        </w:rPr>
        <w:t>Проведение калибровки</w:t>
      </w:r>
      <w:r w:rsidR="004A6BC3" w:rsidRPr="0097769C">
        <w:rPr>
          <w:rFonts w:ascii="Arial" w:hAnsi="Arial" w:cs="Arial"/>
          <w:spacing w:val="6"/>
          <w:sz w:val="28"/>
          <w:szCs w:val="26"/>
        </w:rPr>
        <w:t xml:space="preserve"> осциллографа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Калибровка выполняется</w:t>
      </w:r>
      <w:r w:rsidRPr="0097769C">
        <w:rPr>
          <w:rFonts w:eastAsia="MS Mincho"/>
          <w:sz w:val="28"/>
          <w:szCs w:val="26"/>
        </w:rPr>
        <w:t xml:space="preserve"> по истечении времени установления рабочего режима 15 мин: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длительного хранения осциллографа;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после воздействия предельных условий транспортирования;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- если после предыдущей калибровки прошло более 1</w:t>
      </w:r>
      <w:r w:rsidR="00AA309C" w:rsidRPr="0097769C">
        <w:rPr>
          <w:rFonts w:eastAsia="MS Mincho"/>
          <w:sz w:val="28"/>
          <w:szCs w:val="26"/>
        </w:rPr>
        <w:t>0 сут</w:t>
      </w:r>
      <w:r w:rsidRPr="0097769C">
        <w:rPr>
          <w:rFonts w:eastAsia="MS Mincho"/>
          <w:sz w:val="28"/>
          <w:szCs w:val="26"/>
        </w:rPr>
        <w:t>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z w:val="28"/>
          <w:szCs w:val="26"/>
        </w:rPr>
        <w:t>-</w:t>
      </w:r>
      <w:r w:rsidR="00A95FC8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eastAsia="MS Mincho"/>
          <w:sz w:val="28"/>
          <w:szCs w:val="26"/>
        </w:rPr>
        <w:t>если температура окружающей среды изменилась более, чем на ±</w:t>
      </w:r>
      <w:r w:rsidR="009A5959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eastAsia="MS Mincho"/>
          <w:sz w:val="28"/>
          <w:szCs w:val="26"/>
        </w:rPr>
        <w:t>5 </w:t>
      </w:r>
      <w:r w:rsidRPr="0097769C">
        <w:rPr>
          <w:rFonts w:eastAsia="MS Mincho"/>
          <w:sz w:val="28"/>
          <w:szCs w:val="26"/>
          <w:vertAlign w:val="superscript"/>
        </w:rPr>
        <w:t>о</w:t>
      </w:r>
      <w:r w:rsidRPr="0097769C">
        <w:rPr>
          <w:rFonts w:eastAsia="MS Mincho"/>
          <w:sz w:val="28"/>
          <w:szCs w:val="26"/>
        </w:rPr>
        <w:t>С, относительно предыдущей калибровки;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после выполнения процедуры </w:t>
      </w:r>
      <w:r w:rsidR="00B53D4D" w:rsidRPr="0097769C">
        <w:rPr>
          <w:rFonts w:eastAsia="MS Mincho"/>
          <w:sz w:val="28"/>
          <w:szCs w:val="26"/>
        </w:rPr>
        <w:t>″</w:t>
      </w:r>
      <w:r w:rsidR="00B53D4D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="00B53D4D" w:rsidRPr="0097769C">
        <w:rPr>
          <w:rFonts w:eastAsia="MS Mincho"/>
          <w:sz w:val="28"/>
          <w:szCs w:val="26"/>
        </w:rPr>
        <w:t>/</w:t>
      </w:r>
      <w:r w:rsidR="00B53D4D" w:rsidRPr="0097769C">
        <w:rPr>
          <w:rFonts w:eastAsia="MS Mincho"/>
          <w:sz w:val="28"/>
          <w:szCs w:val="26"/>
          <w:lang w:val="en-US"/>
        </w:rPr>
        <w:t> </w:t>
      </w:r>
      <w:r w:rsidRPr="0097769C">
        <w:rPr>
          <w:rFonts w:ascii="Arial Narrow" w:eastAsia="MS Mincho" w:hAnsi="Arial Narrow"/>
          <w:b/>
          <w:sz w:val="28"/>
          <w:szCs w:val="26"/>
        </w:rPr>
        <w:t>Сброс настроек</w:t>
      </w:r>
      <w:r w:rsidR="00B53D4D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tabs>
          <w:tab w:val="left" w:pos="1170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Для выполнения процедуры калибровки в меню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47576E" w:rsidRPr="0097769C">
        <w:rPr>
          <w:rFonts w:ascii="Arial Narrow" w:eastAsia="MS Mincho" w:hAnsi="Arial Narrow"/>
          <w:sz w:val="28"/>
          <w:szCs w:val="26"/>
        </w:rPr>
        <w:t> </w:t>
      </w:r>
      <w:r w:rsidR="000E22A1" w:rsidRPr="0097769C">
        <w:rPr>
          <w:rFonts w:eastAsia="MS Mincho"/>
          <w:sz w:val="28"/>
          <w:szCs w:val="26"/>
        </w:rPr>
        <w:t>/ </w:t>
      </w:r>
      <w:r w:rsidR="000E22A1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выберите режим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, нажмите кнопку 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8"/>
          <w:szCs w:val="26"/>
        </w:rPr>
        <w:t>Калибровать</w:t>
      </w:r>
      <w:r w:rsidR="007453EA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 xml:space="preserve"> и </w:t>
      </w:r>
      <w:r w:rsidR="00EA2C24" w:rsidRPr="0097769C">
        <w:rPr>
          <w:rFonts w:eastAsia="MS Mincho"/>
          <w:sz w:val="28"/>
          <w:szCs w:val="26"/>
        </w:rPr>
        <w:t>далее выполняйте процедуру калибровки в соответствии с указаниями на экране осциллографа</w:t>
      </w:r>
      <w:r w:rsidRPr="0097769C">
        <w:rPr>
          <w:rFonts w:eastAsia="MS Mincho"/>
          <w:sz w:val="28"/>
          <w:szCs w:val="26"/>
        </w:rPr>
        <w:t>.</w:t>
      </w:r>
    </w:p>
    <w:p w:rsidR="007C765E" w:rsidRPr="0097769C" w:rsidRDefault="007C765E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После завершения процедуры калибровки убедитесь, что она прошла успешно: на</w:t>
      </w:r>
      <w:r w:rsidR="006A3CA7" w:rsidRPr="0097769C">
        <w:rPr>
          <w:rFonts w:eastAsia="MS Mincho"/>
          <w:sz w:val="28"/>
          <w:szCs w:val="26"/>
        </w:rPr>
        <w:t> </w:t>
      </w:r>
      <w:r w:rsidRPr="0097769C">
        <w:rPr>
          <w:rFonts w:eastAsia="MS Mincho"/>
          <w:sz w:val="28"/>
          <w:szCs w:val="26"/>
        </w:rPr>
        <w:t>экране появится соответствующее сообщение.</w:t>
      </w:r>
    </w:p>
    <w:p w:rsidR="004A6BC3" w:rsidRPr="0097769C" w:rsidRDefault="004A6BC3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0E2D30" w:rsidRPr="0097769C" w:rsidRDefault="004A6BC3" w:rsidP="00930EB1">
      <w:pPr>
        <w:tabs>
          <w:tab w:val="left" w:pos="1276"/>
        </w:tabs>
        <w:spacing w:before="40" w:line="276" w:lineRule="auto"/>
        <w:ind w:firstLine="567"/>
        <w:jc w:val="both"/>
        <w:rPr>
          <w:rFonts w:ascii="Arial" w:hAnsi="Arial" w:cs="Arial"/>
          <w:snapToGrid w:val="0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3.7.2</w:t>
      </w:r>
      <w:r w:rsidRPr="0097769C">
        <w:rPr>
          <w:rFonts w:eastAsia="MS Mincho"/>
          <w:sz w:val="28"/>
          <w:szCs w:val="26"/>
        </w:rPr>
        <w:tab/>
      </w:r>
      <w:r w:rsidRPr="0097769C">
        <w:rPr>
          <w:rFonts w:ascii="Arial" w:eastAsia="MS Mincho" w:hAnsi="Arial" w:cs="Arial"/>
          <w:spacing w:val="4"/>
          <w:sz w:val="28"/>
          <w:szCs w:val="26"/>
        </w:rPr>
        <w:t>Б</w:t>
      </w:r>
      <w:r w:rsidRPr="0097769C">
        <w:rPr>
          <w:rFonts w:ascii="Arial" w:hAnsi="Arial" w:cs="Arial"/>
          <w:snapToGrid w:val="0"/>
          <w:spacing w:val="4"/>
          <w:sz w:val="28"/>
          <w:szCs w:val="26"/>
        </w:rPr>
        <w:t>алансировка ″нуля″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Балансировку ″нуля″ в каждом канале необходимо</w:t>
      </w:r>
      <w:r w:rsidRPr="0097769C">
        <w:rPr>
          <w:sz w:val="28"/>
          <w:szCs w:val="26"/>
        </w:rPr>
        <w:t xml:space="preserve"> выполнять для обеспечения метрологических характеристик</w:t>
      </w:r>
      <w:r w:rsidRPr="0097769C">
        <w:rPr>
          <w:rFonts w:eastAsia="MS Mincho"/>
          <w:sz w:val="28"/>
          <w:szCs w:val="26"/>
        </w:rPr>
        <w:t>:</w:t>
      </w:r>
    </w:p>
    <w:p w:rsidR="00C0374A" w:rsidRPr="0097769C" w:rsidRDefault="00C0374A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- </w:t>
      </w:r>
      <w:r w:rsidR="00620040" w:rsidRPr="0097769C">
        <w:rPr>
          <w:rFonts w:eastAsia="MS Mincho"/>
          <w:sz w:val="28"/>
          <w:szCs w:val="26"/>
        </w:rPr>
        <w:t>при включении</w:t>
      </w:r>
      <w:r w:rsidRPr="0097769C">
        <w:rPr>
          <w:rFonts w:eastAsia="MS Mincho"/>
          <w:sz w:val="28"/>
          <w:szCs w:val="26"/>
        </w:rPr>
        <w:t xml:space="preserve"> осциллографа</w:t>
      </w:r>
      <w:r w:rsidR="00620040" w:rsidRPr="0097769C">
        <w:rPr>
          <w:rFonts w:eastAsia="MS Mincho"/>
          <w:sz w:val="28"/>
          <w:szCs w:val="26"/>
        </w:rPr>
        <w:t xml:space="preserve"> по истечении времени 15 мин</w:t>
      </w:r>
      <w:r w:rsidRPr="0097769C">
        <w:rPr>
          <w:rFonts w:eastAsia="MS Mincho"/>
          <w:sz w:val="28"/>
          <w:szCs w:val="26"/>
        </w:rPr>
        <w:t>;</w:t>
      </w:r>
    </w:p>
    <w:p w:rsidR="00E716E5" w:rsidRPr="0097769C" w:rsidRDefault="00C0374A" w:rsidP="006125EB">
      <w:pPr>
        <w:spacing w:line="276" w:lineRule="auto"/>
        <w:ind w:firstLine="567"/>
        <w:jc w:val="both"/>
        <w:rPr>
          <w:snapToGrid w:val="0"/>
          <w:sz w:val="28"/>
          <w:szCs w:val="26"/>
        </w:rPr>
      </w:pPr>
      <w:r w:rsidRPr="0097769C">
        <w:rPr>
          <w:sz w:val="28"/>
          <w:szCs w:val="26"/>
        </w:rPr>
        <w:t>-</w:t>
      </w:r>
      <w:r w:rsidRPr="0097769C">
        <w:rPr>
          <w:rFonts w:eastAsia="MS Mincho"/>
          <w:sz w:val="28"/>
          <w:szCs w:val="26"/>
        </w:rPr>
        <w:t xml:space="preserve"> </w:t>
      </w:r>
      <w:r w:rsidR="00620040" w:rsidRPr="0097769C">
        <w:rPr>
          <w:rFonts w:eastAsia="MS Mincho"/>
          <w:sz w:val="28"/>
          <w:szCs w:val="26"/>
        </w:rPr>
        <w:t>при изменении</w:t>
      </w:r>
      <w:r w:rsidRPr="0097769C">
        <w:rPr>
          <w:rFonts w:eastAsia="MS Mincho"/>
          <w:sz w:val="28"/>
          <w:szCs w:val="26"/>
        </w:rPr>
        <w:t xml:space="preserve"> температур</w:t>
      </w:r>
      <w:r w:rsidR="00620040" w:rsidRPr="0097769C">
        <w:rPr>
          <w:rFonts w:eastAsia="MS Mincho"/>
          <w:sz w:val="28"/>
          <w:szCs w:val="26"/>
        </w:rPr>
        <w:t>ы</w:t>
      </w:r>
      <w:r w:rsidRPr="0097769C">
        <w:rPr>
          <w:rFonts w:eastAsia="MS Mincho"/>
          <w:sz w:val="28"/>
          <w:szCs w:val="26"/>
        </w:rPr>
        <w:t xml:space="preserve"> окружающей</w:t>
      </w:r>
      <w:r w:rsidR="00620040" w:rsidRPr="0097769C">
        <w:rPr>
          <w:rFonts w:eastAsia="MS Mincho"/>
          <w:sz w:val="28"/>
          <w:szCs w:val="26"/>
        </w:rPr>
        <w:t xml:space="preserve"> среды</w:t>
      </w:r>
      <w:r w:rsidR="00A94909" w:rsidRPr="0097769C">
        <w:rPr>
          <w:rFonts w:eastAsia="MS Mincho"/>
          <w:sz w:val="28"/>
          <w:szCs w:val="26"/>
        </w:rPr>
        <w:t>, если это вызвало смещение линии развертки канала на экране осциллографа.</w:t>
      </w:r>
    </w:p>
    <w:p w:rsidR="000E2D30" w:rsidRPr="0097769C" w:rsidRDefault="007679BE" w:rsidP="006125EB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snapToGrid w:val="0"/>
          <w:sz w:val="28"/>
          <w:szCs w:val="26"/>
        </w:rPr>
        <w:t>Для в</w:t>
      </w:r>
      <w:r w:rsidR="000E2D30" w:rsidRPr="0097769C">
        <w:rPr>
          <w:snapToGrid w:val="0"/>
          <w:sz w:val="28"/>
          <w:szCs w:val="26"/>
        </w:rPr>
        <w:t>ыполн</w:t>
      </w:r>
      <w:r w:rsidRPr="0097769C">
        <w:rPr>
          <w:snapToGrid w:val="0"/>
          <w:sz w:val="28"/>
          <w:szCs w:val="26"/>
        </w:rPr>
        <w:t xml:space="preserve">ения процедуры </w:t>
      </w:r>
      <w:r w:rsidR="000E2D30" w:rsidRPr="0097769C">
        <w:rPr>
          <w:snapToGrid w:val="0"/>
          <w:sz w:val="28"/>
          <w:szCs w:val="26"/>
        </w:rPr>
        <w:t>балансировк</w:t>
      </w:r>
      <w:r w:rsidR="00EB4B01" w:rsidRPr="0097769C">
        <w:rPr>
          <w:snapToGrid w:val="0"/>
          <w:sz w:val="28"/>
          <w:szCs w:val="26"/>
        </w:rPr>
        <w:t>и</w:t>
      </w:r>
      <w:r w:rsidR="000E2D30" w:rsidRPr="0097769C">
        <w:rPr>
          <w:snapToGrid w:val="0"/>
          <w:sz w:val="28"/>
          <w:szCs w:val="26"/>
        </w:rPr>
        <w:t xml:space="preserve"> </w:t>
      </w:r>
      <w:r w:rsidR="00EB4B01" w:rsidRPr="0097769C">
        <w:rPr>
          <w:snapToGrid w:val="0"/>
          <w:sz w:val="28"/>
          <w:szCs w:val="26"/>
        </w:rPr>
        <w:t xml:space="preserve">в </w:t>
      </w:r>
      <w:r w:rsidR="000E2D30" w:rsidRPr="0097769C">
        <w:rPr>
          <w:snapToGrid w:val="0"/>
          <w:sz w:val="28"/>
          <w:szCs w:val="26"/>
        </w:rPr>
        <w:t>меню ″</w:t>
      </w:r>
      <w:r w:rsidR="000E2D30" w:rsidRPr="0097769C">
        <w:rPr>
          <w:rFonts w:ascii="Arial Narrow" w:eastAsia="MS Mincho" w:hAnsi="Arial Narrow"/>
          <w:sz w:val="28"/>
          <w:szCs w:val="26"/>
        </w:rPr>
        <w:t>Канал 1 (Канал 2)</w:t>
      </w:r>
      <w:r w:rsidR="006F06A4" w:rsidRPr="0097769C">
        <w:rPr>
          <w:snapToGrid w:val="0"/>
          <w:sz w:val="28"/>
          <w:szCs w:val="26"/>
        </w:rPr>
        <w:t>″</w:t>
      </w:r>
      <w:r w:rsidR="00EB4B01" w:rsidRPr="0097769C">
        <w:rPr>
          <w:rFonts w:eastAsia="MS Mincho"/>
          <w:sz w:val="28"/>
          <w:szCs w:val="26"/>
        </w:rPr>
        <w:t>, нажмите кнопку</w:t>
      </w:r>
      <w:r w:rsidR="00EB4B01" w:rsidRPr="0097769C">
        <w:rPr>
          <w:snapToGrid w:val="0"/>
          <w:sz w:val="28"/>
          <w:szCs w:val="26"/>
        </w:rPr>
        <w:t xml:space="preserve"> ″</w:t>
      </w:r>
      <w:r w:rsidR="000E2D30" w:rsidRPr="0097769C">
        <w:rPr>
          <w:rFonts w:ascii="Arial Narrow" w:eastAsia="MS Mincho" w:hAnsi="Arial Narrow"/>
          <w:b/>
          <w:sz w:val="28"/>
          <w:szCs w:val="26"/>
        </w:rPr>
        <w:t>Балансиров</w:t>
      </w:r>
      <w:r w:rsidR="00EB4B01" w:rsidRPr="0097769C">
        <w:rPr>
          <w:rFonts w:ascii="Arial Narrow" w:eastAsia="MS Mincho" w:hAnsi="Arial Narrow"/>
          <w:b/>
          <w:sz w:val="28"/>
          <w:szCs w:val="26"/>
        </w:rPr>
        <w:t>ать</w:t>
      </w:r>
      <w:r w:rsidR="000E2D30" w:rsidRPr="0097769C">
        <w:rPr>
          <w:snapToGrid w:val="0"/>
          <w:sz w:val="28"/>
          <w:szCs w:val="26"/>
        </w:rPr>
        <w:t>″</w:t>
      </w:r>
      <w:r w:rsidR="00EB4B01" w:rsidRPr="0097769C">
        <w:rPr>
          <w:snapToGrid w:val="0"/>
          <w:sz w:val="28"/>
          <w:szCs w:val="26"/>
        </w:rPr>
        <w:t xml:space="preserve"> </w:t>
      </w:r>
      <w:r w:rsidR="007753A0" w:rsidRPr="0097769C">
        <w:rPr>
          <w:snapToGrid w:val="0"/>
          <w:sz w:val="28"/>
          <w:szCs w:val="26"/>
        </w:rPr>
        <w:t>(страница 2 меню)</w:t>
      </w:r>
      <w:r w:rsidR="00333FEC" w:rsidRPr="0097769C">
        <w:rPr>
          <w:snapToGrid w:val="0"/>
          <w:sz w:val="28"/>
          <w:szCs w:val="26"/>
        </w:rPr>
        <w:t xml:space="preserve"> и дождитесь окончания балансировки</w:t>
      </w:r>
      <w:r w:rsidR="000E2D30" w:rsidRPr="0097769C">
        <w:rPr>
          <w:rFonts w:eastAsia="MS Mincho"/>
          <w:sz w:val="28"/>
          <w:szCs w:val="26"/>
        </w:rPr>
        <w:t>.</w:t>
      </w:r>
    </w:p>
    <w:p w:rsidR="00A427D6" w:rsidRPr="0097769C" w:rsidRDefault="00F71C8C" w:rsidP="006125EB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 xml:space="preserve">Если один из каналов осциллографа не предполагается использовать, </w:t>
      </w:r>
      <w:r w:rsidRPr="0097769C">
        <w:rPr>
          <w:snapToGrid w:val="0"/>
          <w:sz w:val="28"/>
          <w:szCs w:val="26"/>
        </w:rPr>
        <w:t>балансировку</w:t>
      </w:r>
      <w:r w:rsidR="00510A11" w:rsidRPr="0097769C">
        <w:rPr>
          <w:snapToGrid w:val="0"/>
          <w:sz w:val="28"/>
          <w:szCs w:val="26"/>
        </w:rPr>
        <w:t xml:space="preserve"> ″нуля″ этого канала можно не выполнять.</w:t>
      </w:r>
    </w:p>
    <w:p w:rsidR="0040244E" w:rsidRPr="0097769C" w:rsidRDefault="0040244E" w:rsidP="006125EB">
      <w:pPr>
        <w:spacing w:line="276" w:lineRule="auto"/>
        <w:ind w:firstLine="567"/>
        <w:jc w:val="both"/>
        <w:rPr>
          <w:rFonts w:eastAsia="MS Mincho"/>
          <w:sz w:val="4"/>
          <w:szCs w:val="4"/>
        </w:rPr>
      </w:pPr>
    </w:p>
    <w:p w:rsidR="005204E6" w:rsidRPr="0097769C" w:rsidRDefault="0040244E" w:rsidP="00930EB1">
      <w:pPr>
        <w:tabs>
          <w:tab w:val="left" w:pos="1276"/>
        </w:tabs>
        <w:spacing w:before="40" w:line="276" w:lineRule="auto"/>
        <w:ind w:firstLine="567"/>
        <w:jc w:val="both"/>
        <w:rPr>
          <w:rFonts w:ascii="Arial Narrow" w:eastAsia="MS Mincho" w:hAnsi="Arial Narrow"/>
          <w:b/>
          <w:sz w:val="28"/>
          <w:szCs w:val="26"/>
        </w:rPr>
      </w:pPr>
      <w:r w:rsidRPr="0097769C">
        <w:rPr>
          <w:rFonts w:eastAsia="MS Mincho"/>
          <w:sz w:val="28"/>
          <w:szCs w:val="26"/>
        </w:rPr>
        <w:lastRenderedPageBreak/>
        <w:t>3.7.</w:t>
      </w:r>
      <w:r w:rsidR="00E9437B" w:rsidRPr="0097769C">
        <w:rPr>
          <w:rFonts w:eastAsia="MS Mincho"/>
          <w:sz w:val="28"/>
          <w:szCs w:val="26"/>
        </w:rPr>
        <w:t>3</w:t>
      </w:r>
      <w:r w:rsidRPr="0097769C">
        <w:rPr>
          <w:rFonts w:eastAsia="MS Mincho"/>
          <w:sz w:val="28"/>
          <w:szCs w:val="26"/>
        </w:rPr>
        <w:tab/>
      </w:r>
      <w:r w:rsidR="005204E6" w:rsidRPr="0097769C">
        <w:rPr>
          <w:rFonts w:ascii="Arial" w:hAnsi="Arial" w:cs="Arial"/>
          <w:spacing w:val="4"/>
          <w:sz w:val="28"/>
          <w:szCs w:val="26"/>
        </w:rPr>
        <w:t>Компенсация делителя</w:t>
      </w:r>
    </w:p>
    <w:p w:rsidR="00BD0592" w:rsidRPr="0097769C" w:rsidRDefault="00BD0592" w:rsidP="0097769C">
      <w:pPr>
        <w:pStyle w:val="a7"/>
        <w:tabs>
          <w:tab w:val="num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97769C">
        <w:rPr>
          <w:rFonts w:eastAsia="MS Mincho"/>
          <w:sz w:val="28"/>
          <w:szCs w:val="26"/>
        </w:rPr>
        <w:t>Применение делителя 1:10 из комплекта поставки расширяет диапазон входных сигналов. Если компенсация делителя выполнена не должным образом, отображенная форма сигнала будет искажена и приведет к увеличению погрешности измерения.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Для компенсации </w:t>
      </w:r>
      <w:r w:rsidR="00D26F22" w:rsidRPr="0097769C">
        <w:rPr>
          <w:rFonts w:cs="Courier New"/>
          <w:sz w:val="28"/>
          <w:szCs w:val="26"/>
        </w:rPr>
        <w:t xml:space="preserve">внешнего </w:t>
      </w:r>
      <w:r w:rsidRPr="0097769C">
        <w:rPr>
          <w:rFonts w:cs="Courier New"/>
          <w:sz w:val="28"/>
          <w:szCs w:val="26"/>
        </w:rPr>
        <w:t xml:space="preserve">делителя 1:10 </w:t>
      </w:r>
      <w:r w:rsidR="00D26F22" w:rsidRPr="0097769C">
        <w:rPr>
          <w:rFonts w:cs="Courier New"/>
          <w:sz w:val="28"/>
          <w:szCs w:val="26"/>
        </w:rPr>
        <w:t>выполнит</w:t>
      </w:r>
      <w:r w:rsidR="009152E4" w:rsidRPr="0097769C">
        <w:rPr>
          <w:rFonts w:cs="Courier New"/>
          <w:sz w:val="28"/>
          <w:szCs w:val="26"/>
        </w:rPr>
        <w:t>е следующие</w:t>
      </w:r>
      <w:r w:rsidRPr="0097769C">
        <w:rPr>
          <w:rFonts w:cs="Courier New"/>
          <w:sz w:val="28"/>
          <w:szCs w:val="26"/>
        </w:rPr>
        <w:t xml:space="preserve"> операции: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делитель 1:10 к входу канала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b/>
          <w:sz w:val="28"/>
          <w:szCs w:val="26"/>
        </w:rPr>
        <w:t>1</w:t>
      </w:r>
      <w:r w:rsidRPr="0097769C">
        <w:rPr>
          <w:rFonts w:eastAsia="MS Mincho"/>
          <w:sz w:val="28"/>
          <w:szCs w:val="26"/>
        </w:rPr>
        <w:t>″  (″</w:t>
      </w:r>
      <w:r w:rsidRPr="0097769C">
        <w:rPr>
          <w:rFonts w:eastAsia="MS Mincho"/>
          <w:b/>
          <w:sz w:val="28"/>
          <w:szCs w:val="26"/>
        </w:rPr>
        <w:t>2</w:t>
      </w:r>
      <w:r w:rsidRPr="0097769C">
        <w:rPr>
          <w:rFonts w:eastAsia="MS Mincho"/>
          <w:sz w:val="28"/>
          <w:szCs w:val="26"/>
        </w:rPr>
        <w:t>″)</w:t>
      </w:r>
      <w:r w:rsidRPr="0097769C">
        <w:rPr>
          <w:rFonts w:cs="Courier New"/>
          <w:sz w:val="28"/>
          <w:szCs w:val="26"/>
        </w:rPr>
        <w:t>;</w:t>
      </w:r>
    </w:p>
    <w:p w:rsidR="00641412" w:rsidRPr="0097769C" w:rsidRDefault="00A3647C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>- в</w:t>
      </w:r>
      <w:r w:rsidR="00641412" w:rsidRPr="0097769C">
        <w:rPr>
          <w:rFonts w:cs="Courier New"/>
          <w:sz w:val="28"/>
          <w:szCs w:val="26"/>
        </w:rPr>
        <w:t xml:space="preserve"> меню </w:t>
      </w:r>
      <w:r w:rsidR="00641412" w:rsidRPr="0097769C">
        <w:rPr>
          <w:rFonts w:eastAsia="MS Mincho"/>
          <w:sz w:val="28"/>
          <w:szCs w:val="26"/>
        </w:rPr>
        <w:t>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СЕРВИС</w:t>
      </w:r>
      <w:r w:rsidR="00641412" w:rsidRPr="0097769C">
        <w:rPr>
          <w:rFonts w:ascii="Arial Narrow" w:eastAsia="MS Mincho" w:hAnsi="Arial Narrow"/>
          <w:sz w:val="28"/>
          <w:szCs w:val="26"/>
        </w:rPr>
        <w:t> </w:t>
      </w:r>
      <w:r w:rsidR="00641412" w:rsidRPr="0097769C">
        <w:rPr>
          <w:rFonts w:eastAsia="MS Mincho"/>
          <w:sz w:val="28"/>
          <w:szCs w:val="26"/>
        </w:rPr>
        <w:t>/ 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КАЛИБРАТОР</w:t>
      </w:r>
      <w:r w:rsidR="00641412" w:rsidRPr="0097769C">
        <w:rPr>
          <w:rFonts w:eastAsia="MS Mincho"/>
          <w:sz w:val="28"/>
          <w:szCs w:val="26"/>
        </w:rPr>
        <w:t>″, выберите режим ″</w:t>
      </w:r>
      <w:r w:rsidR="00641412" w:rsidRPr="0097769C">
        <w:rPr>
          <w:rFonts w:ascii="Arial Narrow" w:eastAsia="MS Mincho" w:hAnsi="Arial Narrow"/>
          <w:b/>
          <w:sz w:val="28"/>
          <w:szCs w:val="26"/>
        </w:rPr>
        <w:t>Перем</w:t>
      </w:r>
      <w:r w:rsidR="00641412" w:rsidRPr="0097769C">
        <w:rPr>
          <w:rFonts w:eastAsia="MS Mincho"/>
          <w:sz w:val="28"/>
          <w:szCs w:val="26"/>
        </w:rPr>
        <w:t>″</w:t>
      </w:r>
      <w:r w:rsidRPr="0097769C">
        <w:rPr>
          <w:rFonts w:eastAsia="MS Mincho"/>
          <w:sz w:val="28"/>
          <w:szCs w:val="26"/>
        </w:rPr>
        <w:t>;</w:t>
      </w:r>
      <w:r w:rsidR="00641412" w:rsidRPr="0097769C">
        <w:rPr>
          <w:rFonts w:eastAsia="MS Mincho"/>
          <w:sz w:val="28"/>
          <w:szCs w:val="26"/>
        </w:rPr>
        <w:t xml:space="preserve"> </w:t>
      </w:r>
    </w:p>
    <w:p w:rsidR="00BD0592" w:rsidRPr="0097769C" w:rsidRDefault="00BD0592" w:rsidP="006125EB">
      <w:pPr>
        <w:tabs>
          <w:tab w:val="num" w:pos="1404"/>
        </w:tabs>
        <w:spacing w:line="276" w:lineRule="auto"/>
        <w:ind w:firstLine="567"/>
        <w:jc w:val="both"/>
        <w:rPr>
          <w:rFonts w:cs="Courier New"/>
          <w:sz w:val="28"/>
          <w:szCs w:val="26"/>
        </w:rPr>
      </w:pPr>
      <w:r w:rsidRPr="0097769C">
        <w:rPr>
          <w:rFonts w:cs="Courier New"/>
          <w:sz w:val="28"/>
          <w:szCs w:val="26"/>
        </w:rPr>
        <w:t xml:space="preserve">- подключите вход делителя 1:10 к выходу калибратора 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ascii="Arial Narrow" w:eastAsia="MS Mincho" w:hAnsi="Arial Narrow"/>
          <w:b/>
          <w:sz w:val="26"/>
          <w:szCs w:val="26"/>
        </w:rPr>
        <w:t>КАЛИБРАТОР 4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V</w:t>
      </w:r>
      <w:r w:rsidRPr="0097769C">
        <w:rPr>
          <w:rFonts w:ascii="Arial Narrow" w:eastAsia="MS Mincho" w:hAnsi="Arial Narrow"/>
          <w:b/>
          <w:sz w:val="26"/>
          <w:szCs w:val="26"/>
        </w:rPr>
        <w:t xml:space="preserve"> 1 </w:t>
      </w:r>
      <w:r w:rsidRPr="0097769C">
        <w:rPr>
          <w:rFonts w:ascii="Arial Narrow" w:eastAsia="MS Mincho" w:hAnsi="Arial Narrow"/>
          <w:b/>
          <w:sz w:val="26"/>
          <w:szCs w:val="26"/>
          <w:lang w:val="en-US"/>
        </w:rPr>
        <w:t>kHz</w:t>
      </w:r>
      <w:r w:rsidRPr="0097769C">
        <w:rPr>
          <w:rFonts w:eastAsia="MS Mincho"/>
          <w:sz w:val="28"/>
          <w:szCs w:val="26"/>
        </w:rPr>
        <w:t>″</w:t>
      </w:r>
      <w:r w:rsidRPr="0097769C">
        <w:rPr>
          <w:rFonts w:cs="Courier New"/>
          <w:sz w:val="28"/>
          <w:szCs w:val="26"/>
        </w:rPr>
        <w:t>;</w:t>
      </w:r>
    </w:p>
    <w:p w:rsidR="00BD0592" w:rsidRPr="0097769C" w:rsidRDefault="00002A15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28"/>
          <w:szCs w:val="26"/>
        </w:rPr>
      </w:pPr>
      <w:r>
        <w:rPr>
          <w:noProof w:val="0"/>
          <w:sz w:val="28"/>
          <w:szCs w:val="26"/>
        </w:rPr>
        <w:t>- </w:t>
      </w:r>
      <w:r w:rsidR="00BD0592" w:rsidRPr="0097769C">
        <w:rPr>
          <w:noProof w:val="0"/>
          <w:sz w:val="28"/>
          <w:szCs w:val="26"/>
        </w:rPr>
        <w:t xml:space="preserve">регулировкой подстроечного конденсатора, расположенного в корпусе делителя 1:10, обеспечьте равномерность вершины импульсного сигнала калибратора на </w:t>
      </w:r>
      <w:r w:rsidR="008531DA" w:rsidRPr="0097769C">
        <w:rPr>
          <w:noProof w:val="0"/>
          <w:sz w:val="28"/>
          <w:szCs w:val="26"/>
        </w:rPr>
        <w:t>экране</w:t>
      </w:r>
      <w:r w:rsidR="00BD0592" w:rsidRPr="0097769C">
        <w:rPr>
          <w:noProof w:val="0"/>
          <w:sz w:val="28"/>
          <w:szCs w:val="26"/>
        </w:rPr>
        <w:t>.</w:t>
      </w:r>
    </w:p>
    <w:p w:rsidR="00ED4279" w:rsidRPr="00930EB1" w:rsidRDefault="00ED4279" w:rsidP="006125EB">
      <w:pPr>
        <w:pStyle w:val="a7"/>
        <w:tabs>
          <w:tab w:val="num" w:pos="1404"/>
        </w:tabs>
        <w:spacing w:line="276" w:lineRule="auto"/>
        <w:ind w:firstLine="567"/>
        <w:rPr>
          <w:noProof w:val="0"/>
          <w:sz w:val="12"/>
          <w:szCs w:val="12"/>
        </w:rPr>
      </w:pPr>
    </w:p>
    <w:p w:rsidR="007C765E" w:rsidRDefault="003F0EDA" w:rsidP="00DA3DAD">
      <w:pPr>
        <w:pStyle w:val="3"/>
      </w:pPr>
      <w:bookmarkStart w:id="46" w:name="_Toc427142022"/>
      <w:bookmarkStart w:id="47" w:name="_Toc498074086"/>
      <w:r>
        <w:t>3.</w:t>
      </w:r>
      <w:r w:rsidR="001C1EB5">
        <w:t>8</w:t>
      </w:r>
      <w:r>
        <w:tab/>
      </w:r>
      <w:r w:rsidR="007C765E">
        <w:t>Проведение курсорных измерений</w:t>
      </w:r>
      <w:bookmarkEnd w:id="46"/>
      <w:bookmarkEnd w:id="47"/>
    </w:p>
    <w:p w:rsidR="00002A15" w:rsidRPr="00930EB1" w:rsidRDefault="00002A15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8"/>
          <w:szCs w:val="8"/>
        </w:rPr>
      </w:pPr>
    </w:p>
    <w:p w:rsidR="007C765E" w:rsidRPr="00966581" w:rsidRDefault="003F0EDA" w:rsidP="00822F56">
      <w:pPr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C1EB5" w:rsidRPr="00966581">
        <w:rPr>
          <w:rFonts w:eastAsia="MS Mincho"/>
          <w:sz w:val="28"/>
          <w:szCs w:val="26"/>
        </w:rPr>
        <w:t>8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193247" w:rsidRPr="00966581">
        <w:rPr>
          <w:rFonts w:eastAsia="MS Mincho"/>
          <w:sz w:val="28"/>
          <w:szCs w:val="26"/>
        </w:rPr>
        <w:t>Меню курсоров (кнопка ″</w:t>
      </w:r>
      <w:r w:rsidR="00193247"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193247" w:rsidRPr="00966581">
        <w:rPr>
          <w:rFonts w:eastAsia="MS Mincho"/>
          <w:sz w:val="28"/>
          <w:szCs w:val="26"/>
        </w:rPr>
        <w:t xml:space="preserve">″) обеспечивает возможность различных измерений с помощью курсоров. </w:t>
      </w:r>
      <w:r w:rsidR="007C765E" w:rsidRPr="00966581">
        <w:rPr>
          <w:rFonts w:eastAsia="MS Mincho"/>
          <w:sz w:val="28"/>
          <w:szCs w:val="26"/>
        </w:rPr>
        <w:t>Курсорные измерения проводятся по одному из каналов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1</w:t>
      </w:r>
      <w:r w:rsidR="008531DA" w:rsidRPr="00966581">
        <w:rPr>
          <w:rFonts w:eastAsia="MS Mincho"/>
          <w:sz w:val="28"/>
          <w:szCs w:val="26"/>
        </w:rPr>
        <w:t> </w:t>
      </w:r>
      <w:r w:rsidR="007C765E" w:rsidRPr="00966581">
        <w:rPr>
          <w:rFonts w:eastAsia="MS Mincho"/>
          <w:sz w:val="28"/>
          <w:szCs w:val="26"/>
        </w:rPr>
        <w:t>(2) и измеренные значения отображаются в верхней части экрана соответствующим цветом.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Для выполнения курсорных измерений </w:t>
      </w:r>
      <w:r w:rsidR="00B8277F" w:rsidRPr="00966581">
        <w:rPr>
          <w:rFonts w:eastAsia="MS Mincho"/>
          <w:sz w:val="28"/>
          <w:szCs w:val="26"/>
        </w:rPr>
        <w:t>нажмите кнопку</w:t>
      </w:r>
      <w:r w:rsidRPr="00966581">
        <w:rPr>
          <w:rFonts w:eastAsia="MS Mincho"/>
          <w:sz w:val="28"/>
          <w:szCs w:val="26"/>
        </w:rPr>
        <w:t xml:space="preserve"> 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2D64D5" w:rsidRPr="00966581">
        <w:rPr>
          <w:rFonts w:eastAsia="MS Mincho"/>
          <w:sz w:val="28"/>
          <w:szCs w:val="26"/>
        </w:rPr>
        <w:t>″</w:t>
      </w:r>
      <w:r w:rsidR="002A60F5" w:rsidRPr="00966581">
        <w:rPr>
          <w:rFonts w:eastAsia="MS Mincho"/>
          <w:sz w:val="28"/>
          <w:szCs w:val="26"/>
        </w:rPr>
        <w:t xml:space="preserve">, </w:t>
      </w:r>
      <w:r w:rsidR="0067098E" w:rsidRPr="00966581">
        <w:rPr>
          <w:rFonts w:eastAsia="MS Mincho"/>
          <w:sz w:val="28"/>
          <w:szCs w:val="26"/>
        </w:rPr>
        <w:t xml:space="preserve">доступны следующие </w:t>
      </w:r>
      <w:r w:rsidR="00EE2D9A" w:rsidRPr="00966581">
        <w:rPr>
          <w:rFonts w:eastAsia="MS Mincho"/>
          <w:sz w:val="28"/>
          <w:szCs w:val="26"/>
        </w:rPr>
        <w:t>пункты</w:t>
      </w:r>
      <w:r w:rsidR="00B8277F" w:rsidRPr="00966581">
        <w:rPr>
          <w:rFonts w:eastAsia="MS Mincho"/>
          <w:sz w:val="28"/>
          <w:szCs w:val="26"/>
        </w:rPr>
        <w:t xml:space="preserve"> меню</w:t>
      </w:r>
      <w:r w:rsidR="002A60F5" w:rsidRPr="00966581">
        <w:rPr>
          <w:rFonts w:eastAsia="MS Mincho"/>
          <w:sz w:val="28"/>
          <w:szCs w:val="26"/>
        </w:rPr>
        <w:t>: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2D64D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отображение курсоров на экране;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ascii="Arial Narrow" w:eastAsia="MS Mincho" w:hAnsi="Arial Narrow"/>
          <w:sz w:val="28"/>
          <w:szCs w:val="26"/>
        </w:rPr>
        <w:t xml:space="preserve">- </w:t>
      </w:r>
      <w:r w:rsidR="007F5342" w:rsidRPr="00966581">
        <w:rPr>
          <w:rFonts w:ascii="Arial Narrow" w:eastAsia="MS Mincho" w:hAnsi="Arial Narrow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3C2581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3C2581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3C2581" w:rsidRPr="00966581">
        <w:rPr>
          <w:rFonts w:eastAsia="MS Mincho"/>
          <w:sz w:val="28"/>
          <w:szCs w:val="26"/>
        </w:rPr>
        <w:t>изображению</w:t>
      </w:r>
      <w:r w:rsidRPr="00966581">
        <w:rPr>
          <w:rFonts w:eastAsia="MS Mincho"/>
          <w:sz w:val="28"/>
          <w:szCs w:val="26"/>
        </w:rPr>
        <w:t xml:space="preserve"> сигнала первой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 xml:space="preserve">, 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и выключа</w:t>
      </w:r>
      <w:r w:rsidR="00E12686" w:rsidRPr="00966581">
        <w:rPr>
          <w:rFonts w:eastAsia="MS Mincho"/>
          <w:sz w:val="28"/>
          <w:szCs w:val="26"/>
        </w:rPr>
        <w:t>ет</w:t>
      </w:r>
      <w:r w:rsidRPr="00966581">
        <w:rPr>
          <w:rFonts w:eastAsia="MS Mincho"/>
          <w:sz w:val="28"/>
          <w:szCs w:val="26"/>
        </w:rPr>
        <w:t xml:space="preserve"> отслеживание по </w:t>
      </w:r>
      <w:r w:rsidR="00E12686" w:rsidRPr="00966581">
        <w:rPr>
          <w:rFonts w:eastAsia="MS Mincho"/>
          <w:sz w:val="28"/>
          <w:szCs w:val="26"/>
        </w:rPr>
        <w:t xml:space="preserve">изображению </w:t>
      </w:r>
      <w:r w:rsidRPr="00966581">
        <w:rPr>
          <w:rFonts w:eastAsia="MS Mincho"/>
          <w:sz w:val="28"/>
          <w:szCs w:val="26"/>
        </w:rPr>
        <w:t xml:space="preserve">сигнала второй пары курсоров (вертикальный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Т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горизонтальный 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  <w:lang w:val="en-US"/>
        </w:rPr>
        <w:t>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) друг за другом по времени, напряжению, взаимное отслеживание по сигналу;</w:t>
      </w:r>
    </w:p>
    <w:p w:rsidR="007C765E" w:rsidRPr="00966581" w:rsidRDefault="007C765E" w:rsidP="00822F5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7F5342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="00706B54" w:rsidRPr="00966581">
        <w:rPr>
          <w:rFonts w:eastAsia="MS Mincho"/>
          <w:position w:val="-18"/>
          <w:sz w:val="28"/>
          <w:szCs w:val="26"/>
        </w:rPr>
        <w:object w:dxaOrig="520" w:dyaOrig="480">
          <v:shape id="_x0000_i1038" type="#_x0000_t75" style="width:22.3pt;height:20pt" o:ole="">
            <v:imagedata r:id="rId53" o:title=""/>
          </v:shape>
          <o:OLEObject Type="Embed" ProgID="Equation.3" ShapeID="_x0000_i1038" DrawAspect="Content" ObjectID="_1583327803" r:id="rId54"/>
        </w:objec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. </w:t>
      </w:r>
      <w:r w:rsidR="00E12686" w:rsidRPr="00966581">
        <w:rPr>
          <w:rFonts w:eastAsia="MS Mincho"/>
          <w:sz w:val="28"/>
          <w:szCs w:val="26"/>
        </w:rPr>
        <w:t>В</w:t>
      </w:r>
      <w:r w:rsidRPr="00966581">
        <w:rPr>
          <w:rFonts w:eastAsia="MS Mincho"/>
          <w:sz w:val="28"/>
          <w:szCs w:val="26"/>
        </w:rPr>
        <w:t>ключ</w:t>
      </w:r>
      <w:r w:rsidR="00E12686" w:rsidRPr="00966581">
        <w:rPr>
          <w:rFonts w:eastAsia="MS Mincho"/>
          <w:sz w:val="28"/>
          <w:szCs w:val="26"/>
        </w:rPr>
        <w:t>а</w:t>
      </w:r>
      <w:r w:rsidR="006E44E7" w:rsidRPr="00966581">
        <w:rPr>
          <w:rFonts w:eastAsia="MS Mincho"/>
          <w:sz w:val="28"/>
          <w:szCs w:val="26"/>
        </w:rPr>
        <w:t>е</w:t>
      </w:r>
      <w:r w:rsidR="00E12686" w:rsidRPr="00966581">
        <w:rPr>
          <w:rFonts w:eastAsia="MS Mincho"/>
          <w:sz w:val="28"/>
          <w:szCs w:val="26"/>
        </w:rPr>
        <w:t>т</w:t>
      </w:r>
      <w:r w:rsidRPr="00966581">
        <w:rPr>
          <w:rFonts w:eastAsia="MS Mincho"/>
          <w:sz w:val="28"/>
          <w:szCs w:val="26"/>
        </w:rPr>
        <w:t>/выключ</w:t>
      </w:r>
      <w:r w:rsidR="00E12686" w:rsidRPr="00966581">
        <w:rPr>
          <w:rFonts w:eastAsia="MS Mincho"/>
          <w:sz w:val="28"/>
          <w:szCs w:val="26"/>
        </w:rPr>
        <w:t>ает</w:t>
      </w:r>
      <w:r w:rsidRPr="00966581">
        <w:rPr>
          <w:rFonts w:eastAsia="MS Mincho"/>
          <w:sz w:val="28"/>
          <w:szCs w:val="26"/>
        </w:rPr>
        <w:t xml:space="preserve"> отображение строки пересчета установленного интервала (периода) в частоту;</w:t>
      </w:r>
    </w:p>
    <w:p w:rsidR="007C765E" w:rsidRPr="00966581" w:rsidRDefault="007C765E" w:rsidP="00930EB1">
      <w:pPr>
        <w:spacing w:before="6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551BDE" w:rsidRPr="00966581">
        <w:rPr>
          <w:rFonts w:eastAsia="MS Mincho"/>
          <w:sz w:val="28"/>
          <w:szCs w:val="26"/>
          <w:lang w:val="en-US"/>
        </w:rPr>
        <w:t> 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7F5342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Выбор режим</w:t>
      </w:r>
      <w:r w:rsidR="00E12686" w:rsidRPr="00966581">
        <w:rPr>
          <w:rFonts w:eastAsia="MS Mincho"/>
          <w:sz w:val="28"/>
          <w:szCs w:val="26"/>
        </w:rPr>
        <w:t>а</w:t>
      </w:r>
      <w:r w:rsidRPr="00966581">
        <w:rPr>
          <w:rFonts w:eastAsia="MS Mincho"/>
          <w:sz w:val="28"/>
          <w:szCs w:val="26"/>
        </w:rPr>
        <w:t xml:space="preserve"> установки курсоров и курсорных измерений,</w:t>
      </w:r>
      <w:r w:rsidR="007F5342" w:rsidRPr="00966581">
        <w:rPr>
          <w:rFonts w:eastAsia="MS Mincho"/>
          <w:sz w:val="28"/>
          <w:szCs w:val="26"/>
        </w:rPr>
        <w:t xml:space="preserve"> при этом зона меню закрывается</w:t>
      </w:r>
      <w:r w:rsidRPr="00966581">
        <w:rPr>
          <w:rFonts w:eastAsia="MS Mincho"/>
          <w:sz w:val="28"/>
          <w:szCs w:val="26"/>
        </w:rPr>
        <w:t xml:space="preserve"> и открывается символьное меню, позволяющее выполнять все установки, сохраняя изображение сигнала на </w:t>
      </w:r>
      <w:r w:rsidR="00E12686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 xml:space="preserve">. </w:t>
      </w:r>
    </w:p>
    <w:p w:rsidR="007C765E" w:rsidRPr="00966581" w:rsidRDefault="00BB1B57" w:rsidP="00F10FE3">
      <w:pPr>
        <w:tabs>
          <w:tab w:val="left" w:pos="1326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br w:type="page"/>
      </w:r>
      <w:r w:rsidR="00FA7896" w:rsidRPr="00966581">
        <w:rPr>
          <w:rFonts w:eastAsia="MS Mincho"/>
          <w:sz w:val="28"/>
          <w:szCs w:val="26"/>
        </w:rPr>
        <w:lastRenderedPageBreak/>
        <w:t>3.</w:t>
      </w:r>
      <w:r w:rsidR="001E0D31" w:rsidRPr="00966581">
        <w:rPr>
          <w:rFonts w:eastAsia="MS Mincho"/>
          <w:sz w:val="28"/>
          <w:szCs w:val="26"/>
        </w:rPr>
        <w:t>8</w:t>
      </w:r>
      <w:r w:rsidR="00FA7896" w:rsidRPr="00966581">
        <w:rPr>
          <w:rFonts w:eastAsia="MS Mincho"/>
          <w:sz w:val="28"/>
          <w:szCs w:val="26"/>
        </w:rPr>
        <w:t>.2</w:t>
      </w:r>
      <w:r w:rsidR="00FA7896" w:rsidRPr="00966581">
        <w:rPr>
          <w:rFonts w:eastAsia="MS Mincho"/>
          <w:sz w:val="28"/>
          <w:szCs w:val="26"/>
        </w:rPr>
        <w:tab/>
      </w:r>
      <w:r w:rsidR="007C765E" w:rsidRPr="00966581">
        <w:rPr>
          <w:rFonts w:eastAsia="MS Mincho"/>
          <w:sz w:val="28"/>
          <w:szCs w:val="26"/>
        </w:rPr>
        <w:t xml:space="preserve">Нажмите кнопку 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ascii="Arial Narrow" w:eastAsia="MS Mincho" w:hAnsi="Arial Narrow"/>
          <w:b/>
          <w:sz w:val="28"/>
          <w:szCs w:val="26"/>
        </w:rPr>
        <w:t>УСТАНОВИТЬ</w:t>
      </w:r>
      <w:r w:rsidR="00E37431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Выберите  канал 1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0" name="Рисунок 40" descr="ка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анал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AC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или 2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1" name="Рисунок 41" descr="канал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канал_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, по которому выполняются измерения. Кнопкой</w:t>
      </w:r>
      <w:r w:rsidR="0087566B">
        <w:rPr>
          <w:rFonts w:eastAsia="MS Mincho"/>
          <w:sz w:val="28"/>
          <w:szCs w:val="26"/>
          <w:lang w:val="en-US"/>
        </w:rPr>
        <w:t> 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включите горизонтальные </w:t>
      </w:r>
      <w:r w:rsidR="00B43AA8" w:rsidRPr="00966581">
        <w:rPr>
          <w:rFonts w:eastAsia="MS Mincho"/>
          <w:sz w:val="28"/>
          <w:szCs w:val="26"/>
        </w:rPr>
        <w:t xml:space="preserve">курсоры </w:t>
      </w:r>
      <w:r w:rsidRPr="00966581">
        <w:rPr>
          <w:rFonts w:eastAsia="MS Mincho"/>
          <w:sz w:val="28"/>
          <w:szCs w:val="26"/>
        </w:rPr>
        <w:t>и выберите курсор, который будете перемещать. Индикация</w:t>
      </w:r>
      <w:r w:rsidR="00404AC4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следующая:</w:t>
      </w:r>
    </w:p>
    <w:p w:rsidR="007C765E" w:rsidRPr="00966581" w:rsidRDefault="007F6208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5E" w:rsidRPr="00966581">
        <w:rPr>
          <w:rFonts w:eastAsia="MS Mincho"/>
          <w:sz w:val="28"/>
          <w:szCs w:val="26"/>
        </w:rPr>
        <w:t xml:space="preserve"> . Горизонтальные курсоры выключены;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3" name="Рисунок 43" descr="гориз_курс_вкл_управление_верхним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гориз_курс_вкл_управление_верхним_курсором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4" name="Рисунок 44" descr="гориз_курс_вкл_управление_нижн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гориз_курс_вкл_управление_нижн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 . Горизонтальные курсоры включены. Доступно перемещение ручкой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курсора;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5" name="Рисунок 45" descr="гориз_курс_вкл_управление_обоими_курсо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гориз_курс_вкл_управление_обоими_курсором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</w:t>
      </w:r>
      <w:r w:rsidR="00736E05" w:rsidRPr="00966581">
        <w:rPr>
          <w:rFonts w:eastAsia="MS Mincho"/>
          <w:sz w:val="28"/>
          <w:szCs w:val="26"/>
        </w:rPr>
        <w:t>ы. Доступно перемещение ручкой 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736E05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EB06D3" w:rsidRPr="00966581">
        <w:rPr>
          <w:rFonts w:eastAsia="MS Mincho"/>
          <w:sz w:val="28"/>
          <w:szCs w:val="26"/>
        </w:rPr>
        <w:t>верхнего</w:t>
      </w:r>
      <w:r w:rsidRPr="00966581">
        <w:rPr>
          <w:rFonts w:eastAsia="MS Mincho"/>
          <w:sz w:val="28"/>
          <w:szCs w:val="26"/>
        </w:rPr>
        <w:t xml:space="preserve"> и </w:t>
      </w:r>
      <w:r w:rsidR="00EB06D3" w:rsidRPr="00966581">
        <w:rPr>
          <w:rFonts w:eastAsia="MS Mincho"/>
          <w:sz w:val="28"/>
          <w:szCs w:val="26"/>
        </w:rPr>
        <w:t>нижнего</w:t>
      </w:r>
      <w:r w:rsidRPr="00966581">
        <w:rPr>
          <w:rFonts w:eastAsia="MS Mincho"/>
          <w:sz w:val="28"/>
          <w:szCs w:val="26"/>
        </w:rPr>
        <w:t xml:space="preserve"> курсоров;</w:t>
      </w:r>
    </w:p>
    <w:p w:rsidR="00EB7E05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7805" cy="217805"/>
            <wp:effectExtent l="0" t="0" r="0" b="0"/>
            <wp:docPr id="46" name="Рисунок 46" descr="гориз_курс_вкл_управление_вертикальными_курсо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гориз_курс_вкл_управление_вертикальными_курсорами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> . Горизонтальные курсоры включены. Перемещение курсоров недоступно</w:t>
      </w:r>
      <w:r w:rsidR="00EB7E05">
        <w:rPr>
          <w:rFonts w:eastAsia="MS Mincho"/>
          <w:sz w:val="28"/>
          <w:szCs w:val="26"/>
        </w:rPr>
        <w:t>;</w:t>
      </w:r>
    </w:p>
    <w:p w:rsidR="007C765E" w:rsidRPr="00966581" w:rsidRDefault="00EB7E05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 xml:space="preserve">- 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ascii="Arial Narrow" w:eastAsia="MS Mincho" w:hAnsi="Arial Narrow"/>
          <w:b/>
          <w:sz w:val="28"/>
          <w:szCs w:val="26"/>
        </w:rPr>
        <w:t>ТЧК</w:t>
      </w:r>
      <w:r w:rsidR="005132EF" w:rsidRPr="005132EF">
        <w:rPr>
          <w:rFonts w:ascii="Arial Narrow" w:eastAsia="MS Mincho" w:hAnsi="Arial Narrow"/>
          <w:sz w:val="28"/>
          <w:szCs w:val="26"/>
        </w:rPr>
        <w:t>/</w:t>
      </w:r>
      <w:r w:rsidR="005132EF" w:rsidRPr="005132EF">
        <w:rPr>
          <w:rFonts w:ascii="Arial Narrow" w:eastAsia="MS Mincho" w:hAnsi="Arial Narrow"/>
          <w:b/>
          <w:sz w:val="28"/>
          <w:szCs w:val="26"/>
        </w:rPr>
        <w:t>%</w:t>
      </w:r>
      <w:r w:rsidR="005132EF" w:rsidRPr="00966581">
        <w:rPr>
          <w:rFonts w:eastAsia="MS Mincho"/>
          <w:sz w:val="28"/>
          <w:szCs w:val="26"/>
        </w:rPr>
        <w:t>″</w:t>
      </w:r>
      <w:r w:rsidR="007C765E" w:rsidRPr="00966581">
        <w:rPr>
          <w:rFonts w:eastAsia="MS Mincho"/>
          <w:sz w:val="28"/>
          <w:szCs w:val="26"/>
        </w:rPr>
        <w:t>.</w:t>
      </w:r>
      <w:r w:rsidR="005132EF">
        <w:rPr>
          <w:rFonts w:eastAsia="MS Mincho"/>
          <w:sz w:val="28"/>
          <w:szCs w:val="26"/>
        </w:rPr>
        <w:t xml:space="preserve"> Выбор шага перемещения курсоров: 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ascii="Arial Narrow" w:eastAsia="MS Mincho" w:hAnsi="Arial Narrow"/>
          <w:b/>
          <w:sz w:val="28"/>
          <w:szCs w:val="26"/>
        </w:rPr>
        <w:t>ТЧК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eastAsia="MS Mincho"/>
          <w:sz w:val="28"/>
          <w:szCs w:val="26"/>
        </w:rPr>
        <w:t xml:space="preserve"> - шаг перемещения равен одной точке экрана,</w:t>
      </w:r>
      <w:r w:rsidR="005132EF" w:rsidRPr="005132EF">
        <w:rPr>
          <w:rFonts w:eastAsia="MS Mincho"/>
          <w:sz w:val="28"/>
          <w:szCs w:val="26"/>
        </w:rPr>
        <w:t xml:space="preserve"> </w:t>
      </w:r>
      <w:r w:rsidR="005132EF" w:rsidRPr="00966581">
        <w:rPr>
          <w:rFonts w:eastAsia="MS Mincho"/>
          <w:sz w:val="28"/>
          <w:szCs w:val="26"/>
        </w:rPr>
        <w:t>″</w:t>
      </w:r>
      <w:r w:rsidR="005132EF" w:rsidRPr="005132EF">
        <w:rPr>
          <w:rFonts w:ascii="Arial Narrow" w:eastAsia="MS Mincho" w:hAnsi="Arial Narrow"/>
          <w:b/>
          <w:sz w:val="28"/>
          <w:szCs w:val="26"/>
        </w:rPr>
        <w:t>%</w:t>
      </w:r>
      <w:r w:rsidR="005132EF" w:rsidRPr="00966581">
        <w:rPr>
          <w:rFonts w:eastAsia="MS Mincho"/>
          <w:sz w:val="28"/>
          <w:szCs w:val="26"/>
        </w:rPr>
        <w:t>″</w:t>
      </w:r>
      <w:r w:rsidR="005132EF">
        <w:rPr>
          <w:rFonts w:eastAsia="MS Mincho"/>
          <w:sz w:val="28"/>
          <w:szCs w:val="26"/>
        </w:rPr>
        <w:t xml:space="preserve"> - шаг перемещения равен одному проценту.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Установите горизонтальные курсоры на подлежащие измерению точки сигнала и в верхней индикаторной строке считывайте измеренные значения.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Аналогичные действия с помощью ручки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производятся с выбранными вертикальными курсорами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47" name="Рисунок 47" descr="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T_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14B" w:rsidRPr="00966581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. Измеренные значения считываются в верхней индикаторной строке.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При одновременном отображении вертикальных и горизонтальных курсоров в основном меню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КУРСОРЫ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можно выбрать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1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,  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Слежение T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Pr="00966581">
        <w:rPr>
          <w:rFonts w:ascii="Arial Narrow" w:eastAsia="MS Mincho" w:hAnsi="Arial Narrow"/>
          <w:b/>
          <w:sz w:val="28"/>
          <w:szCs w:val="26"/>
        </w:rPr>
        <w:t>, U</w:t>
      </w:r>
      <w:r w:rsidRPr="00966581">
        <w:rPr>
          <w:rFonts w:ascii="Arial Narrow" w:eastAsia="MS Mincho" w:hAnsi="Arial Narrow"/>
          <w:b/>
          <w:sz w:val="28"/>
          <w:szCs w:val="26"/>
          <w:vertAlign w:val="subscript"/>
        </w:rPr>
        <w:t>2</w:t>
      </w:r>
      <w:r w:rsidR="00E37431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7C765E" w:rsidRPr="00966581" w:rsidRDefault="007C765E" w:rsidP="00C4761A">
      <w:pPr>
        <w:spacing w:line="269" w:lineRule="auto"/>
        <w:ind w:firstLine="567"/>
        <w:jc w:val="both"/>
        <w:rPr>
          <w:rFonts w:eastAsia="MS Mincho"/>
          <w:sz w:val="28"/>
          <w:szCs w:val="26"/>
        </w:rPr>
      </w:pPr>
      <w:r w:rsidRPr="00024D39">
        <w:rPr>
          <w:rFonts w:eastAsia="MS Mincho"/>
          <w:sz w:val="28"/>
          <w:szCs w:val="28"/>
        </w:rPr>
        <w:t xml:space="preserve">Для выполнения относительных измерений напряжения установите горизонтальные курсоры на опорные уровни сигнала, </w:t>
      </w:r>
      <w:r w:rsidR="00024D39" w:rsidRPr="00024D39">
        <w:rPr>
          <w:rFonts w:eastAsia="MS Mincho"/>
          <w:sz w:val="28"/>
          <w:szCs w:val="28"/>
        </w:rPr>
        <w:t>установите ″</w:t>
      </w:r>
      <w:r w:rsidR="00024D39" w:rsidRPr="00024D39">
        <w:rPr>
          <w:rFonts w:ascii="Arial Narrow" w:eastAsia="MS Mincho" w:hAnsi="Arial Narrow"/>
          <w:b/>
          <w:sz w:val="28"/>
          <w:szCs w:val="28"/>
        </w:rPr>
        <w:t>ТЧК</w:t>
      </w:r>
      <w:r w:rsidR="00024D39" w:rsidRPr="00024D39">
        <w:rPr>
          <w:rFonts w:ascii="Arial" w:eastAsia="MS Mincho" w:hAnsi="Arial" w:cs="Arial"/>
          <w:sz w:val="28"/>
          <w:szCs w:val="28"/>
        </w:rPr>
        <w:t>/</w:t>
      </w:r>
      <w:r w:rsidR="00024D39" w:rsidRPr="00024D39">
        <w:rPr>
          <w:rFonts w:ascii="Arial Narrow" w:eastAsia="MS Mincho" w:hAnsi="Arial Narrow" w:cs="Arial"/>
          <w:b/>
          <w:sz w:val="28"/>
          <w:szCs w:val="28"/>
        </w:rPr>
        <w:t>%</w:t>
      </w:r>
      <w:r w:rsidR="00024D39" w:rsidRPr="00024D39">
        <w:rPr>
          <w:rFonts w:ascii="Arial" w:eastAsia="MS Mincho" w:hAnsi="Arial" w:cs="Arial"/>
          <w:sz w:val="28"/>
          <w:szCs w:val="28"/>
        </w:rPr>
        <w:t xml:space="preserve">″ </w:t>
      </w:r>
      <w:r w:rsidR="00024D39" w:rsidRPr="00024D39">
        <w:rPr>
          <w:rFonts w:eastAsia="MS Mincho"/>
          <w:sz w:val="28"/>
          <w:szCs w:val="28"/>
        </w:rPr>
        <w:t>в положение ″</w:t>
      </w:r>
      <w:r w:rsidR="00024D39" w:rsidRPr="00024D39">
        <w:rPr>
          <w:rFonts w:ascii="Arial Narrow" w:eastAsia="MS Mincho" w:hAnsi="Arial Narrow"/>
          <w:b/>
          <w:sz w:val="28"/>
          <w:szCs w:val="28"/>
        </w:rPr>
        <w:t>%</w:t>
      </w:r>
      <w:r w:rsidR="00024D39" w:rsidRPr="00024D39">
        <w:rPr>
          <w:rFonts w:eastAsia="MS Mincho"/>
          <w:sz w:val="28"/>
          <w:szCs w:val="28"/>
        </w:rPr>
        <w:t xml:space="preserve">″, </w:t>
      </w:r>
      <w:r w:rsidR="00E12686" w:rsidRPr="00024D39">
        <w:rPr>
          <w:rFonts w:eastAsia="MS Mincho"/>
          <w:sz w:val="28"/>
          <w:szCs w:val="28"/>
        </w:rPr>
        <w:t>нажмите кнопку</w:t>
      </w:r>
      <w:r w:rsidRPr="00024D39">
        <w:rPr>
          <w:rFonts w:eastAsia="MS Mincho"/>
          <w:sz w:val="28"/>
          <w:szCs w:val="28"/>
        </w:rPr>
        <w:t xml:space="preserve"> </w:t>
      </w:r>
      <w:r w:rsidR="007F499E" w:rsidRPr="00024D39">
        <w:rPr>
          <w:rFonts w:eastAsia="MS Mincho"/>
          <w:noProof/>
          <w:sz w:val="28"/>
          <w:szCs w:val="28"/>
        </w:rPr>
        <w:drawing>
          <wp:inline distT="0" distB="0" distL="0" distR="0">
            <wp:extent cx="210185" cy="210185"/>
            <wp:effectExtent l="0" t="0" r="0" b="0"/>
            <wp:docPr id="48" name="Рисунок 48" descr="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D39">
        <w:rPr>
          <w:rFonts w:eastAsia="MS Mincho"/>
          <w:sz w:val="28"/>
          <w:szCs w:val="28"/>
        </w:rPr>
        <w:t>, затем подведите к измеряемым точкам</w:t>
      </w:r>
      <w:r w:rsidRPr="00966581">
        <w:rPr>
          <w:rFonts w:eastAsia="MS Mincho"/>
          <w:sz w:val="28"/>
          <w:szCs w:val="26"/>
        </w:rPr>
        <w:t xml:space="preserve"> горизонтальные курсоры и в верхней индикаторной строке считывайте относительное значение в процентах.</w:t>
      </w:r>
    </w:p>
    <w:p w:rsidR="00BB1B57" w:rsidRPr="00F10FE3" w:rsidRDefault="007C765E" w:rsidP="00F10FE3">
      <w:pPr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символьного меню осуществляется нажатием кнопки 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96215" cy="196215"/>
            <wp:effectExtent l="0" t="0" r="0" b="0"/>
            <wp:docPr id="49" name="Рисунок 49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</w:t>
      </w:r>
      <w:r w:rsidR="009E124C" w:rsidRPr="00966581">
        <w:rPr>
          <w:rFonts w:eastAsia="MS Mincho"/>
          <w:sz w:val="28"/>
          <w:szCs w:val="26"/>
        </w:rPr>
        <w:t xml:space="preserve"> (</w:t>
      </w:r>
      <w:r w:rsidR="009E124C"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="009E124C" w:rsidRPr="00966581">
        <w:rPr>
          <w:rFonts w:eastAsia="MS Mincho"/>
          <w:sz w:val="28"/>
          <w:szCs w:val="26"/>
        </w:rPr>
        <w:t>)</w:t>
      </w:r>
      <w:r w:rsidR="00E65018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>.</w:t>
      </w:r>
    </w:p>
    <w:p w:rsidR="008953EB" w:rsidRPr="00F10FE3" w:rsidRDefault="008953EB" w:rsidP="00162B60">
      <w:pPr>
        <w:ind w:firstLine="567"/>
        <w:jc w:val="both"/>
        <w:rPr>
          <w:rFonts w:eastAsia="MS Mincho"/>
          <w:bCs/>
          <w:noProof/>
          <w:sz w:val="6"/>
          <w:szCs w:val="6"/>
        </w:rPr>
      </w:pPr>
    </w:p>
    <w:p w:rsidR="00DA3571" w:rsidRDefault="00DA3571" w:rsidP="00DA3DAD">
      <w:pPr>
        <w:pStyle w:val="3"/>
      </w:pPr>
      <w:bookmarkStart w:id="48" w:name="_Toc498074087"/>
      <w:r>
        <w:t>3.9</w:t>
      </w:r>
      <w:r>
        <w:tab/>
        <w:t>Измерение частоты и периода сигналов</w:t>
      </w:r>
      <w:bookmarkEnd w:id="48"/>
    </w:p>
    <w:p w:rsidR="00DA3571" w:rsidRPr="00966581" w:rsidRDefault="00DA3571" w:rsidP="004E1050">
      <w:pPr>
        <w:tabs>
          <w:tab w:val="left" w:pos="1276"/>
          <w:tab w:val="left" w:pos="141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3.9.1</w:t>
      </w:r>
      <w:r w:rsidRPr="00966581">
        <w:rPr>
          <w:rFonts w:eastAsia="MS Mincho"/>
          <w:sz w:val="28"/>
          <w:szCs w:val="26"/>
        </w:rPr>
        <w:tab/>
      </w:r>
      <w:r w:rsidR="00F27719" w:rsidRPr="00966581">
        <w:rPr>
          <w:rFonts w:eastAsia="MS Mincho"/>
          <w:sz w:val="28"/>
          <w:szCs w:val="26"/>
        </w:rPr>
        <w:t>На осциллографе у</w:t>
      </w:r>
      <w:r w:rsidR="00FD0B7B" w:rsidRPr="00966581">
        <w:rPr>
          <w:rFonts w:eastAsia="MS Mincho"/>
          <w:sz w:val="28"/>
          <w:szCs w:val="26"/>
        </w:rPr>
        <w:t>становите режим частотомера, для чего нажмите к</w:t>
      </w:r>
      <w:r w:rsidRPr="00966581">
        <w:rPr>
          <w:rFonts w:eastAsia="MS Mincho"/>
          <w:sz w:val="28"/>
          <w:szCs w:val="26"/>
        </w:rPr>
        <w:t>нопк</w:t>
      </w:r>
      <w:r w:rsidR="00FD0B7B" w:rsidRPr="00966581">
        <w:rPr>
          <w:rFonts w:eastAsia="MS Mincho"/>
          <w:sz w:val="28"/>
          <w:szCs w:val="26"/>
        </w:rPr>
        <w:t>у меню</w:t>
      </w:r>
      <w:r w:rsidRPr="00966581">
        <w:rPr>
          <w:rFonts w:eastAsia="MS Mincho"/>
          <w:sz w:val="28"/>
          <w:szCs w:val="26"/>
        </w:rPr>
        <w:t xml:space="preserve"> </w:t>
      </w:r>
      <w:r w:rsidR="00C97A3C" w:rsidRPr="00966581">
        <w:rPr>
          <w:rFonts w:eastAsia="MS Mincho"/>
          <w:sz w:val="28"/>
          <w:szCs w:val="26"/>
        </w:rPr>
        <w:t>″</w:t>
      </w:r>
      <w:r w:rsidR="00C97A3C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FD0B7B" w:rsidRPr="00966581">
        <w:rPr>
          <w:rFonts w:eastAsia="MS Mincho"/>
          <w:sz w:val="28"/>
          <w:szCs w:val="26"/>
        </w:rPr>
        <w:t>″</w:t>
      </w:r>
      <w:r w:rsidR="00FD0B7B" w:rsidRPr="00966581">
        <w:rPr>
          <w:rFonts w:ascii="Arial Narrow" w:eastAsia="MS Mincho" w:hAnsi="Arial Narrow"/>
          <w:b/>
          <w:sz w:val="28"/>
          <w:szCs w:val="26"/>
        </w:rPr>
        <w:t xml:space="preserve"> </w:t>
      </w:r>
      <w:r w:rsidR="00FD0B7B" w:rsidRPr="00966581">
        <w:rPr>
          <w:rFonts w:eastAsia="MS Mincho"/>
          <w:sz w:val="28"/>
          <w:szCs w:val="26"/>
        </w:rPr>
        <w:t>и выберите ″</w:t>
      </w:r>
      <w:r w:rsidR="00C97A3C" w:rsidRPr="00966581">
        <w:rPr>
          <w:rFonts w:ascii="Arial Narrow" w:hAnsi="Arial Narrow"/>
          <w:b/>
          <w:sz w:val="28"/>
          <w:szCs w:val="26"/>
        </w:rPr>
        <w:t>ЧАСТОТОМЕР</w:t>
      </w:r>
      <w:r w:rsidR="00C97A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</w:t>
      </w:r>
    </w:p>
    <w:p w:rsidR="00DA3571" w:rsidRPr="00966581" w:rsidRDefault="00DA3571" w:rsidP="0028649C">
      <w:pPr>
        <w:tabs>
          <w:tab w:val="left" w:pos="1276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3.9.2</w:t>
      </w:r>
      <w:r w:rsidRPr="00966581">
        <w:rPr>
          <w:sz w:val="28"/>
          <w:szCs w:val="26"/>
        </w:rPr>
        <w:tab/>
      </w:r>
      <w:r w:rsidR="006C5C77" w:rsidRPr="00966581">
        <w:rPr>
          <w:rFonts w:eastAsia="MS Mincho"/>
          <w:sz w:val="28"/>
          <w:szCs w:val="26"/>
        </w:rPr>
        <w:t xml:space="preserve">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Открывает доступ к установке режимов измерения частоты и периода: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 ″</w:t>
      </w:r>
      <w:r w:rsidRPr="00966581">
        <w:rPr>
          <w:rFonts w:ascii="Arial Narrow" w:hAnsi="Arial Narrow"/>
          <w:b/>
          <w:sz w:val="28"/>
          <w:szCs w:val="26"/>
        </w:rPr>
        <w:t>Частотомер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Включает</w:t>
      </w:r>
      <w:r w:rsidR="0050734B" w:rsidRPr="00966581">
        <w:rPr>
          <w:sz w:val="28"/>
          <w:szCs w:val="26"/>
        </w:rPr>
        <w:t>/выключает</w:t>
      </w:r>
      <w:r w:rsidRPr="00966581">
        <w:rPr>
          <w:sz w:val="28"/>
          <w:szCs w:val="26"/>
        </w:rPr>
        <w:t xml:space="preserve"> отображение информации об измеренной частоте и периоде сигнала</w:t>
      </w:r>
      <w:r w:rsidRPr="00966581">
        <w:rPr>
          <w:rFonts w:eastAsia="MS Mincho"/>
          <w:sz w:val="28"/>
          <w:szCs w:val="26"/>
        </w:rPr>
        <w:t>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 счета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время, в течение которого производится измерение частоты </w:t>
      </w:r>
      <w:r w:rsidR="00CD0AE7" w:rsidRPr="00966581">
        <w:rPr>
          <w:sz w:val="28"/>
          <w:szCs w:val="26"/>
        </w:rPr>
        <w:t>–</w:t>
      </w:r>
      <w:r w:rsidRPr="00966581">
        <w:rPr>
          <w:sz w:val="28"/>
          <w:szCs w:val="26"/>
        </w:rPr>
        <w:t xml:space="preserve"> 1</w:t>
      </w:r>
      <w:r w:rsidR="00CD0AE7" w:rsidRPr="00966581">
        <w:rPr>
          <w:sz w:val="28"/>
          <w:szCs w:val="26"/>
        </w:rPr>
        <w:t>00 мс</w:t>
      </w:r>
      <w:r w:rsidRPr="00966581">
        <w:rPr>
          <w:sz w:val="28"/>
          <w:szCs w:val="26"/>
        </w:rPr>
        <w:t>; 1; 10 с;</w:t>
      </w:r>
    </w:p>
    <w:p w:rsidR="00DA3571" w:rsidRPr="00966581" w:rsidRDefault="00DA3571" w:rsidP="00DA3571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Метки времени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 xml:space="preserve">Устанавливает </w:t>
      </w:r>
      <w:r w:rsidR="00FB5BEC" w:rsidRPr="00966581">
        <w:rPr>
          <w:sz w:val="28"/>
          <w:szCs w:val="26"/>
        </w:rPr>
        <w:t>частоту</w:t>
      </w:r>
      <w:r w:rsidRPr="00966581">
        <w:rPr>
          <w:sz w:val="28"/>
          <w:szCs w:val="26"/>
        </w:rPr>
        <w:t xml:space="preserve"> меток времени - 0,1; 1; 10; 100 МГц;</w:t>
      </w:r>
    </w:p>
    <w:p w:rsidR="00DA3571" w:rsidRDefault="00DA3571" w:rsidP="00DA357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Количество периодов</w:t>
      </w:r>
      <w:r w:rsidRPr="00966581">
        <w:rPr>
          <w:rFonts w:eastAsia="MS Mincho"/>
          <w:sz w:val="28"/>
          <w:szCs w:val="26"/>
        </w:rPr>
        <w:t xml:space="preserve">″. </w:t>
      </w:r>
      <w:r w:rsidRPr="00966581">
        <w:rPr>
          <w:sz w:val="28"/>
          <w:szCs w:val="26"/>
        </w:rPr>
        <w:t>Устанавливает количество периодов входного сигнала - 1;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10;</w:t>
      </w:r>
      <w:r w:rsidR="00AB7042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>100</w:t>
      </w:r>
      <w:r w:rsidR="00FB5BEC" w:rsidRPr="00966581">
        <w:rPr>
          <w:sz w:val="28"/>
          <w:szCs w:val="26"/>
        </w:rPr>
        <w:t xml:space="preserve"> </w:t>
      </w:r>
      <w:r w:rsidR="00AB7042" w:rsidRPr="00966581">
        <w:rPr>
          <w:sz w:val="28"/>
          <w:szCs w:val="26"/>
        </w:rPr>
        <w:t>по которому выполняются измерения периода</w:t>
      </w:r>
      <w:r w:rsidRPr="00966581">
        <w:rPr>
          <w:sz w:val="28"/>
          <w:szCs w:val="26"/>
        </w:rPr>
        <w:t>.</w:t>
      </w:r>
    </w:p>
    <w:p w:rsidR="002E35E1" w:rsidRDefault="00F76C18" w:rsidP="00DA3DAD">
      <w:pPr>
        <w:pStyle w:val="3"/>
      </w:pPr>
      <w:r>
        <w:br w:type="page"/>
      </w:r>
      <w:bookmarkStart w:id="49" w:name="_Toc498074088"/>
      <w:r w:rsidR="008C1E5A">
        <w:lastRenderedPageBreak/>
        <w:t>3.</w:t>
      </w:r>
      <w:r w:rsidR="00153FF6">
        <w:t>10</w:t>
      </w:r>
      <w:r w:rsidR="008C1E5A">
        <w:tab/>
      </w:r>
      <w:r w:rsidR="00E22CC9">
        <w:t>Управление</w:t>
      </w:r>
      <w:r w:rsidR="00696DA4">
        <w:t xml:space="preserve"> автоматически</w:t>
      </w:r>
      <w:r w:rsidR="00E22CC9">
        <w:t>ми</w:t>
      </w:r>
      <w:r w:rsidR="00696DA4">
        <w:t xml:space="preserve"> измерени</w:t>
      </w:r>
      <w:r w:rsidR="00E22CC9">
        <w:t>ями</w:t>
      </w:r>
      <w:r w:rsidR="00696DA4">
        <w:t xml:space="preserve"> параметров сигнала</w:t>
      </w:r>
      <w:bookmarkEnd w:id="49"/>
    </w:p>
    <w:p w:rsidR="007E2772" w:rsidRPr="00966581" w:rsidRDefault="00601943" w:rsidP="008D1E79">
      <w:pPr>
        <w:tabs>
          <w:tab w:val="left" w:pos="1418"/>
        </w:tabs>
        <w:spacing w:before="16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153FF6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.1</w:t>
      </w:r>
      <w:r w:rsidRPr="00966581">
        <w:rPr>
          <w:rFonts w:eastAsia="MS Mincho"/>
          <w:sz w:val="28"/>
          <w:szCs w:val="26"/>
        </w:rPr>
        <w:tab/>
      </w:r>
      <w:r w:rsidR="007E2772" w:rsidRPr="00966581">
        <w:rPr>
          <w:rFonts w:eastAsia="MS Mincho"/>
          <w:sz w:val="28"/>
          <w:szCs w:val="26"/>
        </w:rPr>
        <w:t>Меню измерений (кнопка ″</w:t>
      </w:r>
      <w:r w:rsidR="007E2772"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7E2772" w:rsidRPr="00966581">
        <w:rPr>
          <w:rFonts w:eastAsia="MS Mincho"/>
          <w:sz w:val="28"/>
          <w:szCs w:val="26"/>
        </w:rPr>
        <w:t xml:space="preserve">″) обеспечивает автоматические измерения параметров сигнала согласно 1.2.16. </w:t>
      </w:r>
    </w:p>
    <w:p w:rsidR="00696DA4" w:rsidRPr="00966581" w:rsidRDefault="00882029" w:rsidP="00ED674F">
      <w:pPr>
        <w:tabs>
          <w:tab w:val="left" w:pos="1248"/>
        </w:tabs>
        <w:spacing w:line="276" w:lineRule="auto"/>
        <w:ind w:firstLine="566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Нажмите кнопку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ИЗМЕР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>. В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 xml:space="preserve">открывшемся </w:t>
      </w:r>
      <w:r w:rsidR="00696DA4" w:rsidRPr="00966581">
        <w:rPr>
          <w:rFonts w:eastAsia="MS Mincho"/>
          <w:sz w:val="28"/>
          <w:szCs w:val="26"/>
        </w:rPr>
        <w:t xml:space="preserve">меню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ИЗМЕРЕНИЯ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в </w:t>
      </w:r>
      <w:r w:rsidR="00153FF6" w:rsidRPr="00966581">
        <w:rPr>
          <w:rFonts w:eastAsia="MS Mincho"/>
          <w:sz w:val="28"/>
          <w:szCs w:val="26"/>
        </w:rPr>
        <w:t>пункте</w:t>
      </w:r>
      <w:r w:rsidR="00696DA4" w:rsidRPr="00966581">
        <w:rPr>
          <w:rFonts w:eastAsia="MS Mincho"/>
          <w:sz w:val="28"/>
          <w:szCs w:val="26"/>
        </w:rPr>
        <w:t xml:space="preserve"> 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Показывать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 выберите  значение</w:t>
      </w:r>
      <w:r w:rsidR="00885D3C" w:rsidRPr="00966581">
        <w:rPr>
          <w:rFonts w:eastAsia="MS Mincho"/>
          <w:sz w:val="28"/>
          <w:szCs w:val="26"/>
        </w:rPr>
        <w:t xml:space="preserve"> ″</w:t>
      </w:r>
      <w:r w:rsidR="00696DA4" w:rsidRPr="00966581">
        <w:rPr>
          <w:rFonts w:ascii="Arial Narrow" w:eastAsia="MS Mincho" w:hAnsi="Arial Narrow"/>
          <w:b/>
          <w:sz w:val="28"/>
          <w:szCs w:val="26"/>
        </w:rPr>
        <w:t>Да</w:t>
      </w:r>
      <w:r w:rsidR="00885D3C" w:rsidRPr="00966581">
        <w:rPr>
          <w:rFonts w:eastAsia="MS Mincho"/>
          <w:sz w:val="28"/>
          <w:szCs w:val="26"/>
        </w:rPr>
        <w:t>″</w:t>
      </w:r>
      <w:r w:rsidR="00696DA4" w:rsidRPr="00966581">
        <w:rPr>
          <w:rFonts w:eastAsia="MS Mincho"/>
          <w:sz w:val="28"/>
          <w:szCs w:val="26"/>
        </w:rPr>
        <w:t xml:space="preserve">, при этом активизируются </w:t>
      </w:r>
      <w:r w:rsidR="003F668A" w:rsidRPr="00966581">
        <w:rPr>
          <w:rFonts w:eastAsia="MS Mincho"/>
          <w:sz w:val="28"/>
          <w:szCs w:val="26"/>
        </w:rPr>
        <w:t>пункты</w:t>
      </w:r>
      <w:r w:rsidR="00696DA4" w:rsidRPr="00966581">
        <w:rPr>
          <w:rFonts w:eastAsia="MS Mincho"/>
          <w:sz w:val="28"/>
          <w:szCs w:val="26"/>
        </w:rPr>
        <w:t>: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</w:t>
      </w:r>
      <w:r w:rsidR="000411AC">
        <w:rPr>
          <w:rFonts w:eastAsia="MS Mincho"/>
          <w:sz w:val="28"/>
          <w:szCs w:val="26"/>
        </w:rPr>
        <w:t> 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Количество</w:t>
      </w:r>
      <w:r w:rsidR="00885D3C" w:rsidRPr="00966581">
        <w:rPr>
          <w:rFonts w:eastAsia="MS Mincho"/>
          <w:sz w:val="28"/>
          <w:szCs w:val="26"/>
        </w:rPr>
        <w:t>″</w:t>
      </w:r>
      <w:r w:rsidR="0057735B" w:rsidRPr="00966581">
        <w:rPr>
          <w:rFonts w:eastAsia="MS Mincho"/>
          <w:sz w:val="28"/>
          <w:szCs w:val="26"/>
        </w:rPr>
        <w:t>.</w:t>
      </w:r>
      <w:r w:rsidRPr="00966581">
        <w:rPr>
          <w:rFonts w:eastAsia="MS Mincho"/>
          <w:sz w:val="28"/>
          <w:szCs w:val="26"/>
        </w:rPr>
        <w:t xml:space="preserve"> </w:t>
      </w:r>
      <w:r w:rsidR="0057735B" w:rsidRPr="00966581">
        <w:rPr>
          <w:rFonts w:eastAsia="MS Mincho"/>
          <w:sz w:val="28"/>
          <w:szCs w:val="26"/>
        </w:rPr>
        <w:t>О</w:t>
      </w:r>
      <w:r w:rsidRPr="00966581">
        <w:rPr>
          <w:rFonts w:eastAsia="MS Mincho"/>
          <w:sz w:val="28"/>
          <w:szCs w:val="26"/>
        </w:rPr>
        <w:t xml:space="preserve">пределяет, сколько значений измерений </w:t>
      </w:r>
      <w:r w:rsidR="00AB7042" w:rsidRPr="00966581">
        <w:rPr>
          <w:rFonts w:eastAsia="MS Mincho"/>
          <w:sz w:val="28"/>
          <w:szCs w:val="26"/>
        </w:rPr>
        <w:t>од</w:t>
      </w:r>
      <w:r w:rsidRPr="00966581">
        <w:rPr>
          <w:rFonts w:eastAsia="MS Mincho"/>
          <w:sz w:val="28"/>
          <w:szCs w:val="26"/>
        </w:rPr>
        <w:t xml:space="preserve">новременно выводится на ЖКЭ. </w:t>
      </w:r>
      <w:r w:rsidR="0057735B" w:rsidRPr="00966581">
        <w:rPr>
          <w:rFonts w:eastAsia="MS Mincho"/>
          <w:sz w:val="28"/>
          <w:szCs w:val="26"/>
        </w:rPr>
        <w:t>Прилегающей к</w:t>
      </w:r>
      <w:r w:rsidRPr="00966581">
        <w:rPr>
          <w:rFonts w:eastAsia="MS Mincho"/>
          <w:sz w:val="28"/>
          <w:szCs w:val="26"/>
        </w:rPr>
        <w:t>нопкой выб</w:t>
      </w:r>
      <w:r w:rsidR="0057735B" w:rsidRPr="00966581">
        <w:rPr>
          <w:rFonts w:eastAsia="MS Mincho"/>
          <w:sz w:val="28"/>
          <w:szCs w:val="26"/>
        </w:rPr>
        <w:t>е</w:t>
      </w:r>
      <w:r w:rsidRPr="00966581">
        <w:rPr>
          <w:rFonts w:eastAsia="MS Mincho"/>
          <w:sz w:val="28"/>
          <w:szCs w:val="26"/>
        </w:rPr>
        <w:t>р</w:t>
      </w:r>
      <w:r w:rsidR="0057735B" w:rsidRPr="00966581">
        <w:rPr>
          <w:rFonts w:eastAsia="MS Mincho"/>
          <w:sz w:val="28"/>
          <w:szCs w:val="26"/>
        </w:rPr>
        <w:t>ит</w:t>
      </w:r>
      <w:r w:rsidRPr="00966581">
        <w:rPr>
          <w:rFonts w:eastAsia="MS Mincho"/>
          <w:sz w:val="28"/>
          <w:szCs w:val="26"/>
        </w:rPr>
        <w:t xml:space="preserve">е количество измеренных значений </w:t>
      </w:r>
      <w:r w:rsidR="00AB7042" w:rsidRPr="00966581">
        <w:rPr>
          <w:rFonts w:eastAsia="MS Mincho"/>
          <w:sz w:val="28"/>
          <w:szCs w:val="26"/>
        </w:rPr>
        <w:t xml:space="preserve">(окон) </w:t>
      </w:r>
      <w:r w:rsidRPr="00966581">
        <w:rPr>
          <w:rFonts w:eastAsia="MS Mincho"/>
          <w:sz w:val="28"/>
          <w:szCs w:val="26"/>
        </w:rPr>
        <w:t>и их расположение на ЖКЭ</w:t>
      </w:r>
      <w:r w:rsidR="00AB7042" w:rsidRPr="00966581">
        <w:rPr>
          <w:rFonts w:eastAsia="MS Mincho"/>
          <w:sz w:val="28"/>
          <w:szCs w:val="26"/>
        </w:rPr>
        <w:t xml:space="preserve"> – 1, 2, 1х5, 2х5, 3х5, 6х1, 6х2;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eastAsia="MS Mincho" w:hAnsi="Arial Narrow"/>
          <w:b/>
          <w:sz w:val="28"/>
          <w:szCs w:val="26"/>
        </w:rPr>
        <w:t>Каналы</w:t>
      </w:r>
      <w:r w:rsidR="00885D3C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</w:t>
      </w:r>
      <w:r w:rsidR="00F808D6" w:rsidRPr="007B0BFB">
        <w:rPr>
          <w:rFonts w:eastAsia="MS Mincho"/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включает</w:t>
      </w:r>
      <w:r w:rsidR="00994937" w:rsidRPr="00966581">
        <w:rPr>
          <w:rFonts w:eastAsia="MS Mincho"/>
          <w:sz w:val="28"/>
          <w:szCs w:val="26"/>
        </w:rPr>
        <w:t>/</w:t>
      </w:r>
      <w:r w:rsidRPr="00966581">
        <w:rPr>
          <w:rFonts w:eastAsia="MS Mincho"/>
          <w:sz w:val="28"/>
          <w:szCs w:val="26"/>
        </w:rPr>
        <w:t>выключает измерения в каналах</w:t>
      </w:r>
      <w:r w:rsidR="007E2772" w:rsidRPr="00966581">
        <w:rPr>
          <w:rFonts w:eastAsia="MS Mincho"/>
          <w:sz w:val="28"/>
          <w:szCs w:val="26"/>
        </w:rPr>
        <w:t>;</w:t>
      </w:r>
    </w:p>
    <w:p w:rsidR="00696DA4" w:rsidRPr="00966581" w:rsidRDefault="00696DA4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- 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ascii="Arial Narrow" w:eastAsia="MS Mincho" w:hAnsi="Arial Narrow"/>
          <w:b/>
          <w:sz w:val="28"/>
          <w:szCs w:val="26"/>
        </w:rPr>
        <w:t>Вид</w:t>
      </w:r>
      <w:r w:rsidR="00885D3C" w:rsidRPr="00966581">
        <w:rPr>
          <w:rFonts w:eastAsia="MS Mincho"/>
          <w:sz w:val="28"/>
          <w:szCs w:val="26"/>
        </w:rPr>
        <w:t>″</w:t>
      </w:r>
      <w:r w:rsidR="00275B3D" w:rsidRPr="00966581">
        <w:rPr>
          <w:rFonts w:eastAsia="MS Mincho"/>
          <w:sz w:val="28"/>
          <w:szCs w:val="26"/>
        </w:rPr>
        <w:t>. Прилегающей кнопкой</w:t>
      </w:r>
      <w:r w:rsidRPr="00966581">
        <w:rPr>
          <w:rFonts w:eastAsia="MS Mincho"/>
          <w:sz w:val="28"/>
          <w:szCs w:val="26"/>
        </w:rPr>
        <w:t xml:space="preserve"> позволяет выбрать </w:t>
      </w:r>
      <w:r w:rsidR="00D1095A" w:rsidRPr="00966581">
        <w:rPr>
          <w:rFonts w:eastAsia="MS Mincho"/>
          <w:sz w:val="28"/>
          <w:szCs w:val="26"/>
        </w:rPr>
        <w:t>значения:</w:t>
      </w:r>
    </w:p>
    <w:p w:rsidR="00D1095A" w:rsidRPr="00966581" w:rsidRDefault="007E2772" w:rsidP="00ED1646">
      <w:pPr>
        <w:tabs>
          <w:tab w:val="left" w:pos="226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1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Как</w:t>
      </w:r>
      <w:r w:rsidR="00885D3C" w:rsidRPr="00966581">
        <w:rPr>
          <w:rFonts w:ascii="Arial Narrow" w:eastAsia="MS Mincho" w:hAnsi="Arial Narrow"/>
          <w:sz w:val="28"/>
          <w:szCs w:val="26"/>
          <w:lang w:val="en-US"/>
        </w:rPr>
        <w:t> 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есть</w:t>
      </w:r>
      <w:r w:rsidR="00885D3C" w:rsidRPr="00966581">
        <w:rPr>
          <w:rFonts w:eastAsia="MS Mincho"/>
          <w:sz w:val="28"/>
          <w:szCs w:val="26"/>
        </w:rPr>
        <w:t>″</w:t>
      </w:r>
      <w:r w:rsidR="00DF5E7D">
        <w:rPr>
          <w:rFonts w:eastAsia="MS Mincho"/>
          <w:sz w:val="28"/>
          <w:szCs w:val="26"/>
        </w:rPr>
        <w:t xml:space="preserve"> </w:t>
      </w:r>
      <w:r w:rsidR="008953EB" w:rsidRPr="008953EB">
        <w:rPr>
          <w:rFonts w:eastAsia="MS Mincho"/>
          <w:sz w:val="28"/>
          <w:szCs w:val="26"/>
        </w:rPr>
        <w:t xml:space="preserve"> </w:t>
      </w:r>
      <w:r w:rsidRPr="00966581">
        <w:rPr>
          <w:rFonts w:eastAsia="MS Mincho"/>
          <w:sz w:val="28"/>
          <w:szCs w:val="26"/>
        </w:rPr>
        <w:t>-</w:t>
      </w:r>
      <w:r w:rsidR="00D1095A" w:rsidRPr="00966581">
        <w:rPr>
          <w:rFonts w:eastAsia="MS Mincho"/>
          <w:sz w:val="28"/>
          <w:szCs w:val="26"/>
        </w:rPr>
        <w:t xml:space="preserve"> результаты измерений располагаются поверх отображаемых осциллограмм;</w:t>
      </w:r>
    </w:p>
    <w:p w:rsidR="00D1095A" w:rsidRPr="00966581" w:rsidRDefault="007E2772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 xml:space="preserve"> </w:t>
      </w:r>
      <w:r w:rsidR="008F7369" w:rsidRPr="00966581">
        <w:rPr>
          <w:rFonts w:eastAsia="MS Mincho"/>
          <w:sz w:val="28"/>
          <w:szCs w:val="26"/>
        </w:rPr>
        <w:t>2</w:t>
      </w:r>
      <w:r w:rsidR="00D1095A" w:rsidRPr="00966581">
        <w:rPr>
          <w:rFonts w:eastAsia="MS Mincho"/>
          <w:sz w:val="28"/>
          <w:szCs w:val="26"/>
        </w:rPr>
        <w:t>) </w:t>
      </w:r>
      <w:r w:rsidR="00885D3C" w:rsidRPr="00966581">
        <w:rPr>
          <w:rFonts w:eastAsia="MS Mincho"/>
          <w:sz w:val="28"/>
          <w:szCs w:val="26"/>
        </w:rPr>
        <w:t>″</w:t>
      </w:r>
      <w:r w:rsidR="00D1095A" w:rsidRPr="00966581">
        <w:rPr>
          <w:rFonts w:ascii="Arial Narrow" w:eastAsia="MS Mincho" w:hAnsi="Arial Narrow"/>
          <w:b/>
          <w:sz w:val="28"/>
          <w:szCs w:val="26"/>
        </w:rPr>
        <w:t>Уменьшать</w:t>
      </w:r>
      <w:r w:rsidR="00885D3C" w:rsidRPr="00966581">
        <w:rPr>
          <w:rFonts w:eastAsia="MS Mincho"/>
          <w:sz w:val="28"/>
          <w:szCs w:val="26"/>
        </w:rPr>
        <w:t>″</w:t>
      </w:r>
      <w:r w:rsidR="00DF5E7D">
        <w:rPr>
          <w:rFonts w:eastAsia="MS Mincho"/>
          <w:sz w:val="28"/>
          <w:szCs w:val="26"/>
        </w:rPr>
        <w:t> </w:t>
      </w:r>
      <w:r w:rsidRPr="00966581">
        <w:rPr>
          <w:rFonts w:eastAsia="MS Mincho"/>
          <w:sz w:val="28"/>
          <w:szCs w:val="26"/>
        </w:rPr>
        <w:t>-</w:t>
      </w:r>
      <w:r w:rsidR="00D1095A" w:rsidRPr="00966581">
        <w:rPr>
          <w:rFonts w:eastAsia="MS Mincho"/>
          <w:sz w:val="28"/>
          <w:szCs w:val="26"/>
        </w:rPr>
        <w:t xml:space="preserve"> сжимается сетка</w:t>
      </w:r>
      <w:r w:rsidR="007C508E" w:rsidRPr="00966581">
        <w:rPr>
          <w:rFonts w:eastAsia="MS Mincho"/>
          <w:sz w:val="28"/>
          <w:szCs w:val="26"/>
        </w:rPr>
        <w:t>,</w:t>
      </w:r>
      <w:r w:rsidR="00D1095A" w:rsidRPr="00966581">
        <w:rPr>
          <w:rFonts w:eastAsia="MS Mincho"/>
          <w:sz w:val="28"/>
          <w:szCs w:val="26"/>
        </w:rPr>
        <w:t xml:space="preserve"> </w:t>
      </w:r>
      <w:r w:rsidR="006355D2" w:rsidRPr="00966581">
        <w:rPr>
          <w:rFonts w:eastAsia="MS Mincho"/>
          <w:sz w:val="28"/>
          <w:szCs w:val="26"/>
        </w:rPr>
        <w:t xml:space="preserve">при этом освобождается </w:t>
      </w:r>
      <w:r w:rsidR="0008115E" w:rsidRPr="00966581">
        <w:rPr>
          <w:rFonts w:eastAsia="MS Mincho"/>
          <w:sz w:val="28"/>
          <w:szCs w:val="26"/>
        </w:rPr>
        <w:t>место для индикации результатов измерений</w:t>
      </w:r>
      <w:r w:rsidR="00994937" w:rsidRPr="00966581">
        <w:rPr>
          <w:rFonts w:eastAsia="MS Mincho"/>
          <w:sz w:val="28"/>
          <w:szCs w:val="26"/>
        </w:rPr>
        <w:t>;</w:t>
      </w:r>
    </w:p>
    <w:p w:rsidR="00357627" w:rsidRPr="00966581" w:rsidRDefault="006D1E80" w:rsidP="00ED674F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- </w:t>
      </w:r>
      <w:r w:rsidR="00562B82" w:rsidRPr="00966581">
        <w:rPr>
          <w:rFonts w:eastAsia="MS Mincho"/>
          <w:sz w:val="28"/>
          <w:szCs w:val="26"/>
        </w:rPr>
        <w:t>″</w:t>
      </w:r>
      <w:r w:rsidR="0008115E" w:rsidRPr="00966581">
        <w:rPr>
          <w:rFonts w:ascii="Arial Narrow" w:eastAsia="MS Mincho" w:hAnsi="Arial Narrow"/>
          <w:b/>
          <w:sz w:val="28"/>
          <w:szCs w:val="26"/>
        </w:rPr>
        <w:t>Н</w:t>
      </w:r>
      <w:r w:rsidR="00500E91" w:rsidRPr="00966581">
        <w:rPr>
          <w:rFonts w:ascii="Arial Narrow" w:eastAsia="MS Mincho" w:hAnsi="Arial Narrow"/>
          <w:b/>
          <w:sz w:val="28"/>
          <w:szCs w:val="26"/>
        </w:rPr>
        <w:t>АСТРОИТЬ</w:t>
      </w:r>
      <w:r w:rsidR="00562B82" w:rsidRPr="00966581">
        <w:rPr>
          <w:rFonts w:eastAsia="MS Mincho"/>
          <w:sz w:val="28"/>
          <w:szCs w:val="26"/>
        </w:rPr>
        <w:t>″</w:t>
      </w:r>
      <w:r w:rsidR="002655DB" w:rsidRPr="00966581">
        <w:rPr>
          <w:rFonts w:eastAsia="MS Mincho"/>
          <w:sz w:val="28"/>
          <w:szCs w:val="26"/>
        </w:rPr>
        <w:t xml:space="preserve"> устанавливает, какой параметр сигнала будет выводит</w:t>
      </w:r>
      <w:r w:rsidR="006F6415" w:rsidRPr="00966581">
        <w:rPr>
          <w:rFonts w:eastAsia="MS Mincho"/>
          <w:sz w:val="28"/>
          <w:szCs w:val="26"/>
        </w:rPr>
        <w:t>ь</w:t>
      </w:r>
      <w:r w:rsidR="002655DB" w:rsidRPr="00966581">
        <w:rPr>
          <w:rFonts w:eastAsia="MS Mincho"/>
          <w:sz w:val="28"/>
          <w:szCs w:val="26"/>
        </w:rPr>
        <w:t xml:space="preserve">ся в ту или иную позицию (окно) </w:t>
      </w:r>
      <w:r w:rsidR="00F819C6" w:rsidRPr="00966581">
        <w:rPr>
          <w:rFonts w:eastAsia="MS Mincho"/>
          <w:sz w:val="28"/>
          <w:szCs w:val="26"/>
        </w:rPr>
        <w:t>экрана</w:t>
      </w:r>
      <w:r w:rsidR="002655DB" w:rsidRPr="00966581">
        <w:rPr>
          <w:rFonts w:eastAsia="MS Mincho"/>
          <w:sz w:val="28"/>
          <w:szCs w:val="26"/>
        </w:rPr>
        <w:t xml:space="preserve">. </w:t>
      </w:r>
      <w:r w:rsidR="00357627" w:rsidRPr="00966581">
        <w:rPr>
          <w:rFonts w:eastAsia="MS Mincho"/>
          <w:sz w:val="28"/>
          <w:szCs w:val="26"/>
        </w:rPr>
        <w:t>Н</w:t>
      </w:r>
      <w:r w:rsidR="002655DB" w:rsidRPr="00966581">
        <w:rPr>
          <w:rFonts w:eastAsia="MS Mincho"/>
          <w:sz w:val="28"/>
          <w:szCs w:val="26"/>
        </w:rPr>
        <w:t xml:space="preserve">ажатие кнопки </w:t>
      </w:r>
      <w:r w:rsidR="00515762" w:rsidRPr="00966581">
        <w:rPr>
          <w:rFonts w:eastAsia="MS Mincho"/>
          <w:sz w:val="28"/>
          <w:szCs w:val="26"/>
        </w:rPr>
        <w:t>выводит символьн</w:t>
      </w:r>
      <w:r w:rsidR="00357627" w:rsidRPr="00966581">
        <w:rPr>
          <w:rFonts w:eastAsia="MS Mincho"/>
          <w:sz w:val="28"/>
          <w:szCs w:val="26"/>
        </w:rPr>
        <w:t>ое меню.</w:t>
      </w:r>
    </w:p>
    <w:p w:rsidR="00357627" w:rsidRPr="00966581" w:rsidRDefault="008A6BD3" w:rsidP="00A95FC8">
      <w:pPr>
        <w:tabs>
          <w:tab w:val="left" w:pos="1404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3.</w:t>
      </w:r>
      <w:r w:rsidR="0049251A" w:rsidRPr="00966581">
        <w:rPr>
          <w:rFonts w:eastAsia="MS Mincho"/>
          <w:sz w:val="28"/>
          <w:szCs w:val="26"/>
        </w:rPr>
        <w:t>10</w:t>
      </w:r>
      <w:r w:rsidRPr="00966581">
        <w:rPr>
          <w:rFonts w:eastAsia="MS Mincho"/>
          <w:sz w:val="28"/>
          <w:szCs w:val="26"/>
        </w:rPr>
        <w:t>.2</w:t>
      </w:r>
      <w:r w:rsidRPr="00966581">
        <w:rPr>
          <w:rFonts w:eastAsia="MS Mincho"/>
          <w:sz w:val="28"/>
          <w:szCs w:val="26"/>
        </w:rPr>
        <w:tab/>
      </w:r>
      <w:r w:rsidR="00BC0BE2" w:rsidRPr="00966581">
        <w:rPr>
          <w:rFonts w:eastAsia="MS Mincho"/>
          <w:sz w:val="28"/>
          <w:szCs w:val="26"/>
        </w:rPr>
        <w:t xml:space="preserve">Нажмите кнопку </w:t>
      </w:r>
      <w:r w:rsidR="000E2EEA" w:rsidRPr="00966581">
        <w:rPr>
          <w:rFonts w:eastAsia="MS Mincho"/>
          <w:sz w:val="28"/>
          <w:szCs w:val="26"/>
        </w:rPr>
        <w:t>″</w:t>
      </w:r>
      <w:r w:rsidR="001769AE" w:rsidRPr="00966581">
        <w:rPr>
          <w:rFonts w:ascii="Arial Narrow" w:eastAsia="MS Mincho" w:hAnsi="Arial Narrow"/>
          <w:b/>
          <w:sz w:val="28"/>
          <w:szCs w:val="26"/>
        </w:rPr>
        <w:t>НАСТРОИТЬ</w:t>
      </w:r>
      <w:r w:rsidR="000E2EEA" w:rsidRPr="00966581">
        <w:rPr>
          <w:rFonts w:eastAsia="MS Mincho"/>
          <w:sz w:val="28"/>
          <w:szCs w:val="26"/>
        </w:rPr>
        <w:t>″</w:t>
      </w:r>
      <w:r w:rsidR="00BC0BE2" w:rsidRPr="00966581">
        <w:rPr>
          <w:rFonts w:eastAsia="MS Mincho"/>
          <w:sz w:val="28"/>
          <w:szCs w:val="26"/>
        </w:rPr>
        <w:t xml:space="preserve">, вращением ручки 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357627" w:rsidRPr="00966581">
        <w:rPr>
          <w:rFonts w:eastAsia="MS Mincho"/>
          <w:sz w:val="28"/>
          <w:szCs w:val="26"/>
        </w:rPr>
        <w:t xml:space="preserve">, выберите в </w:t>
      </w:r>
      <w:r w:rsidR="00992FCD" w:rsidRPr="00966581">
        <w:rPr>
          <w:rFonts w:eastAsia="MS Mincho"/>
          <w:sz w:val="28"/>
          <w:szCs w:val="26"/>
        </w:rPr>
        <w:t>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992FCD" w:rsidRPr="00966581">
        <w:rPr>
          <w:rFonts w:eastAsia="MS Mincho"/>
          <w:sz w:val="28"/>
          <w:szCs w:val="26"/>
        </w:rPr>
        <w:t xml:space="preserve">ом </w:t>
      </w:r>
      <w:r w:rsidR="00357627" w:rsidRPr="00966581">
        <w:rPr>
          <w:rFonts w:eastAsia="MS Mincho"/>
          <w:sz w:val="28"/>
          <w:szCs w:val="26"/>
        </w:rPr>
        <w:t>меню окно, в котором будете задавать измеряемый параметр сигнала</w:t>
      </w:r>
      <w:r w:rsidR="00992FCD" w:rsidRPr="00966581">
        <w:rPr>
          <w:rFonts w:eastAsia="MS Mincho"/>
          <w:sz w:val="28"/>
          <w:szCs w:val="26"/>
        </w:rPr>
        <w:t>. Нажмите</w:t>
      </w:r>
      <w:r w:rsidR="0034030A" w:rsidRPr="00966581">
        <w:rPr>
          <w:rFonts w:eastAsia="MS Mincho"/>
          <w:sz w:val="28"/>
          <w:szCs w:val="26"/>
        </w:rPr>
        <w:t> </w:t>
      </w:r>
      <w:r w:rsidR="00992FCD" w:rsidRPr="00966581">
        <w:rPr>
          <w:rFonts w:eastAsia="MS Mincho"/>
          <w:sz w:val="28"/>
          <w:szCs w:val="26"/>
        </w:rPr>
        <w:t xml:space="preserve">кнопку 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50" name="Рисунок 50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Кост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 xml:space="preserve">  и войдите в режим выбора измеряемого параметра. Вращая ручку 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E2EEA" w:rsidRPr="00966581">
        <w:rPr>
          <w:rFonts w:eastAsia="MS Mincho"/>
          <w:sz w:val="28"/>
          <w:szCs w:val="26"/>
        </w:rPr>
        <w:t>″</w:t>
      </w:r>
      <w:r w:rsidR="00992FCD" w:rsidRPr="00966581">
        <w:rPr>
          <w:rFonts w:eastAsia="MS Mincho"/>
          <w:sz w:val="28"/>
          <w:szCs w:val="26"/>
        </w:rPr>
        <w:t>, выберите измеряемый параметр для заданного окна. Повторно</w:t>
      </w:r>
      <w:r w:rsidR="00781379" w:rsidRPr="00966581">
        <w:rPr>
          <w:rFonts w:eastAsia="MS Mincho"/>
          <w:sz w:val="28"/>
          <w:szCs w:val="26"/>
        </w:rPr>
        <w:t xml:space="preserve"> </w:t>
      </w:r>
      <w:r w:rsidR="00992FCD" w:rsidRPr="00966581">
        <w:rPr>
          <w:rFonts w:eastAsia="MS Mincho"/>
          <w:sz w:val="28"/>
          <w:szCs w:val="26"/>
        </w:rPr>
        <w:t xml:space="preserve">нажмите кнопку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51" name="Рисунок 51" descr="К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Кости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2FCD" w:rsidRPr="00966581">
        <w:rPr>
          <w:rFonts w:eastAsia="MS Mincho"/>
          <w:sz w:val="28"/>
          <w:szCs w:val="26"/>
        </w:rPr>
        <w:t>. Повтор</w:t>
      </w:r>
      <w:r w:rsidR="00517C0B" w:rsidRPr="00966581">
        <w:rPr>
          <w:rFonts w:eastAsia="MS Mincho"/>
          <w:sz w:val="28"/>
          <w:szCs w:val="26"/>
        </w:rPr>
        <w:t>и</w:t>
      </w:r>
      <w:r w:rsidR="00992FCD" w:rsidRPr="00966581">
        <w:rPr>
          <w:rFonts w:eastAsia="MS Mincho"/>
          <w:sz w:val="28"/>
          <w:szCs w:val="26"/>
        </w:rPr>
        <w:t xml:space="preserve">те процедуру по выбору измеряемого параметра </w:t>
      </w:r>
      <w:r w:rsidR="00517C0B" w:rsidRPr="00966581">
        <w:rPr>
          <w:rFonts w:eastAsia="MS Mincho"/>
          <w:sz w:val="28"/>
          <w:szCs w:val="26"/>
        </w:rPr>
        <w:t>для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517C0B" w:rsidRPr="00966581">
        <w:rPr>
          <w:rFonts w:eastAsia="MS Mincho"/>
          <w:sz w:val="28"/>
          <w:szCs w:val="26"/>
        </w:rPr>
        <w:t xml:space="preserve">всех установленных на </w:t>
      </w:r>
      <w:r w:rsidR="00A81450" w:rsidRPr="00966581">
        <w:rPr>
          <w:rFonts w:eastAsia="MS Mincho"/>
          <w:sz w:val="28"/>
          <w:szCs w:val="26"/>
        </w:rPr>
        <w:t>экране</w:t>
      </w:r>
      <w:r w:rsidR="00517C0B" w:rsidRPr="00966581">
        <w:rPr>
          <w:rFonts w:eastAsia="MS Mincho"/>
          <w:sz w:val="28"/>
          <w:szCs w:val="26"/>
        </w:rPr>
        <w:t xml:space="preserve"> измерительных окон</w:t>
      </w:r>
      <w:r w:rsidR="00992FCD" w:rsidRPr="00966581">
        <w:rPr>
          <w:rFonts w:eastAsia="MS Mincho"/>
          <w:sz w:val="28"/>
          <w:szCs w:val="26"/>
        </w:rPr>
        <w:t>.</w:t>
      </w:r>
    </w:p>
    <w:p w:rsidR="00992FCD" w:rsidRPr="00966581" w:rsidRDefault="005007C1" w:rsidP="005A515D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Пункт</w:t>
      </w:r>
      <w:r w:rsidR="00992FCD" w:rsidRPr="00966581">
        <w:rPr>
          <w:rFonts w:eastAsia="MS Mincho"/>
          <w:sz w:val="28"/>
          <w:szCs w:val="26"/>
        </w:rPr>
        <w:t xml:space="preserve"> </w:t>
      </w:r>
      <w:r w:rsidR="00241536" w:rsidRPr="00966581">
        <w:rPr>
          <w:rFonts w:eastAsia="MS Mincho"/>
          <w:sz w:val="28"/>
          <w:szCs w:val="26"/>
        </w:rPr>
        <w:t xml:space="preserve">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96215" cy="196215"/>
            <wp:effectExtent l="0" t="0" r="0" b="0"/>
            <wp:docPr id="52" name="Рисунок 52" descr="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М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536" w:rsidRPr="00966581">
        <w:rPr>
          <w:rFonts w:eastAsia="MS Mincho"/>
          <w:sz w:val="28"/>
          <w:szCs w:val="26"/>
        </w:rPr>
        <w:t xml:space="preserve">  в символ</w:t>
      </w:r>
      <w:r w:rsidR="00BC0BE2" w:rsidRPr="00966581">
        <w:rPr>
          <w:rFonts w:eastAsia="MS Mincho"/>
          <w:sz w:val="28"/>
          <w:szCs w:val="26"/>
        </w:rPr>
        <w:t>ьн</w:t>
      </w:r>
      <w:r w:rsidR="00241536" w:rsidRPr="00966581">
        <w:rPr>
          <w:rFonts w:eastAsia="MS Mincho"/>
          <w:sz w:val="28"/>
          <w:szCs w:val="26"/>
        </w:rPr>
        <w:t>ом меню позволяет включить отметку маркером точек сигнала, относительно которых производятся измерения в выбранном окне. Окно</w:t>
      </w:r>
      <w:r w:rsidR="003C4DC5">
        <w:rPr>
          <w:rFonts w:eastAsia="MS Mincho"/>
          <w:sz w:val="28"/>
          <w:szCs w:val="26"/>
          <w:lang w:val="en-US"/>
        </w:rPr>
        <w:t> </w:t>
      </w:r>
      <w:r w:rsidR="00241536" w:rsidRPr="00966581">
        <w:rPr>
          <w:rFonts w:eastAsia="MS Mincho"/>
          <w:sz w:val="28"/>
          <w:szCs w:val="26"/>
        </w:rPr>
        <w:t xml:space="preserve">выбирается ручкой 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3E4BF4" w:rsidRPr="00966581">
        <w:rPr>
          <w:rFonts w:eastAsia="MS Mincho"/>
          <w:sz w:val="28"/>
          <w:szCs w:val="26"/>
        </w:rPr>
        <w:t>″</w:t>
      </w:r>
      <w:r w:rsidR="00241536" w:rsidRPr="00966581">
        <w:rPr>
          <w:rFonts w:eastAsia="MS Mincho"/>
          <w:sz w:val="28"/>
          <w:szCs w:val="26"/>
        </w:rPr>
        <w:t>.</w:t>
      </w:r>
    </w:p>
    <w:p w:rsidR="00E1243D" w:rsidRPr="00966581" w:rsidRDefault="00E1243D" w:rsidP="000645D3">
      <w:pPr>
        <w:spacing w:line="264" w:lineRule="auto"/>
        <w:ind w:firstLine="567"/>
        <w:jc w:val="both"/>
        <w:rPr>
          <w:rFonts w:eastAsia="MS Mincho"/>
          <w:bCs/>
          <w:noProof/>
          <w:sz w:val="28"/>
          <w:szCs w:val="26"/>
        </w:rPr>
      </w:pPr>
      <w:r w:rsidRPr="00966581">
        <w:rPr>
          <w:rFonts w:eastAsia="MS Mincho"/>
          <w:bCs/>
          <w:noProof/>
          <w:sz w:val="28"/>
          <w:szCs w:val="26"/>
        </w:rPr>
        <w:t xml:space="preserve">Выход из </w:t>
      </w:r>
      <w:r w:rsidRPr="00966581">
        <w:rPr>
          <w:rFonts w:eastAsia="MS Mincho"/>
          <w:sz w:val="28"/>
          <w:szCs w:val="26"/>
        </w:rPr>
        <w:t xml:space="preserve">режима настройки </w:t>
      </w:r>
      <w:r w:rsidRPr="00966581">
        <w:rPr>
          <w:rFonts w:eastAsia="MS Mincho"/>
          <w:bCs/>
          <w:noProof/>
          <w:sz w:val="28"/>
          <w:szCs w:val="26"/>
        </w:rPr>
        <w:t xml:space="preserve">осуществляется нажатием кнопки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bCs/>
          <w:noProof/>
          <w:sz w:val="28"/>
          <w:szCs w:val="26"/>
        </w:rPr>
        <w:t xml:space="preserve"> 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88595" cy="188595"/>
            <wp:effectExtent l="0" t="0" r="1905" b="1905"/>
            <wp:docPr id="53" name="Рисунок 53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rFonts w:eastAsia="MS Mincho"/>
          <w:sz w:val="28"/>
          <w:szCs w:val="26"/>
        </w:rPr>
        <w:t xml:space="preserve">  (</w:t>
      </w:r>
      <w:r w:rsidRPr="00966581">
        <w:rPr>
          <w:rFonts w:ascii="Arial Narrow" w:eastAsia="MS Mincho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)″</w:t>
      </w:r>
      <w:r w:rsidR="00791566" w:rsidRPr="00966581">
        <w:rPr>
          <w:rFonts w:eastAsia="MS Mincho"/>
          <w:bCs/>
          <w:noProof/>
          <w:sz w:val="28"/>
          <w:szCs w:val="26"/>
        </w:rPr>
        <w:t>.</w:t>
      </w:r>
    </w:p>
    <w:p w:rsidR="00696DA4" w:rsidRDefault="00473672" w:rsidP="000645D3">
      <w:pPr>
        <w:spacing w:line="264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rFonts w:eastAsia="MS Mincho"/>
          <w:sz w:val="28"/>
          <w:szCs w:val="26"/>
        </w:rPr>
        <w:t>Установленные измерительные окна и выбранные для них параметр</w:t>
      </w:r>
      <w:r w:rsidR="00126711" w:rsidRPr="00966581">
        <w:rPr>
          <w:rFonts w:eastAsia="MS Mincho"/>
          <w:sz w:val="28"/>
          <w:szCs w:val="26"/>
        </w:rPr>
        <w:t>ы</w:t>
      </w:r>
      <w:r w:rsidRPr="00966581">
        <w:rPr>
          <w:rFonts w:eastAsia="MS Mincho"/>
          <w:sz w:val="28"/>
          <w:szCs w:val="26"/>
        </w:rPr>
        <w:t xml:space="preserve"> входных сигналов будут отображены на </w:t>
      </w:r>
      <w:r w:rsidR="00F97AD1" w:rsidRPr="00966581">
        <w:rPr>
          <w:rFonts w:eastAsia="MS Mincho"/>
          <w:sz w:val="28"/>
          <w:szCs w:val="26"/>
        </w:rPr>
        <w:t>экране</w:t>
      </w:r>
      <w:r w:rsidRPr="00966581">
        <w:rPr>
          <w:rFonts w:eastAsia="MS Mincho"/>
          <w:sz w:val="28"/>
          <w:szCs w:val="26"/>
        </w:rPr>
        <w:t>.</w:t>
      </w:r>
    </w:p>
    <w:p w:rsidR="00D913DD" w:rsidRPr="00D913DD" w:rsidRDefault="00D913DD" w:rsidP="000645D3">
      <w:pPr>
        <w:spacing w:line="264" w:lineRule="auto"/>
        <w:ind w:firstLine="567"/>
        <w:jc w:val="both"/>
        <w:rPr>
          <w:rFonts w:eastAsia="MS Mincho"/>
          <w:sz w:val="16"/>
          <w:szCs w:val="16"/>
        </w:rPr>
      </w:pPr>
    </w:p>
    <w:p w:rsidR="00473672" w:rsidRDefault="00F76C18" w:rsidP="00DA3DAD">
      <w:pPr>
        <w:pStyle w:val="3"/>
      </w:pPr>
      <w:r>
        <w:br w:type="page"/>
      </w:r>
      <w:bookmarkStart w:id="50" w:name="_Toc498074089"/>
      <w:r w:rsidR="008A6BD3">
        <w:lastRenderedPageBreak/>
        <w:t>3.</w:t>
      </w:r>
      <w:r w:rsidR="005007C1">
        <w:t>11</w:t>
      </w:r>
      <w:r w:rsidR="008A6BD3">
        <w:tab/>
      </w:r>
      <w:r w:rsidR="00473672">
        <w:t>Установка параметров отображения сигналов</w:t>
      </w:r>
      <w:r w:rsidR="008704D5">
        <w:t xml:space="preserve"> на ЖКЭ</w:t>
      </w:r>
      <w:bookmarkEnd w:id="50"/>
    </w:p>
    <w:p w:rsidR="00473672" w:rsidRPr="00966581" w:rsidRDefault="008A6BD3" w:rsidP="00B57170">
      <w:pPr>
        <w:tabs>
          <w:tab w:val="left" w:pos="1418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5007C1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.1</w:t>
      </w:r>
      <w:r w:rsidR="005007C1" w:rsidRPr="00966581">
        <w:rPr>
          <w:sz w:val="28"/>
          <w:szCs w:val="26"/>
        </w:rPr>
        <w:tab/>
        <w:t xml:space="preserve">Меню дисплея (кнопка </w:t>
      </w:r>
      <w:r w:rsidR="00304A20" w:rsidRPr="00966581">
        <w:rPr>
          <w:rFonts w:eastAsia="MS Mincho"/>
          <w:sz w:val="28"/>
          <w:szCs w:val="26"/>
        </w:rPr>
        <w:t>″</w:t>
      </w:r>
      <w:r w:rsidR="008704D5" w:rsidRPr="00966581">
        <w:rPr>
          <w:rFonts w:ascii="Arial Narrow" w:hAnsi="Arial Narrow"/>
          <w:b/>
          <w:sz w:val="28"/>
          <w:szCs w:val="26"/>
        </w:rPr>
        <w:t>Д</w:t>
      </w:r>
      <w:r w:rsidR="00B32020" w:rsidRPr="00966581">
        <w:rPr>
          <w:rFonts w:ascii="Arial Narrow" w:hAnsi="Arial Narrow"/>
          <w:b/>
          <w:sz w:val="28"/>
          <w:szCs w:val="26"/>
        </w:rPr>
        <w:t>ИСПЛЕЙ</w:t>
      </w:r>
      <w:r w:rsidR="00304A20" w:rsidRPr="00966581">
        <w:rPr>
          <w:rFonts w:eastAsia="MS Mincho"/>
          <w:sz w:val="28"/>
          <w:szCs w:val="26"/>
        </w:rPr>
        <w:t>″</w:t>
      </w:r>
      <w:r w:rsidR="005007C1" w:rsidRPr="00966581">
        <w:rPr>
          <w:rFonts w:eastAsia="MS Mincho"/>
          <w:sz w:val="28"/>
          <w:szCs w:val="26"/>
        </w:rPr>
        <w:t>) управляет представлением информации</w:t>
      </w:r>
      <w:r w:rsidR="004265B7" w:rsidRPr="00966581">
        <w:rPr>
          <w:rFonts w:eastAsia="MS Mincho"/>
          <w:sz w:val="28"/>
          <w:szCs w:val="26"/>
        </w:rPr>
        <w:t xml:space="preserve"> на ЖКЭ</w:t>
      </w:r>
      <w:r w:rsidR="008704D5" w:rsidRPr="00966581">
        <w:rPr>
          <w:sz w:val="28"/>
          <w:szCs w:val="26"/>
        </w:rPr>
        <w:t xml:space="preserve">. </w:t>
      </w:r>
      <w:r w:rsidR="006A2041" w:rsidRPr="00966581">
        <w:rPr>
          <w:sz w:val="28"/>
          <w:szCs w:val="26"/>
        </w:rPr>
        <w:t>В м</w:t>
      </w:r>
      <w:r w:rsidR="008704D5" w:rsidRPr="00966581">
        <w:rPr>
          <w:sz w:val="28"/>
          <w:szCs w:val="26"/>
        </w:rPr>
        <w:t>еню имеются две страницы</w:t>
      </w:r>
      <w:r w:rsidR="00B76546" w:rsidRPr="00966581">
        <w:rPr>
          <w:sz w:val="28"/>
          <w:szCs w:val="26"/>
        </w:rPr>
        <w:t>, включающие</w:t>
      </w:r>
      <w:r w:rsidR="00753075" w:rsidRPr="00966581">
        <w:rPr>
          <w:sz w:val="28"/>
          <w:szCs w:val="26"/>
        </w:rPr>
        <w:t xml:space="preserve"> </w:t>
      </w:r>
      <w:r w:rsidR="00D55418" w:rsidRPr="00D55418">
        <w:rPr>
          <w:sz w:val="28"/>
          <w:szCs w:val="28"/>
        </w:rPr>
        <w:t>следующие</w:t>
      </w:r>
      <w:r w:rsidR="00D55418" w:rsidRPr="000D0509">
        <w:rPr>
          <w:szCs w:val="26"/>
        </w:rPr>
        <w:t xml:space="preserve"> </w:t>
      </w:r>
      <w:r w:rsidR="00753075" w:rsidRPr="00966581">
        <w:rPr>
          <w:sz w:val="28"/>
          <w:szCs w:val="26"/>
        </w:rPr>
        <w:t>пункты:</w:t>
      </w:r>
    </w:p>
    <w:p w:rsidR="00473672" w:rsidRPr="00966581" w:rsidRDefault="008704D5" w:rsidP="001F4F5C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304A20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Отображение</w:t>
      </w:r>
      <w:r w:rsidR="002E2DF4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5C1A" w:rsidRPr="00966581">
        <w:rPr>
          <w:sz w:val="28"/>
          <w:szCs w:val="26"/>
        </w:rPr>
        <w:t>выбирае</w:t>
      </w:r>
      <w:r w:rsidR="00072E4F" w:rsidRPr="00966581">
        <w:rPr>
          <w:sz w:val="28"/>
          <w:szCs w:val="26"/>
        </w:rPr>
        <w:t>т</w:t>
      </w:r>
      <w:r w:rsidR="00BE5C1A" w:rsidRPr="00966581">
        <w:rPr>
          <w:sz w:val="28"/>
          <w:szCs w:val="26"/>
        </w:rPr>
        <w:t xml:space="preserve"> кнопкой </w:t>
      </w:r>
      <w:r w:rsidRPr="00966581">
        <w:rPr>
          <w:sz w:val="28"/>
          <w:szCs w:val="26"/>
        </w:rPr>
        <w:t xml:space="preserve">значения –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, </w:t>
      </w:r>
      <w:r w:rsidR="00B703CF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B703CF" w:rsidRPr="00966581">
        <w:rPr>
          <w:rFonts w:eastAsia="MS Mincho"/>
          <w:sz w:val="28"/>
          <w:szCs w:val="26"/>
        </w:rPr>
        <w:t>″</w:t>
      </w:r>
      <w:r w:rsidR="00BE5C1A" w:rsidRPr="00966581">
        <w:rPr>
          <w:sz w:val="28"/>
          <w:szCs w:val="26"/>
        </w:rPr>
        <w:t>.</w:t>
      </w:r>
    </w:p>
    <w:p w:rsidR="008704D5" w:rsidRPr="00966581" w:rsidRDefault="008704D5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Точки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сигнал на экране </w:t>
      </w:r>
      <w:r w:rsidR="00782CED" w:rsidRPr="00966581">
        <w:rPr>
          <w:sz w:val="28"/>
          <w:szCs w:val="26"/>
        </w:rPr>
        <w:t xml:space="preserve">отображается </w:t>
      </w:r>
      <w:r w:rsidRPr="00966581">
        <w:rPr>
          <w:sz w:val="28"/>
          <w:szCs w:val="26"/>
        </w:rPr>
        <w:t xml:space="preserve">отдельными точками, при выборе 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Вектор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</w:t>
      </w:r>
      <w:r w:rsidR="00782CED" w:rsidRPr="00966581">
        <w:rPr>
          <w:sz w:val="28"/>
          <w:szCs w:val="26"/>
        </w:rPr>
        <w:t>линиями, соединяющими соседние точки</w:t>
      </w:r>
      <w:r w:rsidR="00CA617C" w:rsidRPr="00966581">
        <w:rPr>
          <w:sz w:val="28"/>
          <w:szCs w:val="26"/>
        </w:rPr>
        <w:t>;</w:t>
      </w:r>
    </w:p>
    <w:p w:rsidR="00617946" w:rsidRPr="00966581" w:rsidRDefault="0081728A" w:rsidP="008D1E79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B45BA" w:rsidRPr="00966581">
        <w:rPr>
          <w:sz w:val="28"/>
          <w:szCs w:val="26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215D28" w:rsidRPr="00966581">
        <w:rPr>
          <w:rFonts w:ascii="Arial Narrow" w:hAnsi="Arial Narrow"/>
          <w:b/>
          <w:sz w:val="28"/>
          <w:szCs w:val="26"/>
        </w:rPr>
        <w:t>НАКОПЛЕНИЕ</w:t>
      </w:r>
      <w:r w:rsidR="00024AF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BE2119" w:rsidRPr="00966581">
        <w:rPr>
          <w:sz w:val="28"/>
          <w:szCs w:val="26"/>
        </w:rPr>
        <w:t xml:space="preserve">открывает страницу меню с </w:t>
      </w:r>
      <w:r w:rsidRPr="00966581">
        <w:rPr>
          <w:sz w:val="28"/>
          <w:szCs w:val="26"/>
        </w:rPr>
        <w:t>устан</w:t>
      </w:r>
      <w:r w:rsidR="00BE2119" w:rsidRPr="00966581">
        <w:rPr>
          <w:sz w:val="28"/>
          <w:szCs w:val="26"/>
        </w:rPr>
        <w:t>о</w:t>
      </w:r>
      <w:r w:rsidRPr="00966581">
        <w:rPr>
          <w:sz w:val="28"/>
          <w:szCs w:val="26"/>
        </w:rPr>
        <w:t>в</w:t>
      </w:r>
      <w:r w:rsidR="00BE2119" w:rsidRPr="00966581">
        <w:rPr>
          <w:sz w:val="28"/>
          <w:szCs w:val="26"/>
        </w:rPr>
        <w:t>ками</w:t>
      </w:r>
      <w:r w:rsidRPr="00966581">
        <w:rPr>
          <w:sz w:val="28"/>
          <w:szCs w:val="26"/>
        </w:rPr>
        <w:t xml:space="preserve"> режим</w:t>
      </w:r>
      <w:r w:rsidR="00BE2119" w:rsidRPr="00966581">
        <w:rPr>
          <w:sz w:val="28"/>
          <w:szCs w:val="26"/>
        </w:rPr>
        <w:t>а</w:t>
      </w:r>
      <w:r w:rsidRPr="00966581">
        <w:rPr>
          <w:sz w:val="28"/>
          <w:szCs w:val="26"/>
        </w:rPr>
        <w:t xml:space="preserve"> </w:t>
      </w:r>
      <w:r w:rsidR="00903B4E" w:rsidRPr="00966581">
        <w:rPr>
          <w:sz w:val="28"/>
          <w:szCs w:val="26"/>
        </w:rPr>
        <w:t>накопления</w:t>
      </w:r>
      <w:r w:rsidR="00CA617C" w:rsidRPr="00966581">
        <w:rPr>
          <w:sz w:val="28"/>
          <w:szCs w:val="26"/>
        </w:rPr>
        <w:t xml:space="preserve"> -</w:t>
      </w:r>
      <w:r w:rsidR="00CA617C" w:rsidRPr="00966581">
        <w:rPr>
          <w:rFonts w:eastAsia="MS Mincho"/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,  </w:t>
      </w:r>
      <w:r w:rsidR="00024AF1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024AF1" w:rsidRPr="00966581">
        <w:rPr>
          <w:rFonts w:eastAsia="MS Mincho"/>
          <w:sz w:val="28"/>
          <w:szCs w:val="26"/>
        </w:rPr>
        <w:t>″</w:t>
      </w:r>
      <w:r w:rsidR="006D2180" w:rsidRPr="00966581">
        <w:rPr>
          <w:sz w:val="28"/>
          <w:szCs w:val="26"/>
        </w:rPr>
        <w:t>.</w:t>
      </w:r>
    </w:p>
    <w:p w:rsidR="00885D9F" w:rsidRPr="00966581" w:rsidRDefault="00617946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</w:t>
      </w:r>
      <w:r w:rsidR="004216EE" w:rsidRPr="00966581">
        <w:rPr>
          <w:sz w:val="28"/>
          <w:szCs w:val="26"/>
        </w:rPr>
        <w:t xml:space="preserve">ыберите </w:t>
      </w:r>
      <w:r w:rsidR="00470DF8" w:rsidRPr="00966581">
        <w:rPr>
          <w:sz w:val="28"/>
          <w:szCs w:val="26"/>
        </w:rPr>
        <w:t>пункт</w:t>
      </w:r>
      <w:r w:rsidR="004216EE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hAnsi="Arial Narrow"/>
          <w:b/>
          <w:sz w:val="28"/>
          <w:szCs w:val="26"/>
        </w:rPr>
        <w:t>Количество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sz w:val="28"/>
          <w:szCs w:val="26"/>
        </w:rPr>
        <w:t>, появится знак</w:t>
      </w:r>
      <w:r w:rsidR="0081728A" w:rsidRPr="00966581">
        <w:rPr>
          <w:sz w:val="28"/>
          <w:szCs w:val="26"/>
        </w:rPr>
        <w:t xml:space="preserve"> </w:t>
      </w:r>
      <w:r w:rsidR="00024AF1" w:rsidRPr="00966581">
        <w:rPr>
          <w:rFonts w:eastAsia="MS Mincho"/>
          <w:sz w:val="28"/>
          <w:szCs w:val="26"/>
        </w:rPr>
        <w:t>″</w:t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990" cy="173990"/>
            <wp:effectExtent l="0" t="0" r="0" b="0"/>
            <wp:docPr id="54" name="Рисунок 54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AF1" w:rsidRPr="00966581">
        <w:rPr>
          <w:rFonts w:eastAsia="MS Mincho"/>
          <w:sz w:val="28"/>
          <w:szCs w:val="26"/>
          <w:lang w:val="en-US"/>
        </w:rPr>
        <w:t> 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. Вращая ручку 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024AF1" w:rsidRPr="00966581">
        <w:rPr>
          <w:rFonts w:eastAsia="MS Mincho"/>
          <w:sz w:val="28"/>
          <w:szCs w:val="26"/>
        </w:rPr>
        <w:t>″</w:t>
      </w:r>
      <w:r w:rsidR="004216EE" w:rsidRPr="00966581">
        <w:rPr>
          <w:rFonts w:eastAsia="MS Mincho"/>
          <w:sz w:val="28"/>
          <w:szCs w:val="26"/>
        </w:rPr>
        <w:t xml:space="preserve">, выберите </w:t>
      </w:r>
      <w:r w:rsidR="00BA2B8B" w:rsidRPr="00966581">
        <w:rPr>
          <w:sz w:val="28"/>
          <w:szCs w:val="26"/>
        </w:rPr>
        <w:t xml:space="preserve">количество </w:t>
      </w:r>
      <w:r w:rsidR="004216EE" w:rsidRPr="00966581">
        <w:rPr>
          <w:sz w:val="28"/>
          <w:szCs w:val="26"/>
        </w:rPr>
        <w:t>одиночных сигналов, по которым выполняе</w:t>
      </w:r>
      <w:r w:rsidR="00BA2B8B" w:rsidRPr="00966581">
        <w:rPr>
          <w:sz w:val="28"/>
          <w:szCs w:val="26"/>
        </w:rPr>
        <w:t>тся накопление</w:t>
      </w:r>
      <w:r w:rsidR="00671DE7" w:rsidRPr="00966581">
        <w:rPr>
          <w:sz w:val="28"/>
          <w:szCs w:val="26"/>
        </w:rPr>
        <w:t>.</w:t>
      </w:r>
      <w:r w:rsidR="00BA2B8B" w:rsidRPr="00966581">
        <w:rPr>
          <w:sz w:val="28"/>
          <w:szCs w:val="26"/>
        </w:rPr>
        <w:t xml:space="preserve"> </w:t>
      </w:r>
      <w:r w:rsidR="00671DE7" w:rsidRPr="00966581">
        <w:rPr>
          <w:sz w:val="28"/>
          <w:szCs w:val="26"/>
        </w:rPr>
        <w:t>У</w:t>
      </w:r>
      <w:r w:rsidR="00126711" w:rsidRPr="00966581">
        <w:rPr>
          <w:sz w:val="28"/>
          <w:szCs w:val="26"/>
        </w:rPr>
        <w:t>становленн</w:t>
      </w:r>
      <w:r w:rsidR="00671DE7" w:rsidRPr="00966581">
        <w:rPr>
          <w:sz w:val="28"/>
          <w:szCs w:val="26"/>
        </w:rPr>
        <w:t>ое</w:t>
      </w:r>
      <w:r w:rsidR="00126711" w:rsidRPr="00966581">
        <w:rPr>
          <w:sz w:val="28"/>
          <w:szCs w:val="26"/>
        </w:rPr>
        <w:t xml:space="preserve"> значени</w:t>
      </w:r>
      <w:r w:rsidR="00671DE7" w:rsidRPr="00966581">
        <w:rPr>
          <w:sz w:val="28"/>
          <w:szCs w:val="26"/>
        </w:rPr>
        <w:t>е</w:t>
      </w:r>
      <w:r w:rsidR="00126711" w:rsidRPr="00966581">
        <w:rPr>
          <w:sz w:val="28"/>
          <w:szCs w:val="26"/>
        </w:rPr>
        <w:t xml:space="preserve"> </w:t>
      </w:r>
      <w:r w:rsidR="00BA2B8B" w:rsidRPr="00966581">
        <w:rPr>
          <w:sz w:val="28"/>
          <w:szCs w:val="26"/>
        </w:rPr>
        <w:t>отобра</w:t>
      </w:r>
      <w:r w:rsidR="004216EE" w:rsidRPr="00966581">
        <w:rPr>
          <w:sz w:val="28"/>
          <w:szCs w:val="26"/>
        </w:rPr>
        <w:t>ж</w:t>
      </w:r>
      <w:r w:rsidR="00D86071" w:rsidRPr="00966581">
        <w:rPr>
          <w:sz w:val="28"/>
          <w:szCs w:val="26"/>
        </w:rPr>
        <w:t>а</w:t>
      </w:r>
      <w:r w:rsidR="004216EE" w:rsidRPr="00966581">
        <w:rPr>
          <w:sz w:val="28"/>
          <w:szCs w:val="26"/>
        </w:rPr>
        <w:t>е</w:t>
      </w:r>
      <w:r w:rsidR="00173729" w:rsidRPr="00966581">
        <w:rPr>
          <w:sz w:val="28"/>
          <w:szCs w:val="26"/>
        </w:rPr>
        <w:t>тся</w:t>
      </w:r>
      <w:r w:rsidR="00BA2B8B" w:rsidRPr="00966581">
        <w:rPr>
          <w:sz w:val="28"/>
          <w:szCs w:val="26"/>
        </w:rPr>
        <w:t xml:space="preserve"> </w:t>
      </w:r>
      <w:r w:rsidR="00D86071" w:rsidRPr="00966581">
        <w:rPr>
          <w:sz w:val="28"/>
          <w:szCs w:val="26"/>
        </w:rPr>
        <w:t>в нижней индикаторной строке ЖКЭ</w:t>
      </w:r>
      <w:r w:rsidR="00126711" w:rsidRPr="00966581">
        <w:rPr>
          <w:sz w:val="28"/>
          <w:szCs w:val="26"/>
        </w:rPr>
        <w:t xml:space="preserve"> (зона 10, рисунок</w:t>
      </w:r>
      <w:r w:rsidR="00671DE7" w:rsidRPr="00966581">
        <w:rPr>
          <w:sz w:val="28"/>
          <w:szCs w:val="26"/>
        </w:rPr>
        <w:t> </w:t>
      </w:r>
      <w:r w:rsidR="00126711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126711" w:rsidRPr="00966581">
        <w:rPr>
          <w:sz w:val="28"/>
          <w:szCs w:val="26"/>
        </w:rPr>
        <w:t>)</w:t>
      </w:r>
      <w:r w:rsidR="00BA2B8B" w:rsidRPr="00966581">
        <w:rPr>
          <w:sz w:val="28"/>
          <w:szCs w:val="26"/>
        </w:rPr>
        <w:t>.</w:t>
      </w:r>
    </w:p>
    <w:p w:rsidR="00617946" w:rsidRPr="00966581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17946" w:rsidRPr="00966581">
        <w:rPr>
          <w:sz w:val="28"/>
          <w:szCs w:val="26"/>
        </w:rPr>
        <w:t xml:space="preserve">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Режим</w:t>
      </w:r>
      <w:r w:rsidR="00C04B2E" w:rsidRPr="00966581">
        <w:rPr>
          <w:rFonts w:eastAsia="MS Mincho"/>
          <w:sz w:val="28"/>
          <w:szCs w:val="26"/>
        </w:rPr>
        <w:t>″</w:t>
      </w:r>
      <w:r w:rsidR="00470DF8" w:rsidRPr="00966581">
        <w:rPr>
          <w:sz w:val="28"/>
          <w:szCs w:val="26"/>
        </w:rPr>
        <w:t xml:space="preserve"> </w:t>
      </w:r>
      <w:r w:rsidR="00617946" w:rsidRPr="00966581">
        <w:rPr>
          <w:sz w:val="28"/>
          <w:szCs w:val="26"/>
        </w:rPr>
        <w:t xml:space="preserve">позволяет перейти в непрерывное накопление при выборе значения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Не</w:t>
      </w:r>
      <w:r w:rsidR="00470DF8" w:rsidRPr="00966581">
        <w:rPr>
          <w:rFonts w:ascii="Arial Narrow" w:hAnsi="Arial Narrow"/>
          <w:b/>
          <w:sz w:val="28"/>
          <w:szCs w:val="26"/>
        </w:rPr>
        <w:t> </w:t>
      </w:r>
      <w:r w:rsidR="00617946" w:rsidRPr="00966581">
        <w:rPr>
          <w:rFonts w:ascii="Arial Narrow" w:hAnsi="Arial Narrow"/>
          <w:b/>
          <w:sz w:val="28"/>
          <w:szCs w:val="26"/>
        </w:rPr>
        <w:t>сбрасывать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. </w:t>
      </w:r>
    </w:p>
    <w:p w:rsidR="00061A2D" w:rsidRDefault="009E2DE2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Пункт 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rFonts w:ascii="Arial Narrow" w:hAnsi="Arial Narrow"/>
          <w:b/>
          <w:sz w:val="28"/>
          <w:szCs w:val="26"/>
        </w:rPr>
        <w:t>Очистить</w:t>
      </w:r>
      <w:r w:rsidR="00C04B2E" w:rsidRPr="00966581">
        <w:rPr>
          <w:rFonts w:eastAsia="MS Mincho"/>
          <w:sz w:val="28"/>
          <w:szCs w:val="26"/>
        </w:rPr>
        <w:t>″</w:t>
      </w:r>
      <w:r w:rsidR="00617946" w:rsidRPr="00966581">
        <w:rPr>
          <w:sz w:val="28"/>
          <w:szCs w:val="26"/>
        </w:rPr>
        <w:t xml:space="preserve"> позволяет сбросить все предыдущие накопления на ЖКЭ</w:t>
      </w:r>
      <w:r w:rsidR="004340D1" w:rsidRPr="00966581">
        <w:rPr>
          <w:sz w:val="28"/>
          <w:szCs w:val="26"/>
        </w:rPr>
        <w:t xml:space="preserve">. </w:t>
      </w:r>
    </w:p>
    <w:p w:rsidR="00617946" w:rsidRPr="00966581" w:rsidRDefault="004340D1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Для возврата в меню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ДИСПЛЕЙ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нажмите кнопку 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BA2B8B" w:rsidRPr="00966581" w:rsidRDefault="001A0D1B" w:rsidP="00D55418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04B2E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C04B2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включает и устанавливает параметры усреднения реализаций сигнала. </w:t>
      </w:r>
      <w:r w:rsidR="008A680D" w:rsidRPr="00966581">
        <w:rPr>
          <w:sz w:val="28"/>
          <w:szCs w:val="26"/>
        </w:rPr>
        <w:t xml:space="preserve">Откройте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УСРЕДНЕНИЕ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выберите </w:t>
      </w:r>
      <w:r w:rsidR="00143B91" w:rsidRPr="00966581">
        <w:rPr>
          <w:sz w:val="28"/>
          <w:szCs w:val="26"/>
        </w:rPr>
        <w:t>пункт</w:t>
      </w:r>
      <w:r w:rsidR="008A680D" w:rsidRPr="00966581">
        <w:rPr>
          <w:sz w:val="28"/>
          <w:szCs w:val="26"/>
        </w:rPr>
        <w:t xml:space="preserve">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hAnsi="Arial Narrow"/>
          <w:b/>
          <w:sz w:val="28"/>
          <w:szCs w:val="26"/>
        </w:rPr>
        <w:t>Количество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sz w:val="28"/>
          <w:szCs w:val="26"/>
        </w:rPr>
        <w:t xml:space="preserve">, появится знак </w:t>
      </w:r>
      <w:r w:rsidR="004D028F" w:rsidRPr="00966581">
        <w:rPr>
          <w:rFonts w:eastAsia="MS Mincho"/>
          <w:sz w:val="28"/>
          <w:szCs w:val="26"/>
        </w:rPr>
        <w:t>″</w:t>
      </w:r>
      <w:r w:rsidR="004D028F" w:rsidRPr="00966581">
        <w:rPr>
          <w:rFonts w:eastAsia="MS Mincho"/>
          <w:sz w:val="28"/>
          <w:szCs w:val="26"/>
          <w:lang w:val="en-US"/>
        </w:rPr>
        <w:t>  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173990" cy="173990"/>
            <wp:effectExtent l="0" t="0" r="0" b="0"/>
            <wp:docPr id="55" name="Рисунок 55" descr="индикатор_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индикатор_меню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28F" w:rsidRPr="00966581">
        <w:rPr>
          <w:rFonts w:eastAsia="MS Mincho"/>
          <w:sz w:val="28"/>
          <w:szCs w:val="26"/>
          <w:lang w:val="en-US"/>
        </w:rPr>
        <w:t> 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. Вращая ручку 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ascii="Arial Narrow" w:eastAsia="MS Mincho" w:hAnsi="Arial Narrow"/>
          <w:b/>
          <w:sz w:val="28"/>
          <w:szCs w:val="26"/>
        </w:rPr>
        <w:t>УСТАНОВКА</w:t>
      </w:r>
      <w:r w:rsidR="004D028F" w:rsidRPr="00966581">
        <w:rPr>
          <w:rFonts w:eastAsia="MS Mincho"/>
          <w:sz w:val="28"/>
          <w:szCs w:val="26"/>
        </w:rPr>
        <w:t>″</w:t>
      </w:r>
      <w:r w:rsidR="008A680D" w:rsidRPr="00966581">
        <w:rPr>
          <w:rFonts w:eastAsia="MS Mincho"/>
          <w:sz w:val="28"/>
          <w:szCs w:val="26"/>
        </w:rPr>
        <w:t xml:space="preserve">, выберите </w:t>
      </w:r>
      <w:r w:rsidR="008A680D" w:rsidRPr="00966581">
        <w:rPr>
          <w:sz w:val="28"/>
          <w:szCs w:val="26"/>
        </w:rPr>
        <w:t>количество одиночных реализаций сигнала, по которым будет выполняться процедура у</w:t>
      </w:r>
      <w:r w:rsidRPr="00966581">
        <w:rPr>
          <w:sz w:val="28"/>
          <w:szCs w:val="26"/>
        </w:rPr>
        <w:t>среднени</w:t>
      </w:r>
      <w:r w:rsidR="008A680D" w:rsidRPr="00966581">
        <w:rPr>
          <w:sz w:val="28"/>
          <w:szCs w:val="26"/>
        </w:rPr>
        <w:t>я. Количество устанавливается</w:t>
      </w:r>
      <w:r w:rsidRPr="00966581">
        <w:rPr>
          <w:sz w:val="28"/>
          <w:szCs w:val="26"/>
        </w:rPr>
        <w:t xml:space="preserve"> </w:t>
      </w:r>
      <w:r w:rsidR="00A81DB8" w:rsidRPr="00966581">
        <w:rPr>
          <w:sz w:val="28"/>
          <w:szCs w:val="26"/>
        </w:rPr>
        <w:t xml:space="preserve">из значений от 2 до </w:t>
      </w:r>
      <w:r w:rsidR="00D45368" w:rsidRPr="00966581">
        <w:rPr>
          <w:sz w:val="28"/>
          <w:szCs w:val="26"/>
        </w:rPr>
        <w:t>512</w:t>
      </w:r>
      <w:r w:rsidR="00A81DB8" w:rsidRPr="00966581">
        <w:rPr>
          <w:sz w:val="28"/>
          <w:szCs w:val="26"/>
        </w:rPr>
        <w:t xml:space="preserve"> </w:t>
      </w:r>
      <w:r w:rsidR="008A680D" w:rsidRPr="00966581">
        <w:rPr>
          <w:sz w:val="28"/>
          <w:szCs w:val="26"/>
        </w:rPr>
        <w:t>дискретно с шагом 2</w:t>
      </w:r>
      <w:r w:rsidR="008A680D" w:rsidRPr="00966581">
        <w:rPr>
          <w:sz w:val="28"/>
          <w:szCs w:val="26"/>
          <w:vertAlign w:val="superscript"/>
          <w:lang w:val="en-US"/>
        </w:rPr>
        <w:t>n</w:t>
      </w:r>
      <w:r w:rsidR="00A81DB8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Количество усреднений отображается в зоне 10 (рисунок</w:t>
      </w:r>
      <w:r w:rsidR="00641D68" w:rsidRPr="00966581">
        <w:rPr>
          <w:sz w:val="28"/>
          <w:szCs w:val="26"/>
        </w:rPr>
        <w:t> </w:t>
      </w:r>
      <w:r w:rsidR="00E3110E" w:rsidRPr="00966581">
        <w:rPr>
          <w:sz w:val="28"/>
          <w:szCs w:val="26"/>
        </w:rPr>
        <w:t>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4D028F" w:rsidRPr="00966581">
        <w:rPr>
          <w:sz w:val="28"/>
          <w:szCs w:val="26"/>
        </w:rPr>
        <w:t>.</w:t>
      </w:r>
      <w:r w:rsidR="00E3110E" w:rsidRPr="00966581">
        <w:rPr>
          <w:sz w:val="28"/>
          <w:szCs w:val="26"/>
        </w:rPr>
        <w:t xml:space="preserve"> </w:t>
      </w:r>
    </w:p>
    <w:p w:rsidR="00686C8D" w:rsidRPr="00966581" w:rsidRDefault="00FF2BD3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Пункт</w:t>
      </w:r>
      <w:r w:rsidR="00686C8D" w:rsidRPr="00966581">
        <w:rPr>
          <w:sz w:val="28"/>
          <w:szCs w:val="26"/>
        </w:rPr>
        <w:t xml:space="preserve">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Режим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 xml:space="preserve"> позволяет выбрать алгоритм вычисления среднего значения – 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Точно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sz w:val="28"/>
          <w:szCs w:val="26"/>
        </w:rPr>
        <w:t>,</w:t>
      </w:r>
      <w:r w:rsidR="00BA29AC" w:rsidRPr="00966581">
        <w:rPr>
          <w:sz w:val="28"/>
          <w:szCs w:val="26"/>
        </w:rPr>
        <w:t> </w:t>
      </w:r>
      <w:r w:rsidR="002D46B1" w:rsidRPr="00966581">
        <w:rPr>
          <w:rFonts w:eastAsia="MS Mincho"/>
          <w:sz w:val="28"/>
          <w:szCs w:val="26"/>
        </w:rPr>
        <w:t>″</w:t>
      </w:r>
      <w:r w:rsidR="00686C8D" w:rsidRPr="00966581">
        <w:rPr>
          <w:rFonts w:ascii="Arial Narrow" w:hAnsi="Arial Narrow"/>
          <w:b/>
          <w:sz w:val="28"/>
          <w:szCs w:val="26"/>
        </w:rPr>
        <w:t>Приблизительно</w:t>
      </w:r>
      <w:r w:rsidR="002D46B1" w:rsidRPr="00966581">
        <w:rPr>
          <w:rFonts w:eastAsia="MS Mincho"/>
          <w:sz w:val="28"/>
          <w:szCs w:val="26"/>
        </w:rPr>
        <w:t>″</w:t>
      </w:r>
      <w:r w:rsidR="00114A3A" w:rsidRPr="00966581">
        <w:rPr>
          <w:sz w:val="28"/>
          <w:szCs w:val="26"/>
        </w:rPr>
        <w:t>;</w:t>
      </w:r>
    </w:p>
    <w:p w:rsidR="00FD3FA4" w:rsidRPr="00966581" w:rsidRDefault="00FD3FA4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Мин Макс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отображает минимальные и максимальные значения сигнала для каждой точки временной оси по </w:t>
      </w:r>
      <w:r w:rsidR="00453618" w:rsidRPr="00966581">
        <w:rPr>
          <w:sz w:val="28"/>
          <w:szCs w:val="26"/>
        </w:rPr>
        <w:t>выбра</w:t>
      </w:r>
      <w:r w:rsidRPr="00966581">
        <w:rPr>
          <w:sz w:val="28"/>
          <w:szCs w:val="26"/>
        </w:rPr>
        <w:t xml:space="preserve">нному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sz w:val="28"/>
          <w:szCs w:val="26"/>
        </w:rPr>
        <w:t xml:space="preserve"> </w:t>
      </w:r>
      <w:r w:rsidRPr="00966581">
        <w:rPr>
          <w:sz w:val="28"/>
          <w:szCs w:val="26"/>
        </w:rPr>
        <w:t>количеству реализаций.</w:t>
      </w:r>
      <w:r w:rsidR="00E3110E" w:rsidRPr="00966581">
        <w:rPr>
          <w:sz w:val="28"/>
          <w:szCs w:val="26"/>
        </w:rPr>
        <w:t xml:space="preserve"> Количество реализаций отображается в зоне 10 (рисунок 2</w:t>
      </w:r>
      <w:r w:rsidR="00ED1203" w:rsidRPr="00966581">
        <w:rPr>
          <w:sz w:val="28"/>
          <w:szCs w:val="26"/>
        </w:rPr>
        <w:t>.2</w:t>
      </w:r>
      <w:r w:rsidR="00E3110E" w:rsidRPr="00966581">
        <w:rPr>
          <w:sz w:val="28"/>
          <w:szCs w:val="26"/>
        </w:rPr>
        <w:t>)</w:t>
      </w:r>
      <w:r w:rsidR="00143B91" w:rsidRPr="00966581">
        <w:rPr>
          <w:sz w:val="28"/>
          <w:szCs w:val="26"/>
        </w:rPr>
        <w:t>;</w:t>
      </w:r>
    </w:p>
    <w:p w:rsidR="007A23A9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Сглаживание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сглаживает сигнал по соседним точкам. 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точек выбирается </w:t>
      </w:r>
      <w:r w:rsidR="00453618" w:rsidRPr="00966581">
        <w:rPr>
          <w:sz w:val="28"/>
          <w:szCs w:val="26"/>
        </w:rPr>
        <w:t xml:space="preserve">ручкой </w:t>
      </w:r>
      <w:r w:rsidR="002D46B1" w:rsidRPr="00966581">
        <w:rPr>
          <w:rFonts w:eastAsia="MS Mincho"/>
          <w:sz w:val="28"/>
          <w:szCs w:val="26"/>
        </w:rPr>
        <w:t>″</w:t>
      </w:r>
      <w:r w:rsidR="00453618" w:rsidRPr="00966581">
        <w:rPr>
          <w:rFonts w:ascii="Arial Narrow" w:hAnsi="Arial Narrow"/>
          <w:b/>
          <w:sz w:val="28"/>
          <w:szCs w:val="26"/>
        </w:rPr>
        <w:t>УСТАНОВКА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  <w:r w:rsidR="00144452" w:rsidRPr="00966581">
        <w:rPr>
          <w:sz w:val="28"/>
          <w:szCs w:val="26"/>
        </w:rPr>
        <w:t xml:space="preserve"> Количество точек, по которым производится сглаживание, отображается в зоне 8 (рисунок 2</w:t>
      </w:r>
      <w:r w:rsidR="00114A3A" w:rsidRPr="00966581">
        <w:rPr>
          <w:sz w:val="28"/>
          <w:szCs w:val="26"/>
        </w:rPr>
        <w:t>.2</w:t>
      </w:r>
      <w:r w:rsidR="00144452" w:rsidRPr="00966581">
        <w:rPr>
          <w:sz w:val="28"/>
          <w:szCs w:val="26"/>
        </w:rPr>
        <w:t>)</w:t>
      </w:r>
      <w:r w:rsidR="00CD5E12" w:rsidRPr="00966581">
        <w:rPr>
          <w:sz w:val="28"/>
          <w:szCs w:val="26"/>
        </w:rPr>
        <w:t>;</w:t>
      </w:r>
    </w:p>
    <w:p w:rsidR="00E262FE" w:rsidRPr="00966581" w:rsidRDefault="00E262F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Част</w:t>
      </w:r>
      <w:r w:rsidR="00FD25E5" w:rsidRPr="00966581">
        <w:rPr>
          <w:rFonts w:ascii="Arial Narrow" w:hAnsi="Arial Narrow"/>
          <w:b/>
          <w:sz w:val="28"/>
          <w:szCs w:val="26"/>
        </w:rPr>
        <w:t>ота</w:t>
      </w:r>
      <w:r w:rsidRPr="00966581">
        <w:rPr>
          <w:rFonts w:ascii="Arial Narrow" w:hAnsi="Arial Narrow"/>
          <w:b/>
          <w:sz w:val="28"/>
          <w:szCs w:val="26"/>
        </w:rPr>
        <w:t xml:space="preserve"> обновл</w:t>
      </w:r>
      <w:r w:rsidR="002D46B1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</w:t>
      </w:r>
      <w:r w:rsidR="00FD25E5" w:rsidRPr="00966581">
        <w:rPr>
          <w:sz w:val="28"/>
          <w:szCs w:val="26"/>
        </w:rPr>
        <w:t xml:space="preserve">кнопкой </w:t>
      </w:r>
      <w:r w:rsidRPr="00966581">
        <w:rPr>
          <w:sz w:val="28"/>
          <w:szCs w:val="26"/>
        </w:rPr>
        <w:t xml:space="preserve">выбирает количество </w:t>
      </w:r>
      <w:r w:rsidR="00A91F41" w:rsidRPr="00966581">
        <w:rPr>
          <w:sz w:val="28"/>
          <w:szCs w:val="26"/>
        </w:rPr>
        <w:t>обновлений ЖКЭ за 1 </w:t>
      </w:r>
      <w:r w:rsidRPr="00966581">
        <w:rPr>
          <w:sz w:val="28"/>
          <w:szCs w:val="26"/>
        </w:rPr>
        <w:t>с</w:t>
      </w:r>
      <w:r w:rsidR="00A75EFD" w:rsidRPr="00966581">
        <w:rPr>
          <w:sz w:val="28"/>
          <w:szCs w:val="26"/>
        </w:rPr>
        <w:t>.</w:t>
      </w:r>
    </w:p>
    <w:p w:rsidR="00A75EFD" w:rsidRPr="00966581" w:rsidRDefault="00A75EFD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Количество обновлений </w:t>
      </w:r>
      <w:r w:rsidR="000A39A1" w:rsidRPr="00966581">
        <w:rPr>
          <w:sz w:val="28"/>
          <w:szCs w:val="26"/>
        </w:rPr>
        <w:t>выбирается</w:t>
      </w:r>
      <w:r w:rsidRPr="00966581">
        <w:rPr>
          <w:sz w:val="28"/>
          <w:szCs w:val="26"/>
        </w:rPr>
        <w:t xml:space="preserve"> прилегающей кнопкой, если кнопку нажать длительно, включится режим выбора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″, но при этом чтобы вернуть в предыдущее назначение ручки 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 xml:space="preserve">″ необходимо выполнить опять длительное нажатие </w:t>
      </w:r>
      <w:r w:rsidRPr="00966581">
        <w:rPr>
          <w:sz w:val="28"/>
          <w:szCs w:val="26"/>
        </w:rPr>
        <w:t>прилегающей кнопки.</w:t>
      </w:r>
    </w:p>
    <w:p w:rsidR="00663DE1" w:rsidRPr="00966581" w:rsidRDefault="00997D6E" w:rsidP="003E2528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A95FC8">
        <w:rPr>
          <w:sz w:val="28"/>
          <w:szCs w:val="26"/>
          <w:lang w:val="en-US"/>
        </w:rPr>
        <w:t> 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СЕТКА</w:t>
      </w:r>
      <w:r w:rsidR="00252F65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позволяет</w:t>
      </w:r>
      <w:r w:rsidR="00F4658D" w:rsidRPr="00966581">
        <w:rPr>
          <w:sz w:val="28"/>
          <w:szCs w:val="26"/>
        </w:rPr>
        <w:t xml:space="preserve"> выбрать тип сетки на ЖКЭ и установить ручкой 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rFonts w:ascii="Arial Narrow" w:hAnsi="Arial Narrow"/>
          <w:b/>
          <w:sz w:val="28"/>
          <w:szCs w:val="26"/>
        </w:rPr>
        <w:t>УСТАНОВКА</w:t>
      </w:r>
      <w:r w:rsidR="00252F65" w:rsidRPr="00966581">
        <w:rPr>
          <w:rFonts w:eastAsia="MS Mincho"/>
          <w:sz w:val="28"/>
          <w:szCs w:val="26"/>
        </w:rPr>
        <w:t>″</w:t>
      </w:r>
      <w:r w:rsidR="00F4658D" w:rsidRPr="00966581">
        <w:rPr>
          <w:sz w:val="28"/>
          <w:szCs w:val="26"/>
        </w:rPr>
        <w:t xml:space="preserve"> яркость сетки в процентах от общей яркости ЖКЭ</w:t>
      </w:r>
      <w:r w:rsidR="005422FE" w:rsidRPr="00966581">
        <w:rPr>
          <w:sz w:val="28"/>
          <w:szCs w:val="26"/>
        </w:rPr>
        <w:t>;</w:t>
      </w:r>
    </w:p>
    <w:p w:rsidR="00364026" w:rsidRPr="00966581" w:rsidRDefault="00F81447" w:rsidP="003E2528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sz w:val="28"/>
          <w:szCs w:val="26"/>
        </w:rPr>
        <w:br w:type="page"/>
      </w:r>
      <w:r w:rsidR="005422FE" w:rsidRPr="00966581">
        <w:rPr>
          <w:sz w:val="28"/>
          <w:szCs w:val="26"/>
        </w:rPr>
        <w:lastRenderedPageBreak/>
        <w:t xml:space="preserve">- </w:t>
      </w:r>
      <w:r w:rsidR="005422FE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Смещение</w:t>
      </w:r>
      <w:r w:rsidR="005422FE" w:rsidRPr="00966581">
        <w:rPr>
          <w:rFonts w:eastAsia="MS Mincho"/>
          <w:sz w:val="28"/>
          <w:szCs w:val="26"/>
        </w:rPr>
        <w:t xml:space="preserve">″ </w:t>
      </w:r>
      <w:r w:rsidR="005422FE" w:rsidRPr="00966581">
        <w:rPr>
          <w:sz w:val="28"/>
          <w:szCs w:val="26"/>
        </w:rPr>
        <w:t xml:space="preserve">позволяет выбрать функцию ручек смещения </w:t>
      </w:r>
      <w:r w:rsidR="005422FE" w:rsidRPr="00966581">
        <w:rPr>
          <w:rFonts w:eastAsia="MS Mincho"/>
          <w:sz w:val="28"/>
          <w:szCs w:val="26"/>
        </w:rPr>
        <w:t>″</w:t>
      </w:r>
      <w:r w:rsidR="005422FE" w:rsidRPr="00966581">
        <w:rPr>
          <w:sz w:val="28"/>
          <w:szCs w:val="26"/>
        </w:rPr>
        <w:t> </w:t>
      </w:r>
      <w:r w:rsidR="00C26412" w:rsidRPr="00966581">
        <w:rPr>
          <w:sz w:val="28"/>
          <w:szCs w:val="26"/>
        </w:rPr>
        <w:t>  </w:t>
      </w:r>
      <w:r w:rsidR="005422FE" w:rsidRPr="00966581">
        <w:rPr>
          <w:sz w:val="28"/>
          <w:szCs w:val="26"/>
        </w:rPr>
        <w:t>  </w:t>
      </w:r>
      <w:r w:rsidR="005422FE" w:rsidRPr="00966581">
        <w:rPr>
          <w:rFonts w:eastAsia="MS Mincho"/>
          <w:sz w:val="28"/>
          <w:szCs w:val="26"/>
        </w:rPr>
        <w:t>″ в каналах вертикального отклонения</w:t>
      </w:r>
      <w:r w:rsidR="00364026" w:rsidRPr="00966581">
        <w:rPr>
          <w:rFonts w:eastAsia="MS Mincho"/>
          <w:sz w:val="28"/>
          <w:szCs w:val="26"/>
        </w:rPr>
        <w:t>:</w:t>
      </w:r>
    </w:p>
    <w:p w:rsidR="005422FE" w:rsidRPr="00966581" w:rsidRDefault="007F499E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-497840</wp:posOffset>
                </wp:positionV>
                <wp:extent cx="82550" cy="211455"/>
                <wp:effectExtent l="27940" t="10795" r="22860" b="15875"/>
                <wp:wrapNone/>
                <wp:docPr id="11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211455"/>
                          <a:chOff x="7323" y="4194"/>
                          <a:chExt cx="153" cy="333"/>
                        </a:xfrm>
                      </wpg:grpSpPr>
                      <wps:wsp>
                        <wps:cNvPr id="12" name="AutoShape 844"/>
                        <wps:cNvSpPr>
                          <a:spLocks noChangeArrowheads="1"/>
                        </wps:cNvSpPr>
                        <wps:spPr bwMode="auto">
                          <a:xfrm>
                            <a:off x="7323" y="4194"/>
                            <a:ext cx="153" cy="153"/>
                          </a:xfrm>
                          <a:prstGeom prst="up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845"/>
                        <wps:cNvSpPr>
                          <a:spLocks noChangeArrowheads="1"/>
                        </wps:cNvSpPr>
                        <wps:spPr bwMode="auto">
                          <a:xfrm>
                            <a:off x="7323" y="4374"/>
                            <a:ext cx="153" cy="153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5E321" id="Group 843" o:spid="_x0000_s1026" style="position:absolute;margin-left:429pt;margin-top:-39.2pt;width:6.5pt;height:16.65pt;z-index:251663872" coordorigin="7323,4194" coordsize="153,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">
                <v:shape id="AutoShape 844" o:spid="_x0000_s1027" type="#_x0000_t68" style="position:absolute;left:7323;top:419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UFiMAA&#10;AADbAAAADwAAAGRycy9kb3ducmV2LnhtbERPy6rCMBDdX/AfwgjurqkuRKtRxLdwNz4WuhubsS02&#10;k9JErX9vLgju5nCeM5rUphAPqlxuWUGnHYEgTqzOOVVwPCx/+yCcR9ZYWCYFL3IwGTd+Rhhr++Qd&#10;PfY+FSGEXYwKMu/LWEqXZGTQtW1JHLirrQz6AKtU6gqfIdwUshtFPWkw59CQYUmzjJLb/m4UXA72&#10;ujjzZb06/a23t9V8sHQ9rVSrWU+HIDzV/iv+uDc6zO/C/y/hAD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UFiMAAAADbAAAADwAAAAAAAAAAAAAAAACYAgAAZHJzL2Rvd25y&#10;ZXYueG1sUEsFBgAAAAAEAAQA9QAAAIUDAAAAAA==&#10;" fillcolor="black"/>
                <v:shape id="AutoShape 845" o:spid="_x0000_s1028" type="#_x0000_t67" style="position:absolute;left:7323;top:4374;width:153;height:1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NS6MAA&#10;AADbAAAADwAAAGRycy9kb3ducmV2LnhtbERP32vCMBB+H/g/hBvsbaZTEKnGIkJB2NPsBB/P5myC&#10;zaU2sXb765fBYG/38f28dTG6VgzUB+tZwds0A0Fce225UfBZla9LECEia2w9k4IvClBsJk9rzLV/&#10;8AcNh9iIFMIhRwUmxi6XMtSGHIap74gTd/G9w5hg30jd4yOFu1bOsmwhHVpODQY72hmqr4e7U4DO&#10;1vNjebfnMJiqej8t4re7KfXyPG5XICKN8V/8597rNH8Ov7+kA+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vNS6MAAAADbAAAADwAAAAAAAAAAAAAAAACYAgAAZHJzL2Rvd25y&#10;ZXYueG1sUEsFBgAAAAAEAAQA9QAAAIUDAAAAAA==&#10;" fillcolor="black"/>
              </v:group>
            </w:pict>
          </mc:Fallback>
        </mc:AlternateContent>
      </w:r>
      <w:r w:rsidR="00CD6ED0" w:rsidRPr="00966581">
        <w:rPr>
          <w:rFonts w:eastAsia="MS Mincho"/>
          <w:sz w:val="28"/>
          <w:szCs w:val="26"/>
        </w:rPr>
        <w:t>1</w:t>
      </w:r>
      <w:r w:rsidR="00364026" w:rsidRPr="00966581">
        <w:rPr>
          <w:rFonts w:eastAsia="MS Mincho"/>
          <w:sz w:val="28"/>
          <w:szCs w:val="26"/>
        </w:rPr>
        <w:t>)</w:t>
      </w:r>
      <w:r w:rsidR="00BB1B57">
        <w:rPr>
          <w:rFonts w:eastAsia="MS Mincho"/>
          <w:sz w:val="28"/>
          <w:szCs w:val="26"/>
        </w:rPr>
        <w:t> </w:t>
      </w:r>
      <w:r w:rsidR="00364026" w:rsidRPr="00966581">
        <w:rPr>
          <w:rFonts w:eastAsia="MS Mincho"/>
          <w:sz w:val="28"/>
          <w:szCs w:val="26"/>
        </w:rPr>
        <w:t>″</w:t>
      </w:r>
      <w:r w:rsidR="00364026" w:rsidRPr="00966581">
        <w:rPr>
          <w:rFonts w:ascii="Arial Narrow" w:hAnsi="Arial Narrow"/>
          <w:b/>
          <w:sz w:val="28"/>
          <w:szCs w:val="26"/>
        </w:rPr>
        <w:t>Напряжение</w:t>
      </w:r>
      <w:r w:rsidR="00364026" w:rsidRPr="00966581">
        <w:rPr>
          <w:rFonts w:eastAsia="MS Mincho"/>
          <w:sz w:val="28"/>
          <w:szCs w:val="26"/>
        </w:rPr>
        <w:t>″</w:t>
      </w:r>
      <w:r w:rsidR="00026EA7">
        <w:rPr>
          <w:rFonts w:eastAsia="MS Mincho"/>
          <w:sz w:val="28"/>
          <w:szCs w:val="26"/>
        </w:rPr>
        <w:t> </w:t>
      </w:r>
      <w:r w:rsidR="00364026" w:rsidRPr="00966581">
        <w:rPr>
          <w:rFonts w:eastAsia="MS Mincho"/>
          <w:sz w:val="28"/>
          <w:szCs w:val="26"/>
        </w:rPr>
        <w:t xml:space="preserve">- </w:t>
      </w:r>
      <w:r w:rsidR="00825BAD" w:rsidRPr="00966581">
        <w:rPr>
          <w:sz w:val="28"/>
          <w:szCs w:val="26"/>
        </w:rPr>
        <w:t xml:space="preserve">при переключении ручек </w:t>
      </w:r>
      <w:r w:rsidR="00825BAD" w:rsidRPr="00966581">
        <w:rPr>
          <w:rFonts w:eastAsia="MS Mincho"/>
          <w:sz w:val="28"/>
          <w:szCs w:val="26"/>
        </w:rPr>
        <w:t>″</w:t>
      </w:r>
      <w:r w:rsidR="00825BAD" w:rsidRPr="00966581">
        <w:rPr>
          <w:rFonts w:ascii="Arial Narrow" w:hAnsi="Arial Narrow"/>
          <w:b/>
          <w:sz w:val="28"/>
          <w:szCs w:val="26"/>
        </w:rPr>
        <w:t>ВОЛЬТ/ДЕЛ</w:t>
      </w:r>
      <w:r w:rsidR="00825BAD" w:rsidRPr="00966581">
        <w:rPr>
          <w:rFonts w:eastAsia="MS Mincho"/>
          <w:sz w:val="28"/>
          <w:szCs w:val="26"/>
        </w:rPr>
        <w:t xml:space="preserve">″ </w:t>
      </w:r>
      <w:r w:rsidR="00825BAD" w:rsidRPr="00966581">
        <w:rPr>
          <w:sz w:val="28"/>
          <w:szCs w:val="26"/>
        </w:rPr>
        <w:t>сохраняется установленно</w:t>
      </w:r>
      <w:r w:rsidR="00CD6ED0"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напряжени</w:t>
      </w:r>
      <w:r w:rsidR="00CD6ED0" w:rsidRPr="00966581">
        <w:rPr>
          <w:sz w:val="28"/>
          <w:szCs w:val="26"/>
        </w:rPr>
        <w:t>е</w:t>
      </w:r>
      <w:r w:rsidR="00825BAD" w:rsidRPr="00966581">
        <w:rPr>
          <w:sz w:val="28"/>
          <w:szCs w:val="26"/>
        </w:rPr>
        <w:t xml:space="preserve"> смещения</w:t>
      </w:r>
      <w:r w:rsidR="00364026" w:rsidRPr="00966581">
        <w:rPr>
          <w:sz w:val="28"/>
          <w:szCs w:val="26"/>
        </w:rPr>
        <w:t>;</w:t>
      </w:r>
    </w:p>
    <w:p w:rsidR="00364026" w:rsidRPr="00966581" w:rsidRDefault="00CD6ED0" w:rsidP="00F92AD1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2</w:t>
      </w:r>
      <w:r w:rsidR="00364026" w:rsidRPr="00966581">
        <w:rPr>
          <w:sz w:val="28"/>
          <w:szCs w:val="26"/>
        </w:rPr>
        <w:t xml:space="preserve">) </w:t>
      </w:r>
      <w:r w:rsidR="00364026" w:rsidRPr="00966581">
        <w:rPr>
          <w:rFonts w:eastAsia="MS Mincho"/>
          <w:sz w:val="28"/>
          <w:szCs w:val="26"/>
        </w:rPr>
        <w:t>″</w:t>
      </w:r>
      <w:r w:rsidR="00FA4F85" w:rsidRPr="00966581">
        <w:rPr>
          <w:rFonts w:ascii="Arial Narrow" w:hAnsi="Arial Narrow"/>
          <w:b/>
          <w:sz w:val="28"/>
          <w:szCs w:val="26"/>
        </w:rPr>
        <w:t>Деление</w:t>
      </w:r>
      <w:r w:rsidR="00364026" w:rsidRPr="00966581">
        <w:rPr>
          <w:rFonts w:eastAsia="MS Mincho"/>
          <w:sz w:val="28"/>
          <w:szCs w:val="26"/>
        </w:rPr>
        <w:t>″ -</w:t>
      </w:r>
      <w:r w:rsidR="00164B86" w:rsidRPr="00966581">
        <w:rPr>
          <w:sz w:val="28"/>
          <w:szCs w:val="26"/>
        </w:rPr>
        <w:t xml:space="preserve"> при переключении ручек </w:t>
      </w:r>
      <w:r w:rsidR="00164B86" w:rsidRPr="00966581">
        <w:rPr>
          <w:rFonts w:eastAsia="MS Mincho"/>
          <w:sz w:val="28"/>
          <w:szCs w:val="26"/>
        </w:rPr>
        <w:t>″</w:t>
      </w:r>
      <w:r w:rsidR="00164B86" w:rsidRPr="00966581">
        <w:rPr>
          <w:rFonts w:ascii="Arial Narrow" w:hAnsi="Arial Narrow"/>
          <w:b/>
          <w:sz w:val="28"/>
          <w:szCs w:val="26"/>
        </w:rPr>
        <w:t>ВОЛЬТ/ДЕЛ</w:t>
      </w:r>
      <w:r w:rsidR="00164B86" w:rsidRPr="00966581">
        <w:rPr>
          <w:rFonts w:eastAsia="MS Mincho"/>
          <w:sz w:val="28"/>
          <w:szCs w:val="26"/>
        </w:rPr>
        <w:t>″</w:t>
      </w:r>
      <w:r w:rsidR="00295FE3" w:rsidRPr="00966581">
        <w:rPr>
          <w:rFonts w:eastAsia="MS Mincho"/>
          <w:sz w:val="28"/>
          <w:szCs w:val="26"/>
        </w:rPr>
        <w:t xml:space="preserve"> </w:t>
      </w:r>
      <w:r w:rsidR="00295FE3" w:rsidRPr="00966581">
        <w:rPr>
          <w:sz w:val="28"/>
          <w:szCs w:val="26"/>
        </w:rPr>
        <w:t xml:space="preserve">сохраняется позиционное положение </w:t>
      </w:r>
      <w:r w:rsidR="00164B86" w:rsidRPr="00966581">
        <w:rPr>
          <w:sz w:val="28"/>
          <w:szCs w:val="26"/>
        </w:rPr>
        <w:t xml:space="preserve">установленного напряжения смещения </w:t>
      </w:r>
      <w:r w:rsidR="00295FE3" w:rsidRPr="00966581">
        <w:rPr>
          <w:sz w:val="28"/>
          <w:szCs w:val="26"/>
        </w:rPr>
        <w:t>на экране</w:t>
      </w:r>
      <w:r w:rsidR="009D0FF2" w:rsidRPr="00966581">
        <w:rPr>
          <w:sz w:val="28"/>
          <w:szCs w:val="26"/>
        </w:rPr>
        <w:t>.</w:t>
      </w:r>
      <w:r w:rsidR="00164B86" w:rsidRPr="00966581">
        <w:rPr>
          <w:rFonts w:eastAsia="MS Mincho"/>
          <w:sz w:val="28"/>
          <w:szCs w:val="26"/>
        </w:rPr>
        <w:t xml:space="preserve"> </w:t>
      </w:r>
    </w:p>
    <w:p w:rsidR="00973F57" w:rsidRPr="00966581" w:rsidRDefault="00973F57" w:rsidP="008D1E79">
      <w:pPr>
        <w:tabs>
          <w:tab w:val="left" w:pos="1418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</w:t>
      </w:r>
      <w:r w:rsidR="00854E8B" w:rsidRPr="00966581">
        <w:rPr>
          <w:sz w:val="28"/>
          <w:szCs w:val="26"/>
        </w:rPr>
        <w:t>11</w:t>
      </w:r>
      <w:r w:rsidRPr="00966581">
        <w:rPr>
          <w:sz w:val="28"/>
          <w:szCs w:val="26"/>
        </w:rPr>
        <w:t>.</w:t>
      </w:r>
      <w:r w:rsidR="00C12EC4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ab/>
      </w:r>
      <w:r w:rsidR="00825A2F" w:rsidRPr="00966581">
        <w:rPr>
          <w:sz w:val="28"/>
          <w:szCs w:val="26"/>
        </w:rPr>
        <w:t xml:space="preserve">Пункт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caps/>
          <w:sz w:val="28"/>
          <w:szCs w:val="26"/>
        </w:rPr>
        <w:t>Настройки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имеет две страницы</w:t>
      </w:r>
      <w:r w:rsidR="000340DB" w:rsidRPr="00966581">
        <w:rPr>
          <w:sz w:val="28"/>
          <w:szCs w:val="26"/>
        </w:rPr>
        <w:t>, включающие следующие пункты</w:t>
      </w:r>
      <w:r w:rsidRPr="00966581">
        <w:rPr>
          <w:sz w:val="28"/>
          <w:szCs w:val="26"/>
        </w:rPr>
        <w:t>:</w:t>
      </w:r>
    </w:p>
    <w:p w:rsidR="00973F57" w:rsidRPr="00966581" w:rsidRDefault="00973F57" w:rsidP="004E2AD1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966BD">
        <w:rPr>
          <w:sz w:val="28"/>
          <w:szCs w:val="26"/>
          <w:lang w:val="en-US"/>
        </w:rPr>
        <w:t> 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ЦВЕТА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Позволяет выбрать цветовую гамму для отображения сигналов каналов 1,  2 и координатной сетки (нажатиями прилегающей кнопки выбирается цвет, яркость)</w:t>
      </w:r>
      <w:r w:rsidR="00983E35" w:rsidRPr="00966581">
        <w:rPr>
          <w:sz w:val="28"/>
          <w:szCs w:val="26"/>
        </w:rPr>
        <w:t>. Для выхода из режима установки цвета длительно нажмите прилегающую кнопку</w:t>
      </w:r>
      <w:r w:rsidR="00E46ED4">
        <w:rPr>
          <w:sz w:val="28"/>
          <w:szCs w:val="26"/>
        </w:rPr>
        <w:t>.</w:t>
      </w:r>
    </w:p>
    <w:p w:rsidR="000377B8" w:rsidRPr="00966581" w:rsidRDefault="00A01371" w:rsidP="00973F57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На странице меню </w:t>
      </w:r>
      <w:r w:rsidR="000377B8" w:rsidRPr="00966581">
        <w:rPr>
          <w:rFonts w:eastAsia="MS Mincho"/>
          <w:sz w:val="28"/>
          <w:szCs w:val="26"/>
        </w:rPr>
        <w:t>″</w:t>
      </w:r>
      <w:r w:rsidR="000377B8" w:rsidRPr="00966581">
        <w:rPr>
          <w:rFonts w:ascii="Arial Narrow" w:hAnsi="Arial Narrow"/>
          <w:b/>
          <w:sz w:val="28"/>
          <w:szCs w:val="26"/>
        </w:rPr>
        <w:t>ЦВЕТА</w:t>
      </w:r>
      <w:r w:rsidR="000377B8" w:rsidRPr="00966581">
        <w:rPr>
          <w:rFonts w:eastAsia="MS Mincho"/>
          <w:sz w:val="28"/>
          <w:szCs w:val="26"/>
        </w:rPr>
        <w:t xml:space="preserve">″ </w:t>
      </w:r>
      <w:r w:rsidRPr="00966581">
        <w:rPr>
          <w:rFonts w:eastAsia="MS Mincho"/>
          <w:sz w:val="28"/>
          <w:szCs w:val="26"/>
        </w:rPr>
        <w:t>имеется пункт ″</w:t>
      </w:r>
      <w:r w:rsidRPr="00966581">
        <w:rPr>
          <w:rFonts w:ascii="Arial Narrow" w:hAnsi="Arial Narrow"/>
          <w:b/>
          <w:sz w:val="28"/>
          <w:szCs w:val="26"/>
        </w:rPr>
        <w:t>Фон</w:t>
      </w:r>
      <w:r w:rsidRPr="00966581">
        <w:rPr>
          <w:rFonts w:eastAsia="MS Mincho"/>
          <w:sz w:val="28"/>
          <w:szCs w:val="26"/>
        </w:rPr>
        <w:t xml:space="preserve">″, </w:t>
      </w:r>
      <w:r w:rsidR="000377B8" w:rsidRPr="00966581">
        <w:rPr>
          <w:rFonts w:eastAsia="MS Mincho"/>
          <w:sz w:val="28"/>
          <w:szCs w:val="26"/>
        </w:rPr>
        <w:t>позволя</w:t>
      </w:r>
      <w:r w:rsidRPr="00966581">
        <w:rPr>
          <w:rFonts w:eastAsia="MS Mincho"/>
          <w:sz w:val="28"/>
          <w:szCs w:val="26"/>
        </w:rPr>
        <w:t>ющий</w:t>
      </w:r>
      <w:r w:rsidR="000377B8" w:rsidRPr="00966581">
        <w:rPr>
          <w:rFonts w:eastAsia="MS Mincho"/>
          <w:sz w:val="28"/>
          <w:szCs w:val="26"/>
        </w:rPr>
        <w:t xml:space="preserve"> инвертировать фон экрана (меняет черный </w:t>
      </w:r>
      <w:r w:rsidR="00060067" w:rsidRPr="00966581">
        <w:rPr>
          <w:rFonts w:eastAsia="MS Mincho"/>
          <w:sz w:val="28"/>
          <w:szCs w:val="26"/>
        </w:rPr>
        <w:t xml:space="preserve">фон </w:t>
      </w:r>
      <w:r w:rsidR="000377B8" w:rsidRPr="00966581">
        <w:rPr>
          <w:rFonts w:eastAsia="MS Mincho"/>
          <w:sz w:val="28"/>
          <w:szCs w:val="26"/>
        </w:rPr>
        <w:t>на белый и наоборот);</w:t>
      </w:r>
    </w:p>
    <w:p w:rsidR="00973F57" w:rsidRPr="00966581" w:rsidRDefault="00973F57" w:rsidP="002966BD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Яркость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</w:t>
      </w:r>
      <w:r w:rsidR="006864B0">
        <w:rPr>
          <w:sz w:val="28"/>
          <w:szCs w:val="26"/>
        </w:rPr>
        <w:t>М</w:t>
      </w:r>
      <w:r w:rsidRPr="00966581">
        <w:rPr>
          <w:sz w:val="28"/>
          <w:szCs w:val="26"/>
        </w:rPr>
        <w:t xml:space="preserve">еняет общую яркость ЖКЭ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2966BD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Уровни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время отображения маркера смещения в канале ручкой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;</w:t>
      </w:r>
    </w:p>
    <w:p w:rsidR="00973F57" w:rsidRPr="00966581" w:rsidRDefault="00973F57" w:rsidP="002966BD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Время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Устанавливает</w:t>
      </w:r>
      <w:r w:rsidR="00304C4E" w:rsidRPr="00304C4E">
        <w:rPr>
          <w:sz w:val="28"/>
          <w:szCs w:val="26"/>
        </w:rPr>
        <w:t xml:space="preserve"> </w:t>
      </w:r>
      <w:r w:rsidR="00304C4E" w:rsidRPr="00966581">
        <w:rPr>
          <w:sz w:val="28"/>
          <w:szCs w:val="26"/>
        </w:rPr>
        <w:t>время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секундах</w:t>
      </w:r>
      <w:r w:rsidR="00E451CB" w:rsidRPr="00966581">
        <w:rPr>
          <w:sz w:val="28"/>
          <w:szCs w:val="26"/>
        </w:rPr>
        <w:t>,</w:t>
      </w:r>
      <w:r w:rsidRPr="00966581">
        <w:rPr>
          <w:sz w:val="28"/>
          <w:szCs w:val="26"/>
        </w:rPr>
        <w:t xml:space="preserve"> в течение которого на ЖКЭ будут отображаться сообщения;</w:t>
      </w:r>
    </w:p>
    <w:p w:rsidR="00973F57" w:rsidRPr="00966581" w:rsidRDefault="00973F57" w:rsidP="002966BD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Строка меню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 Показывает/скрывает информацию о включенном меню в левом верхнем углу рабочей зоны ЖКЭ</w:t>
      </w:r>
      <w:r w:rsidR="000B3A8B" w:rsidRPr="00966581">
        <w:rPr>
          <w:sz w:val="28"/>
          <w:szCs w:val="26"/>
        </w:rPr>
        <w:t>;</w:t>
      </w:r>
    </w:p>
    <w:p w:rsidR="00973F57" w:rsidRPr="00966581" w:rsidRDefault="007F499E" w:rsidP="002966BD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4893310</wp:posOffset>
                </wp:positionH>
                <wp:positionV relativeFrom="paragraph">
                  <wp:posOffset>757555</wp:posOffset>
                </wp:positionV>
                <wp:extent cx="290830" cy="71755"/>
                <wp:effectExtent l="20320" t="20320" r="22225" b="12700"/>
                <wp:wrapNone/>
                <wp:docPr id="8" name="Group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rot="5400000">
                          <a:off x="0" y="0"/>
                          <a:ext cx="290830" cy="71755"/>
                          <a:chOff x="5435" y="13900"/>
                          <a:chExt cx="547" cy="127"/>
                        </a:xfrm>
                      </wpg:grpSpPr>
                      <wps:wsp>
                        <wps:cNvPr id="9" name="AutoShape 824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2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BE352" id="Group 823" o:spid="_x0000_s1026" style="position:absolute;margin-left:385.3pt;margin-top:59.65pt;width:22.9pt;height:5.65pt;rotation:90;z-index:251658752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">
                <v:shape id="AutoShape 824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HicEA&#10;AADaAAAADwAAAGRycy9kb3ducmV2LnhtbESPT4vCMBTE78J+h/AW9qbpKhStRpGloifxz67nR/Ns&#10;is1LaaJ2v70RBI/DzPyGmS06W4sbtb5yrOB7kIAgLpyuuFTwe1z1xyB8QNZYOyYF/+RhMf/ozTDT&#10;7s57uh1CKSKEfYYKTAhNJqUvDFn0A9cQR+/sWoshyraUusV7hNtaDpMklRYrjgsGG/oxVFwOV6tg&#10;ZVI22/xvmE/Wp3RnN2uTX0ZKfX12yymIQF14h1/tjVYwgeeVeAPk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Gh4nBAAAA2gAAAA8AAAAAAAAAAAAAAAAAmAIAAGRycy9kb3du&#10;cmV2LnhtbFBLBQYAAAAABAAEAPUAAACGAwAAAAA=&#10;" fillcolor="black">
                  <o:lock v:ext="edit" aspectratio="t"/>
                </v:shape>
                <v:shape id="AutoShape 825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hJcMA&#10;AADbAAAADwAAAGRycy9kb3ducmV2LnhtbESPwWrDQAxE74X8w6JAb826PZjgeB1CaSCHErDbD1C8&#10;im3s1breTez8fXUo9CYxo5mnfL+4Qd1pCp1nA6+bBBRx7W3HjYHvr+PLFlSIyBYHz2TgQQH2xeop&#10;x8z6mUu6V7FREsIhQwNtjGOmdahbchg2fiQW7eonh1HWqdF2wlnC3aDfkiTVDjuWhhZHem+p7qub&#10;M3CIH+d+W53G8rObL0PS4+zSH2Oe18thByrSEv/Nf9cnK/hCL7/IALr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ldhJcMAAADbAAAADwAAAAAAAAAAAAAAAACYAgAAZHJzL2Rv&#10;d25yZXYueG1sUEsFBgAAAAAEAAQA9QAAAIgDAAAAAA==&#10;" fillcolor="black">
                  <o:lock v:ext="edit" aspectratio="t"/>
                </v:shape>
              </v:group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5553075</wp:posOffset>
                </wp:positionH>
                <wp:positionV relativeFrom="paragraph">
                  <wp:posOffset>735965</wp:posOffset>
                </wp:positionV>
                <wp:extent cx="347345" cy="79375"/>
                <wp:effectExtent l="18415" t="22225" r="15240" b="22225"/>
                <wp:wrapNone/>
                <wp:docPr id="5" name="Group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7345" cy="79375"/>
                          <a:chOff x="5435" y="13900"/>
                          <a:chExt cx="547" cy="127"/>
                        </a:xfrm>
                      </wpg:grpSpPr>
                      <wps:wsp>
                        <wps:cNvPr id="6" name="AutoShape 821"/>
                        <wps:cNvSpPr>
                          <a:spLocks noChangeAspect="1" noChangeArrowheads="1"/>
                        </wps:cNvSpPr>
                        <wps:spPr bwMode="auto">
                          <a:xfrm rot="10800000">
                            <a:off x="543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8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755" y="13900"/>
                            <a:ext cx="227" cy="127"/>
                          </a:xfrm>
                          <a:prstGeom prst="rightArrow">
                            <a:avLst>
                              <a:gd name="adj1" fmla="val 50000"/>
                              <a:gd name="adj2" fmla="val 44685"/>
                            </a:avLst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03E60D" id="Group 820" o:spid="_x0000_s1026" style="position:absolute;margin-left:437.25pt;margin-top:57.95pt;width:27.35pt;height:6.25pt;z-index:251657728" coordorigin="5435,13900" coordsize="54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">
                <v:shape id="AutoShape 821" o:spid="_x0000_s1027" type="#_x0000_t13" style="position:absolute;left:5435;top:13900;width:227;height:127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kT+8IA&#10;AADaAAAADwAAAGRycy9kb3ducmV2LnhtbESPQWvCQBSE7wX/w/IEb3VjCqGNrlIkIZ6kta3nR/Y1&#10;G8y+DdltjP/eLRR6HGbmG2azm2wnRhp861jBapmAIK6dbrlR8PlRPj6D8AFZY+eYFNzIw247e9hg&#10;rt2V32k8hUZECPscFZgQ+lxKXxuy6JeuJ47etxsshiiHRuoBrxFuO5kmSSYtthwXDPa0N1RfTj9W&#10;QWkyNsfiKy1eqnP2Zg+VKS5PSi3m0+saRKAp/If/2getIIPfK/EG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mRP7wgAAANoAAAAPAAAAAAAAAAAAAAAAAJgCAABkcnMvZG93&#10;bnJldi54bWxQSwUGAAAAAAQABAD1AAAAhwMAAAAA&#10;" fillcolor="black">
                  <o:lock v:ext="edit" aspectratio="t"/>
                </v:shape>
                <v:shape id="AutoShape 822" o:spid="_x0000_s1028" type="#_x0000_t13" style="position:absolute;left:5755;top:13900;width:227;height: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U0sIA&#10;AADaAAAADwAAAGRycy9kb3ducmV2LnhtbESPQWvCQBSE74L/YXlCb7qxhyhpNiJFwUMpJPoDXrOv&#10;SUj2bcxuTfz3bkHwOMzMN0y6m0wnbjS4xrKC9SoCQVxa3XCl4HI+LrcgnEfW2FkmBXdysMvmsxQT&#10;bUfO6Vb4SgQIuwQV1N73iZSurMmgW9meOHi/djDogxwqqQccA9x08j2KYmmw4bBQY0+fNZVt8WcU&#10;7P3hu90Wpz7/asafLmpxNPFVqbfFtP8A4Wnyr/CzfdIKNvB/JdwAmT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7dTSwgAAANoAAAAPAAAAAAAAAAAAAAAAAJgCAABkcnMvZG93&#10;bnJldi54bWxQSwUGAAAAAAQABAD1AAAAhwMAAAAA&#10;" fillcolor="black">
                  <o:lock v:ext="edit" aspectratio="t"/>
                </v:shape>
              </v:group>
            </w:pict>
          </mc:Fallback>
        </mc:AlternateContent>
      </w:r>
      <w:r w:rsidR="00973F57" w:rsidRPr="00966581">
        <w:rPr>
          <w:sz w:val="28"/>
          <w:szCs w:val="26"/>
        </w:rPr>
        <w:t>-</w:t>
      </w:r>
      <w:r w:rsidR="003612E4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6C43D9" w:rsidRPr="00966581">
        <w:rPr>
          <w:rFonts w:ascii="Arial Narrow" w:hAnsi="Arial Narrow"/>
          <w:b/>
          <w:sz w:val="28"/>
          <w:szCs w:val="26"/>
        </w:rPr>
        <w:t>Доп </w:t>
      </w:r>
      <w:r w:rsidR="00973F57" w:rsidRPr="00966581">
        <w:rPr>
          <w:rFonts w:ascii="Arial Narrow" w:hAnsi="Arial Narrow"/>
          <w:b/>
          <w:sz w:val="28"/>
          <w:szCs w:val="26"/>
        </w:rPr>
        <w:t>маркеры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. Устанавливает отображение дополнительных маркеров смещения в каналах и уровня синхронизации, показывающих перемещение величины</w:t>
      </w:r>
      <w:r w:rsidR="00973F57" w:rsidRPr="00966581">
        <w:rPr>
          <w:i/>
          <w:sz w:val="28"/>
          <w:szCs w:val="26"/>
        </w:rPr>
        <w:t xml:space="preserve"> </w:t>
      </w:r>
      <w:r w:rsidR="00164339" w:rsidRPr="00966581">
        <w:rPr>
          <w:sz w:val="28"/>
          <w:szCs w:val="26"/>
        </w:rPr>
        <w:t xml:space="preserve">в </w:t>
      </w:r>
      <w:r w:rsidR="00973F57" w:rsidRPr="00966581">
        <w:rPr>
          <w:sz w:val="28"/>
          <w:szCs w:val="26"/>
        </w:rPr>
        <w:t xml:space="preserve">пределах доступной регулировки. В режиме </w:t>
      </w:r>
      <w:r w:rsidR="007F33F5" w:rsidRPr="00966581">
        <w:rPr>
          <w:rFonts w:eastAsia="MS Mincho"/>
          <w:sz w:val="28"/>
          <w:szCs w:val="26"/>
        </w:rPr>
        <w:t>″</w:t>
      </w:r>
      <w:r w:rsidR="00973F57" w:rsidRPr="00966581">
        <w:rPr>
          <w:rFonts w:ascii="Arial Narrow" w:hAnsi="Arial Narrow"/>
          <w:b/>
          <w:sz w:val="28"/>
          <w:szCs w:val="26"/>
        </w:rPr>
        <w:t>Авто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 xml:space="preserve"> дополнительные маркеры появляются после вращения соответствующей ручки  (</w:t>
      </w:r>
      <w:r w:rsidR="00D37B18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</w:t>
      </w:r>
      <w:r w:rsidR="00D37B18" w:rsidRPr="00966581">
        <w:rPr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 ,</w:t>
      </w:r>
      <w:r w:rsidR="00D37B18" w:rsidRPr="00966581">
        <w:rPr>
          <w:rFonts w:eastAsia="MS Mincho"/>
          <w:sz w:val="28"/>
          <w:szCs w:val="26"/>
        </w:rPr>
        <w:t> ″</w:t>
      </w:r>
      <w:r w:rsidR="000C610B" w:rsidRPr="00966581">
        <w:rPr>
          <w:rFonts w:eastAsia="MS Mincho"/>
          <w:sz w:val="28"/>
          <w:szCs w:val="26"/>
        </w:rPr>
        <w:t> </w:t>
      </w:r>
      <w:r w:rsidR="00A95FC8">
        <w:rPr>
          <w:rFonts w:eastAsia="MS Mincho"/>
          <w:sz w:val="28"/>
          <w:szCs w:val="26"/>
        </w:rPr>
        <w:t> </w:t>
      </w:r>
      <w:r w:rsidR="00973F57" w:rsidRPr="00966581">
        <w:rPr>
          <w:sz w:val="28"/>
          <w:szCs w:val="26"/>
        </w:rPr>
        <w:t>        </w:t>
      </w:r>
      <w:r w:rsidR="000C610B" w:rsidRPr="00966581">
        <w:rPr>
          <w:sz w:val="28"/>
          <w:szCs w:val="26"/>
        </w:rPr>
        <w:t> </w:t>
      </w:r>
      <w:r w:rsidR="00973F57" w:rsidRPr="00966581">
        <w:rPr>
          <w:rFonts w:eastAsia="MS Mincho"/>
          <w:sz w:val="28"/>
          <w:szCs w:val="26"/>
        </w:rPr>
        <w:t>″</w:t>
      </w:r>
      <w:r w:rsidR="00973F57" w:rsidRPr="00966581">
        <w:rPr>
          <w:sz w:val="28"/>
          <w:szCs w:val="26"/>
        </w:rPr>
        <w:t>)  и сохраняются на ЖКЭ около 5 с;</w:t>
      </w:r>
    </w:p>
    <w:p w:rsidR="00973F57" w:rsidRPr="00966581" w:rsidRDefault="00973F57" w:rsidP="002966BD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Скрывать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. Устанавливает время, в течение которого на ЖКЭ сохраняется зона меню после последнего нажатия кнопок или вращения ручки 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>.</w:t>
      </w:r>
    </w:p>
    <w:p w:rsidR="00421ED4" w:rsidRPr="00421ED4" w:rsidRDefault="00421ED4" w:rsidP="00973F57">
      <w:pPr>
        <w:spacing w:line="276" w:lineRule="auto"/>
        <w:ind w:firstLine="567"/>
        <w:jc w:val="both"/>
        <w:rPr>
          <w:sz w:val="16"/>
          <w:szCs w:val="16"/>
        </w:rPr>
      </w:pPr>
    </w:p>
    <w:p w:rsidR="00663DE1" w:rsidRDefault="00F76C18" w:rsidP="00DA3DAD">
      <w:pPr>
        <w:pStyle w:val="3"/>
      </w:pPr>
      <w:r>
        <w:br w:type="page"/>
      </w:r>
      <w:bookmarkStart w:id="51" w:name="_Toc498074090"/>
      <w:r w:rsidR="00B36D39">
        <w:lastRenderedPageBreak/>
        <w:t>3.1</w:t>
      </w:r>
      <w:r w:rsidR="00CB32AD">
        <w:t>2</w:t>
      </w:r>
      <w:r w:rsidR="00B36D39">
        <w:tab/>
      </w:r>
      <w:r w:rsidR="00663DE1">
        <w:t>Установка режимов работы с памятью сигналов, их сохранение и воспроизведение</w:t>
      </w:r>
      <w:bookmarkEnd w:id="51"/>
    </w:p>
    <w:p w:rsidR="005F3281" w:rsidRPr="005F3281" w:rsidRDefault="005F3281" w:rsidP="006337BA">
      <w:pPr>
        <w:tabs>
          <w:tab w:val="left" w:pos="1418"/>
        </w:tabs>
        <w:spacing w:line="276" w:lineRule="auto"/>
        <w:ind w:firstLine="546"/>
        <w:jc w:val="both"/>
        <w:rPr>
          <w:sz w:val="8"/>
          <w:szCs w:val="8"/>
        </w:rPr>
      </w:pPr>
    </w:p>
    <w:p w:rsidR="003F5068" w:rsidRPr="00966581" w:rsidRDefault="00B36D39" w:rsidP="006337BA">
      <w:pPr>
        <w:tabs>
          <w:tab w:val="left" w:pos="1418"/>
        </w:tabs>
        <w:spacing w:line="276" w:lineRule="auto"/>
        <w:ind w:firstLine="546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.1</w:t>
      </w:r>
      <w:r w:rsidRPr="00966581">
        <w:rPr>
          <w:sz w:val="28"/>
          <w:szCs w:val="26"/>
        </w:rPr>
        <w:tab/>
      </w:r>
      <w:r w:rsidR="00920159" w:rsidRPr="00966581">
        <w:rPr>
          <w:sz w:val="28"/>
          <w:szCs w:val="26"/>
        </w:rPr>
        <w:t xml:space="preserve">Меню памяти (кнопка </w:t>
      </w:r>
      <w:r w:rsidR="002E4E55" w:rsidRPr="00966581">
        <w:rPr>
          <w:rFonts w:eastAsia="MS Mincho"/>
          <w:sz w:val="28"/>
          <w:szCs w:val="26"/>
        </w:rPr>
        <w:t>″</w:t>
      </w:r>
      <w:r w:rsidR="00663DE1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920159" w:rsidRPr="00966581">
        <w:rPr>
          <w:rFonts w:eastAsia="MS Mincho"/>
          <w:sz w:val="28"/>
          <w:szCs w:val="26"/>
        </w:rPr>
        <w:t>)</w:t>
      </w:r>
      <w:r w:rsidR="00C54904" w:rsidRPr="00966581">
        <w:rPr>
          <w:rFonts w:eastAsia="MS Mincho"/>
          <w:sz w:val="28"/>
          <w:szCs w:val="26"/>
        </w:rPr>
        <w:t xml:space="preserve"> обеспечивает </w:t>
      </w:r>
      <w:r w:rsidR="009343C5" w:rsidRPr="00966581">
        <w:rPr>
          <w:rFonts w:eastAsia="MS Mincho"/>
          <w:sz w:val="28"/>
          <w:szCs w:val="26"/>
        </w:rPr>
        <w:t xml:space="preserve">управление размером памяти сигналов, </w:t>
      </w:r>
      <w:r w:rsidR="00E347DC" w:rsidRPr="00966581">
        <w:rPr>
          <w:rFonts w:eastAsia="MS Mincho"/>
          <w:sz w:val="28"/>
          <w:szCs w:val="26"/>
        </w:rPr>
        <w:t>сохранение сигналов</w:t>
      </w:r>
      <w:r w:rsidR="009343C5" w:rsidRPr="00966581">
        <w:rPr>
          <w:rFonts w:eastAsia="MS Mincho"/>
          <w:sz w:val="28"/>
          <w:szCs w:val="26"/>
        </w:rPr>
        <w:t xml:space="preserve"> и </w:t>
      </w:r>
      <w:r w:rsidR="00E347DC" w:rsidRPr="00966581">
        <w:rPr>
          <w:rFonts w:eastAsia="MS Mincho"/>
          <w:sz w:val="28"/>
          <w:szCs w:val="26"/>
        </w:rPr>
        <w:t>просмотр ранее сохраненных сигналов</w:t>
      </w:r>
      <w:r w:rsidR="00663DE1" w:rsidRPr="00966581">
        <w:rPr>
          <w:sz w:val="28"/>
          <w:szCs w:val="26"/>
        </w:rPr>
        <w:t>.</w:t>
      </w:r>
    </w:p>
    <w:p w:rsidR="00663DE1" w:rsidRPr="00966581" w:rsidRDefault="002C259B" w:rsidP="00F35394">
      <w:pPr>
        <w:tabs>
          <w:tab w:val="left" w:pos="1276"/>
        </w:tabs>
        <w:spacing w:before="40" w:line="276" w:lineRule="auto"/>
        <w:ind w:firstLine="544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Меню состоит из четырех </w:t>
      </w:r>
      <w:r w:rsidR="0056345E" w:rsidRPr="00966581">
        <w:rPr>
          <w:sz w:val="28"/>
          <w:szCs w:val="26"/>
        </w:rPr>
        <w:t>пунктов</w:t>
      </w:r>
      <w:r w:rsidRPr="00966581">
        <w:rPr>
          <w:sz w:val="28"/>
          <w:szCs w:val="26"/>
        </w:rPr>
        <w:t xml:space="preserve">: </w:t>
      </w:r>
    </w:p>
    <w:p w:rsidR="00BA32FC" w:rsidRPr="00966581" w:rsidRDefault="0059243A" w:rsidP="00A42877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="003C76E6" w:rsidRPr="00966581">
        <w:rPr>
          <w:rFonts w:ascii="Arial Narrow" w:hAnsi="Arial Narrow"/>
          <w:b/>
          <w:sz w:val="28"/>
          <w:szCs w:val="26"/>
        </w:rPr>
        <w:t>Длина памяти</w:t>
      </w:r>
      <w:r w:rsidR="002E4E55" w:rsidRPr="00966581">
        <w:rPr>
          <w:rFonts w:eastAsia="MS Mincho"/>
          <w:sz w:val="28"/>
          <w:szCs w:val="26"/>
        </w:rPr>
        <w:t>″</w:t>
      </w:r>
      <w:r w:rsidR="00BA32FC" w:rsidRPr="00966581">
        <w:rPr>
          <w:sz w:val="28"/>
          <w:szCs w:val="26"/>
        </w:rPr>
        <w:t xml:space="preserve"> позволя</w:t>
      </w:r>
      <w:r w:rsidR="003C76E6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т выбрать количество точек считываемого измерения. Чем больше </w:t>
      </w:r>
      <w:r w:rsidR="004B0227" w:rsidRPr="00966581">
        <w:rPr>
          <w:sz w:val="28"/>
          <w:szCs w:val="26"/>
        </w:rPr>
        <w:t>количество точек</w:t>
      </w:r>
      <w:r w:rsidR="00BA32FC" w:rsidRPr="00966581">
        <w:rPr>
          <w:sz w:val="28"/>
          <w:szCs w:val="26"/>
        </w:rPr>
        <w:t>, тем более длительное измерение можно произвести, но меньше</w:t>
      </w:r>
      <w:r w:rsidR="00762FAA" w:rsidRPr="00966581">
        <w:rPr>
          <w:sz w:val="28"/>
          <w:szCs w:val="26"/>
        </w:rPr>
        <w:t>е</w:t>
      </w:r>
      <w:r w:rsidR="00BA32FC" w:rsidRPr="00966581">
        <w:rPr>
          <w:sz w:val="28"/>
          <w:szCs w:val="26"/>
        </w:rPr>
        <w:t xml:space="preserve"> количество измерений помещается в ОЗУ</w:t>
      </w:r>
      <w:r w:rsidR="000236B0" w:rsidRPr="00966581">
        <w:rPr>
          <w:sz w:val="28"/>
          <w:szCs w:val="26"/>
        </w:rPr>
        <w:t xml:space="preserve"> (страница меню 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</w:t>
      </w:r>
      <w:r w:rsidR="00D12E49" w:rsidRPr="00966581">
        <w:rPr>
          <w:sz w:val="28"/>
          <w:szCs w:val="26"/>
        </w:rPr>
        <w:t> </w:t>
      </w:r>
      <w:r w:rsidR="000236B0" w:rsidRPr="00966581">
        <w:rPr>
          <w:rFonts w:ascii="Arial Narrow" w:hAnsi="Arial Narrow"/>
          <w:b/>
          <w:sz w:val="28"/>
          <w:szCs w:val="26"/>
        </w:rPr>
        <w:t>ПОСЛЕДНИЕ</w:t>
      </w:r>
      <w:r w:rsidR="00594AB2" w:rsidRPr="00966581">
        <w:rPr>
          <w:rFonts w:eastAsia="MS Mincho"/>
          <w:sz w:val="28"/>
          <w:szCs w:val="26"/>
        </w:rPr>
        <w:t>″</w:t>
      </w:r>
      <w:r w:rsidR="000236B0" w:rsidRPr="00966581">
        <w:rPr>
          <w:sz w:val="28"/>
          <w:szCs w:val="26"/>
        </w:rPr>
        <w:t>)</w:t>
      </w:r>
      <w:r w:rsidR="00B164B9" w:rsidRPr="00966581">
        <w:rPr>
          <w:sz w:val="28"/>
          <w:szCs w:val="26"/>
        </w:rPr>
        <w:t>;</w:t>
      </w:r>
      <w:r w:rsidR="00BA32FC" w:rsidRPr="00966581">
        <w:rPr>
          <w:sz w:val="28"/>
          <w:szCs w:val="26"/>
        </w:rPr>
        <w:t xml:space="preserve"> </w:t>
      </w:r>
    </w:p>
    <w:p w:rsidR="00BF04CC" w:rsidRPr="00966581" w:rsidRDefault="0082675F" w:rsidP="002966BD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>
        <w:rPr>
          <w:sz w:val="28"/>
          <w:szCs w:val="26"/>
        </w:rPr>
        <w:t>- 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247DA6" w:rsidRPr="00966581">
        <w:rPr>
          <w:sz w:val="28"/>
          <w:szCs w:val="26"/>
        </w:rPr>
        <w:t xml:space="preserve"> - осциллограф переходит в режим просмотра последних измерений</w:t>
      </w:r>
      <w:r w:rsidR="00482522">
        <w:rPr>
          <w:sz w:val="28"/>
          <w:szCs w:val="26"/>
        </w:rPr>
        <w:t>;</w:t>
      </w:r>
    </w:p>
    <w:p w:rsidR="0059243A" w:rsidRPr="00966581" w:rsidRDefault="0059243A" w:rsidP="00A42877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1905BB" w:rsidRPr="00966581">
        <w:rPr>
          <w:sz w:val="28"/>
          <w:szCs w:val="26"/>
        </w:rPr>
        <w:t> 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ВНУТР</w:t>
      </w:r>
      <w:r w:rsidR="008607D3" w:rsidRPr="00966581">
        <w:rPr>
          <w:rFonts w:ascii="Arial Narrow" w:hAnsi="Arial Narrow"/>
          <w:b/>
          <w:sz w:val="28"/>
          <w:szCs w:val="26"/>
        </w:rPr>
        <w:t> </w:t>
      </w:r>
      <w:r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A8042C" w:rsidRPr="00966581">
        <w:rPr>
          <w:sz w:val="28"/>
          <w:szCs w:val="26"/>
        </w:rPr>
        <w:t> -</w:t>
      </w:r>
      <w:r w:rsidR="00C6503D" w:rsidRPr="00966581">
        <w:rPr>
          <w:sz w:val="28"/>
          <w:szCs w:val="26"/>
        </w:rPr>
        <w:t xml:space="preserve"> позволяет сохранять измерения в </w:t>
      </w:r>
      <w:r w:rsidR="003A49B0" w:rsidRPr="00966581">
        <w:rPr>
          <w:sz w:val="28"/>
          <w:szCs w:val="26"/>
        </w:rPr>
        <w:t>энергонезависимой памяти</w:t>
      </w:r>
      <w:r w:rsidR="00C6503D" w:rsidRPr="00966581">
        <w:rPr>
          <w:sz w:val="28"/>
          <w:szCs w:val="26"/>
        </w:rPr>
        <w:t xml:space="preserve">, просматривать </w:t>
      </w:r>
      <w:r w:rsidR="00D61872" w:rsidRPr="00966581">
        <w:rPr>
          <w:sz w:val="28"/>
          <w:szCs w:val="26"/>
        </w:rPr>
        <w:t>их и записывать на внешний носитель.</w:t>
      </w:r>
      <w:r w:rsidR="00C6503D" w:rsidRPr="00966581">
        <w:rPr>
          <w:sz w:val="28"/>
          <w:szCs w:val="26"/>
        </w:rPr>
        <w:t xml:space="preserve"> </w:t>
      </w:r>
      <w:r w:rsidR="001C652A" w:rsidRPr="00966581">
        <w:rPr>
          <w:sz w:val="28"/>
          <w:szCs w:val="26"/>
        </w:rPr>
        <w:t xml:space="preserve">Если переход в режим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3373C2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sz w:val="28"/>
          <w:szCs w:val="26"/>
        </w:rPr>
        <w:t xml:space="preserve">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ПАМЯТЬ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сохраня</w:t>
      </w:r>
      <w:r w:rsidR="00F822C6" w:rsidRPr="00966581">
        <w:rPr>
          <w:sz w:val="28"/>
          <w:szCs w:val="26"/>
        </w:rPr>
        <w:t>ю</w:t>
      </w:r>
      <w:r w:rsidR="001C652A" w:rsidRPr="00966581">
        <w:rPr>
          <w:sz w:val="28"/>
          <w:szCs w:val="26"/>
        </w:rPr>
        <w:t>т</w:t>
      </w:r>
      <w:r w:rsidR="00F822C6" w:rsidRPr="00966581">
        <w:rPr>
          <w:sz w:val="28"/>
          <w:szCs w:val="26"/>
        </w:rPr>
        <w:t>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текущие измерения</w:t>
      </w:r>
      <w:r w:rsidR="001C652A" w:rsidRPr="00966581">
        <w:rPr>
          <w:sz w:val="28"/>
          <w:szCs w:val="26"/>
        </w:rPr>
        <w:t xml:space="preserve">, если переход произошел со страницы </w:t>
      </w:r>
      <w:r w:rsidR="002E4E55" w:rsidRPr="00966581">
        <w:rPr>
          <w:rFonts w:eastAsia="MS Mincho"/>
          <w:sz w:val="28"/>
          <w:szCs w:val="26"/>
        </w:rPr>
        <w:t>″</w:t>
      </w:r>
      <w:r w:rsidR="001C652A" w:rsidRPr="00966581">
        <w:rPr>
          <w:rFonts w:ascii="Arial Narrow" w:hAnsi="Arial Narrow"/>
          <w:b/>
          <w:sz w:val="28"/>
          <w:szCs w:val="26"/>
        </w:rPr>
        <w:t>ПОСЛЕДНИЕ</w:t>
      </w:r>
      <w:r w:rsidR="002E4E55" w:rsidRPr="00966581">
        <w:rPr>
          <w:rFonts w:eastAsia="MS Mincho"/>
          <w:sz w:val="28"/>
          <w:szCs w:val="26"/>
        </w:rPr>
        <w:t>″</w:t>
      </w:r>
      <w:r w:rsidR="00F73417" w:rsidRPr="00966581">
        <w:rPr>
          <w:sz w:val="28"/>
          <w:szCs w:val="26"/>
        </w:rPr>
        <w:t>,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сохраняются</w:t>
      </w:r>
      <w:r w:rsidR="001C652A" w:rsidRPr="00966581">
        <w:rPr>
          <w:sz w:val="28"/>
          <w:szCs w:val="26"/>
        </w:rPr>
        <w:t xml:space="preserve"> </w:t>
      </w:r>
      <w:r w:rsidR="00F822C6" w:rsidRPr="00966581">
        <w:rPr>
          <w:sz w:val="28"/>
          <w:szCs w:val="26"/>
        </w:rPr>
        <w:t>последние</w:t>
      </w:r>
      <w:r w:rsidR="001C652A" w:rsidRPr="00966581">
        <w:rPr>
          <w:sz w:val="28"/>
          <w:szCs w:val="26"/>
        </w:rPr>
        <w:t xml:space="preserve"> измерения из ОЗУ</w:t>
      </w:r>
      <w:r w:rsidR="00B164B9" w:rsidRPr="00966581">
        <w:rPr>
          <w:sz w:val="28"/>
          <w:szCs w:val="26"/>
        </w:rPr>
        <w:t>;</w:t>
      </w:r>
    </w:p>
    <w:p w:rsidR="0059243A" w:rsidRPr="00966581" w:rsidRDefault="0059243A" w:rsidP="00A42877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2E4E55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ВНЕШН ЗУ</w:t>
      </w:r>
      <w:r w:rsidR="002E4E55" w:rsidRPr="00966581">
        <w:rPr>
          <w:rFonts w:eastAsia="MS Mincho"/>
          <w:sz w:val="28"/>
          <w:szCs w:val="26"/>
        </w:rPr>
        <w:t>″</w:t>
      </w:r>
      <w:r w:rsidR="00D61872" w:rsidRPr="00966581">
        <w:rPr>
          <w:sz w:val="28"/>
          <w:szCs w:val="26"/>
        </w:rPr>
        <w:t xml:space="preserve"> позволяет </w:t>
      </w:r>
      <w:r w:rsidR="00E9288B" w:rsidRPr="00966581">
        <w:rPr>
          <w:sz w:val="28"/>
          <w:szCs w:val="26"/>
        </w:rPr>
        <w:t>задать параметры</w:t>
      </w:r>
      <w:r w:rsidR="00D61872" w:rsidRPr="00966581">
        <w:rPr>
          <w:sz w:val="28"/>
          <w:szCs w:val="26"/>
        </w:rPr>
        <w:t xml:space="preserve"> сохранения на внешний носитель</w:t>
      </w:r>
      <w:r w:rsidRPr="00966581">
        <w:rPr>
          <w:sz w:val="28"/>
          <w:szCs w:val="26"/>
        </w:rPr>
        <w:t>.</w:t>
      </w:r>
    </w:p>
    <w:p w:rsidR="00247DA6" w:rsidRPr="00966581" w:rsidRDefault="00451C51" w:rsidP="002966BD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.2</w:t>
      </w:r>
      <w:r w:rsidRPr="00966581">
        <w:rPr>
          <w:sz w:val="28"/>
          <w:szCs w:val="26"/>
        </w:rPr>
        <w:tab/>
      </w:r>
      <w:r w:rsidR="00D7332D" w:rsidRPr="00966581">
        <w:rPr>
          <w:sz w:val="28"/>
          <w:szCs w:val="26"/>
        </w:rPr>
        <w:t xml:space="preserve">При выборе </w:t>
      </w:r>
      <w:r w:rsidR="00202E8A" w:rsidRPr="00966581">
        <w:rPr>
          <w:sz w:val="28"/>
          <w:szCs w:val="26"/>
        </w:rPr>
        <w:t>пункта</w:t>
      </w:r>
      <w:r w:rsidR="00D7332D" w:rsidRPr="00966581">
        <w:rPr>
          <w:sz w:val="28"/>
          <w:szCs w:val="26"/>
        </w:rPr>
        <w:t xml:space="preserve"> </w:t>
      </w:r>
      <w:r w:rsidR="00A72BD9" w:rsidRPr="00966581">
        <w:rPr>
          <w:rFonts w:eastAsia="MS Mincho"/>
          <w:sz w:val="28"/>
          <w:szCs w:val="26"/>
        </w:rPr>
        <w:t>″</w:t>
      </w:r>
      <w:r w:rsidR="000748E1" w:rsidRPr="00966581">
        <w:rPr>
          <w:rFonts w:ascii="Arial Narrow" w:hAnsi="Arial Narrow"/>
          <w:b/>
          <w:sz w:val="28"/>
          <w:szCs w:val="26"/>
        </w:rPr>
        <w:t>ПАМЯТЬ</w:t>
      </w:r>
      <w:r w:rsidR="00594AB2" w:rsidRPr="00966581">
        <w:rPr>
          <w:sz w:val="28"/>
          <w:szCs w:val="26"/>
          <w:lang w:val="en-US"/>
        </w:rPr>
        <w:t> </w:t>
      </w:r>
      <w:r w:rsidR="00D12E49" w:rsidRPr="00966581">
        <w:rPr>
          <w:b/>
          <w:sz w:val="28"/>
          <w:szCs w:val="26"/>
        </w:rPr>
        <w:t>/</w:t>
      </w:r>
      <w:r w:rsidR="00594AB2" w:rsidRPr="00966581">
        <w:rPr>
          <w:sz w:val="28"/>
          <w:szCs w:val="26"/>
          <w:lang w:val="en-US"/>
        </w:rPr>
        <w:t> </w:t>
      </w:r>
      <w:r w:rsidR="00217D7F" w:rsidRPr="00966581">
        <w:rPr>
          <w:rFonts w:ascii="Arial Narrow" w:hAnsi="Arial Narrow"/>
          <w:b/>
          <w:sz w:val="28"/>
          <w:szCs w:val="26"/>
        </w:rPr>
        <w:t>ПОСЛЕДНИЕ</w:t>
      </w:r>
      <w:r w:rsidR="00A72BD9" w:rsidRPr="00966581">
        <w:rPr>
          <w:rFonts w:eastAsia="MS Mincho"/>
          <w:sz w:val="28"/>
          <w:szCs w:val="26"/>
        </w:rPr>
        <w:t>″</w:t>
      </w:r>
      <w:r w:rsidR="00217D7F" w:rsidRPr="00966581">
        <w:rPr>
          <w:sz w:val="28"/>
          <w:szCs w:val="26"/>
        </w:rPr>
        <w:t xml:space="preserve"> </w:t>
      </w:r>
      <w:r w:rsidR="00150648" w:rsidRPr="00966581">
        <w:rPr>
          <w:sz w:val="28"/>
          <w:szCs w:val="26"/>
        </w:rPr>
        <w:t xml:space="preserve">в правом углу верхней индикаторной строки высвечивается 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режим</w:t>
      </w:r>
      <w:r w:rsidR="00F15DAD" w:rsidRPr="00966581">
        <w:rPr>
          <w:rFonts w:ascii="Arial Narrow" w:hAnsi="Arial Narrow"/>
          <w:b/>
          <w:sz w:val="28"/>
          <w:szCs w:val="26"/>
        </w:rPr>
        <w:t> </w:t>
      </w:r>
      <w:r w:rsidR="00150648" w:rsidRPr="00966581">
        <w:rPr>
          <w:rFonts w:ascii="Arial Narrow" w:hAnsi="Arial Narrow"/>
          <w:b/>
          <w:sz w:val="28"/>
          <w:szCs w:val="26"/>
        </w:rPr>
        <w:t>ПОСЛ</w:t>
      </w:r>
      <w:r w:rsidR="00A72BD9" w:rsidRPr="00966581">
        <w:rPr>
          <w:rFonts w:eastAsia="MS Mincho"/>
          <w:sz w:val="28"/>
          <w:szCs w:val="26"/>
        </w:rPr>
        <w:t>″</w:t>
      </w:r>
      <w:r w:rsidR="00150648" w:rsidRPr="00966581">
        <w:rPr>
          <w:sz w:val="28"/>
          <w:szCs w:val="26"/>
        </w:rPr>
        <w:t xml:space="preserve">, </w:t>
      </w:r>
      <w:r w:rsidR="00D7332D" w:rsidRPr="00966581">
        <w:rPr>
          <w:sz w:val="28"/>
          <w:szCs w:val="26"/>
        </w:rPr>
        <w:t>в</w:t>
      </w:r>
      <w:r w:rsidR="00FC7887" w:rsidRPr="00966581">
        <w:rPr>
          <w:sz w:val="28"/>
          <w:szCs w:val="26"/>
        </w:rPr>
        <w:t xml:space="preserve"> правом верхнем углу сетки </w:t>
      </w:r>
      <w:r w:rsidR="00150648" w:rsidRPr="00966581">
        <w:rPr>
          <w:sz w:val="28"/>
          <w:szCs w:val="26"/>
        </w:rPr>
        <w:t>-</w:t>
      </w:r>
      <w:r w:rsidR="00FC7887" w:rsidRPr="00966581">
        <w:rPr>
          <w:sz w:val="28"/>
          <w:szCs w:val="26"/>
        </w:rPr>
        <w:t xml:space="preserve"> два числа, разделенных наклонной чертой. Первое – порядковый номер индицируемого </w:t>
      </w:r>
      <w:r w:rsidR="00150648" w:rsidRPr="00966581">
        <w:rPr>
          <w:sz w:val="28"/>
          <w:szCs w:val="26"/>
        </w:rPr>
        <w:t xml:space="preserve">в данное время на ЖКЭ </w:t>
      </w:r>
      <w:r w:rsidR="00FC7887" w:rsidRPr="00966581">
        <w:rPr>
          <w:sz w:val="28"/>
          <w:szCs w:val="26"/>
        </w:rPr>
        <w:t>измерения, второе – количество измерений, сохраненных в ОЗУ.</w:t>
      </w:r>
    </w:p>
    <w:p w:rsidR="00FC7887" w:rsidRPr="00966581" w:rsidRDefault="00A72BD9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Выбирать нужное </w:t>
      </w:r>
      <w:r w:rsidR="00FC7887" w:rsidRPr="00966581">
        <w:rPr>
          <w:sz w:val="28"/>
          <w:szCs w:val="26"/>
        </w:rPr>
        <w:t xml:space="preserve">измерение можно </w:t>
      </w:r>
      <w:r w:rsidR="00B45D9D" w:rsidRPr="00966581">
        <w:rPr>
          <w:sz w:val="28"/>
          <w:szCs w:val="26"/>
        </w:rPr>
        <w:t xml:space="preserve">ручкой </w:t>
      </w:r>
      <w:r w:rsidRPr="00966581">
        <w:rPr>
          <w:rFonts w:eastAsia="MS Mincho"/>
          <w:sz w:val="28"/>
          <w:szCs w:val="26"/>
        </w:rPr>
        <w:t>″</w:t>
      </w:r>
      <w:r w:rsidR="00B45D9D" w:rsidRPr="00966581">
        <w:rPr>
          <w:rFonts w:ascii="Arial Narrow" w:hAnsi="Arial Narrow"/>
          <w:b/>
          <w:sz w:val="28"/>
          <w:szCs w:val="26"/>
        </w:rPr>
        <w:t>УСТАНОВКА</w:t>
      </w:r>
      <w:r w:rsidRPr="00966581">
        <w:rPr>
          <w:rFonts w:eastAsia="MS Mincho"/>
          <w:sz w:val="28"/>
          <w:szCs w:val="26"/>
        </w:rPr>
        <w:t>″</w:t>
      </w:r>
      <w:r w:rsidR="00144452" w:rsidRPr="00966581">
        <w:rPr>
          <w:sz w:val="28"/>
          <w:szCs w:val="26"/>
        </w:rPr>
        <w:t xml:space="preserve"> или</w:t>
      </w:r>
      <w:r w:rsidR="00B45D9D" w:rsidRPr="00966581">
        <w:rPr>
          <w:sz w:val="28"/>
          <w:szCs w:val="26"/>
        </w:rPr>
        <w:t xml:space="preserve"> кнопками с индексами  </w:t>
      </w:r>
      <w:r w:rsidR="007F499E"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56" name="Рисунок 56" descr="следую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следующий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452" w:rsidRPr="00966581">
        <w:rPr>
          <w:sz w:val="28"/>
          <w:szCs w:val="26"/>
        </w:rPr>
        <w:t xml:space="preserve"> </w:t>
      </w:r>
      <w:r w:rsidR="00B45D9D" w:rsidRPr="00966581">
        <w:rPr>
          <w:sz w:val="28"/>
          <w:szCs w:val="26"/>
        </w:rPr>
        <w:t>(выводит</w:t>
      </w:r>
      <w:r w:rsidRPr="00966581">
        <w:rPr>
          <w:sz w:val="28"/>
          <w:szCs w:val="26"/>
        </w:rPr>
        <w:t xml:space="preserve"> на экран следующее измерение),</w:t>
      </w:r>
      <w:r w:rsidR="00B45D9D" w:rsidRPr="00966581">
        <w:rPr>
          <w:sz w:val="28"/>
          <w:szCs w:val="26"/>
        </w:rPr>
        <w:t xml:space="preserve"> </w:t>
      </w:r>
      <w:r w:rsidR="007F499E"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57" name="Рисунок 57" descr="предыд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предыдущий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5D9D" w:rsidRPr="00966581">
        <w:rPr>
          <w:sz w:val="28"/>
          <w:szCs w:val="26"/>
        </w:rPr>
        <w:t xml:space="preserve">  (выводит на экран предыдущее измерение)</w:t>
      </w:r>
      <w:r w:rsidR="00FD1061" w:rsidRPr="00966581">
        <w:rPr>
          <w:sz w:val="28"/>
          <w:szCs w:val="26"/>
        </w:rPr>
        <w:t>.</w:t>
      </w:r>
    </w:p>
    <w:p w:rsidR="00FD1061" w:rsidRPr="00966581" w:rsidRDefault="00FD1061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7F499E"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58" name="Рисунок 58" descr="внутр памя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внутр память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 позволяет перейти на </w:t>
      </w:r>
      <w:r w:rsidR="0056345E" w:rsidRPr="00966581">
        <w:rPr>
          <w:sz w:val="28"/>
          <w:szCs w:val="26"/>
        </w:rPr>
        <w:t>пункт</w:t>
      </w:r>
      <w:r w:rsidRPr="00966581">
        <w:rPr>
          <w:sz w:val="28"/>
          <w:szCs w:val="26"/>
        </w:rPr>
        <w:t xml:space="preserve"> </w:t>
      </w:r>
      <w:r w:rsidR="00F30C9E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992E7C" w:rsidRPr="00966581">
        <w:rPr>
          <w:sz w:val="28"/>
          <w:szCs w:val="26"/>
        </w:rPr>
        <w:t> </w:t>
      </w:r>
      <w:r w:rsidR="00D12E49" w:rsidRPr="00966581">
        <w:rPr>
          <w:b/>
          <w:sz w:val="28"/>
          <w:szCs w:val="26"/>
        </w:rPr>
        <w:t>/ </w:t>
      </w:r>
      <w:r w:rsidRPr="00966581">
        <w:rPr>
          <w:rFonts w:ascii="Arial Narrow" w:hAnsi="Arial Narrow"/>
          <w:b/>
          <w:sz w:val="28"/>
          <w:szCs w:val="26"/>
        </w:rPr>
        <w:t>ВНУТР ЗУ</w:t>
      </w:r>
      <w:r w:rsidR="00F30C9E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для сохранения </w:t>
      </w:r>
      <w:r w:rsidR="00D12E49" w:rsidRPr="00966581">
        <w:rPr>
          <w:sz w:val="28"/>
          <w:szCs w:val="26"/>
        </w:rPr>
        <w:t xml:space="preserve">результатов </w:t>
      </w:r>
      <w:r w:rsidRPr="00966581">
        <w:rPr>
          <w:sz w:val="28"/>
          <w:szCs w:val="26"/>
        </w:rPr>
        <w:t>измерени</w:t>
      </w:r>
      <w:r w:rsidR="008A06A1" w:rsidRPr="00966581">
        <w:rPr>
          <w:sz w:val="28"/>
          <w:szCs w:val="26"/>
        </w:rPr>
        <w:t>й</w:t>
      </w:r>
      <w:r w:rsidRPr="00966581">
        <w:rPr>
          <w:sz w:val="28"/>
          <w:szCs w:val="26"/>
        </w:rPr>
        <w:t xml:space="preserve"> в энергонезависимой памяти</w:t>
      </w:r>
      <w:r w:rsidR="009806FD" w:rsidRPr="00966581">
        <w:rPr>
          <w:sz w:val="28"/>
          <w:szCs w:val="26"/>
        </w:rPr>
        <w:t>.</w:t>
      </w:r>
    </w:p>
    <w:p w:rsidR="009B57B9" w:rsidRPr="00966581" w:rsidRDefault="009806FD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Кнопка </w:t>
      </w:r>
      <w:r w:rsidR="0095166D" w:rsidRPr="00966581">
        <w:rPr>
          <w:sz w:val="28"/>
          <w:szCs w:val="26"/>
        </w:rPr>
        <w:t xml:space="preserve"> </w:t>
      </w:r>
      <w:r w:rsidR="007F499E"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59" name="Рисунок 59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предназначена для сохранения измерени</w:t>
      </w:r>
      <w:r w:rsidR="005C2CC9" w:rsidRPr="00966581">
        <w:rPr>
          <w:sz w:val="28"/>
          <w:szCs w:val="26"/>
        </w:rPr>
        <w:t>й</w:t>
      </w:r>
      <w:r w:rsidRPr="00966581">
        <w:rPr>
          <w:sz w:val="28"/>
          <w:szCs w:val="26"/>
        </w:rPr>
        <w:t xml:space="preserve"> на внешн</w:t>
      </w:r>
      <w:r w:rsidR="005C2CC9" w:rsidRPr="00966581">
        <w:rPr>
          <w:sz w:val="28"/>
          <w:szCs w:val="26"/>
        </w:rPr>
        <w:t>ий</w:t>
      </w:r>
      <w:r w:rsidRPr="00966581">
        <w:rPr>
          <w:sz w:val="28"/>
          <w:szCs w:val="26"/>
        </w:rPr>
        <w:t xml:space="preserve"> носител</w:t>
      </w:r>
      <w:r w:rsidR="005C2CC9" w:rsidRPr="00966581">
        <w:rPr>
          <w:sz w:val="28"/>
          <w:szCs w:val="26"/>
        </w:rPr>
        <w:t>ь</w:t>
      </w:r>
      <w:r w:rsidR="00AB221B" w:rsidRPr="00966581">
        <w:rPr>
          <w:sz w:val="28"/>
          <w:szCs w:val="26"/>
        </w:rPr>
        <w:t>.</w:t>
      </w:r>
      <w:r w:rsidR="006749CA" w:rsidRPr="00966581">
        <w:rPr>
          <w:sz w:val="28"/>
          <w:szCs w:val="26"/>
        </w:rPr>
        <w:t xml:space="preserve"> </w:t>
      </w:r>
      <w:r w:rsidR="00AB221B" w:rsidRPr="00966581">
        <w:rPr>
          <w:sz w:val="28"/>
          <w:szCs w:val="26"/>
        </w:rPr>
        <w:t>И</w:t>
      </w:r>
      <w:r w:rsidR="006F7243" w:rsidRPr="00966581">
        <w:rPr>
          <w:sz w:val="28"/>
          <w:szCs w:val="26"/>
        </w:rPr>
        <w:t>мя</w:t>
      </w:r>
      <w:r w:rsidR="00EF42CE" w:rsidRPr="00966581">
        <w:rPr>
          <w:sz w:val="28"/>
          <w:szCs w:val="26"/>
        </w:rPr>
        <w:t> </w:t>
      </w:r>
      <w:r w:rsidR="00AB221B" w:rsidRPr="00966581">
        <w:rPr>
          <w:sz w:val="28"/>
          <w:szCs w:val="26"/>
        </w:rPr>
        <w:t>сохраняемого</w:t>
      </w:r>
      <w:r w:rsidR="006F7243" w:rsidRPr="00966581">
        <w:rPr>
          <w:sz w:val="28"/>
          <w:szCs w:val="26"/>
        </w:rPr>
        <w:t xml:space="preserve"> файла о</w:t>
      </w:r>
      <w:r w:rsidR="009D762B" w:rsidRPr="00966581">
        <w:rPr>
          <w:sz w:val="28"/>
          <w:szCs w:val="26"/>
        </w:rPr>
        <w:t>пределяется настройкой</w:t>
      </w:r>
      <w:r w:rsidR="006F7243" w:rsidRPr="00966581">
        <w:rPr>
          <w:sz w:val="28"/>
          <w:szCs w:val="26"/>
        </w:rPr>
        <w:t xml:space="preserve"> </w:t>
      </w:r>
      <w:r w:rsidR="00FF37B4" w:rsidRPr="00966581">
        <w:rPr>
          <w:rFonts w:eastAsia="MS Mincho"/>
          <w:sz w:val="28"/>
          <w:szCs w:val="26"/>
        </w:rPr>
        <w:t>″</w:t>
      </w:r>
      <w:r w:rsidR="00150648" w:rsidRPr="00966581">
        <w:rPr>
          <w:rFonts w:ascii="Arial Narrow" w:hAnsi="Arial Narrow"/>
          <w:b/>
          <w:sz w:val="28"/>
          <w:szCs w:val="26"/>
        </w:rPr>
        <w:t>ПАМЯТЬ</w:t>
      </w:r>
      <w:r w:rsidR="005244D3" w:rsidRPr="00966581">
        <w:rPr>
          <w:b/>
          <w:sz w:val="28"/>
          <w:szCs w:val="26"/>
        </w:rPr>
        <w:t>/</w:t>
      </w:r>
      <w:r w:rsidR="006F7243" w:rsidRPr="00966581">
        <w:rPr>
          <w:rFonts w:ascii="Arial Narrow" w:hAnsi="Arial Narrow"/>
          <w:b/>
          <w:sz w:val="28"/>
          <w:szCs w:val="26"/>
        </w:rPr>
        <w:t>ВНЕШН</w:t>
      </w:r>
      <w:r w:rsidR="00992E7C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ЗУ</w:t>
      </w:r>
      <w:r w:rsidR="00992E7C" w:rsidRPr="00966581">
        <w:rPr>
          <w:sz w:val="28"/>
          <w:szCs w:val="26"/>
        </w:rPr>
        <w:t> </w:t>
      </w:r>
      <w:r w:rsidR="0030120E" w:rsidRPr="00966581">
        <w:rPr>
          <w:b/>
          <w:sz w:val="28"/>
          <w:szCs w:val="26"/>
        </w:rPr>
        <w:t>/</w:t>
      </w:r>
      <w:r w:rsidR="00992E7C" w:rsidRPr="00966581">
        <w:rPr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Имя</w:t>
      </w:r>
      <w:r w:rsidR="0030120E" w:rsidRPr="00966581">
        <w:rPr>
          <w:rFonts w:ascii="Arial Narrow" w:hAnsi="Arial Narrow"/>
          <w:b/>
          <w:sz w:val="28"/>
          <w:szCs w:val="26"/>
        </w:rPr>
        <w:t> </w:t>
      </w:r>
      <w:r w:rsidR="006F7243" w:rsidRPr="00966581">
        <w:rPr>
          <w:rFonts w:ascii="Arial Narrow" w:hAnsi="Arial Narrow"/>
          <w:b/>
          <w:sz w:val="28"/>
          <w:szCs w:val="26"/>
        </w:rPr>
        <w:t>файла</w:t>
      </w:r>
      <w:r w:rsidR="00FF37B4" w:rsidRPr="00966581">
        <w:rPr>
          <w:rFonts w:eastAsia="MS Mincho"/>
          <w:sz w:val="28"/>
          <w:szCs w:val="26"/>
        </w:rPr>
        <w:t>″</w:t>
      </w:r>
      <w:r w:rsidR="006D7852" w:rsidRPr="00966581">
        <w:rPr>
          <w:rFonts w:eastAsia="MS Mincho"/>
          <w:sz w:val="28"/>
          <w:szCs w:val="26"/>
        </w:rPr>
        <w:t>.</w:t>
      </w:r>
      <w:r w:rsidR="006D4FFA" w:rsidRPr="00966581">
        <w:rPr>
          <w:sz w:val="28"/>
          <w:szCs w:val="26"/>
        </w:rPr>
        <w:t xml:space="preserve"> Кнопка</w:t>
      </w:r>
      <w:r w:rsidR="00EF42CE" w:rsidRPr="00966581">
        <w:rPr>
          <w:sz w:val="28"/>
          <w:szCs w:val="26"/>
        </w:rPr>
        <w:t> </w:t>
      </w:r>
      <w:r w:rsidR="0095166D" w:rsidRPr="00966581">
        <w:rPr>
          <w:sz w:val="28"/>
          <w:szCs w:val="26"/>
        </w:rPr>
        <w:t>актив</w:t>
      </w:r>
      <w:r w:rsidR="006D4FFA" w:rsidRPr="00966581">
        <w:rPr>
          <w:sz w:val="28"/>
          <w:szCs w:val="26"/>
        </w:rPr>
        <w:t xml:space="preserve">на только при подключенном внешнем носителе. </w:t>
      </w:r>
    </w:p>
    <w:p w:rsidR="009806FD" w:rsidRPr="00966581" w:rsidRDefault="006D4FFA" w:rsidP="0073682C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966581">
        <w:rPr>
          <w:sz w:val="28"/>
          <w:szCs w:val="26"/>
        </w:rPr>
        <w:t xml:space="preserve">Нажатием кнопки </w:t>
      </w:r>
      <w:r w:rsidR="00B35107" w:rsidRPr="00966581">
        <w:rPr>
          <w:rFonts w:eastAsia="MS Mincho"/>
          <w:sz w:val="28"/>
          <w:szCs w:val="26"/>
        </w:rPr>
        <w:t>″</w:t>
      </w:r>
      <w:r w:rsidR="007F499E" w:rsidRPr="00966581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0" name="Рисунок 60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203" w:rsidRPr="00966581">
        <w:rPr>
          <w:rFonts w:eastAsia="MS Mincho"/>
          <w:sz w:val="28"/>
          <w:szCs w:val="26"/>
        </w:rPr>
        <w:t xml:space="preserve"> (</w:t>
      </w:r>
      <w:r w:rsidRPr="00966581">
        <w:rPr>
          <w:rFonts w:ascii="Arial Narrow" w:hAnsi="Arial Narrow"/>
          <w:b/>
          <w:sz w:val="28"/>
          <w:szCs w:val="26"/>
        </w:rPr>
        <w:t>МЕНЮ</w:t>
      </w:r>
      <w:r w:rsidR="00ED1203" w:rsidRPr="00966581">
        <w:rPr>
          <w:b/>
          <w:sz w:val="28"/>
          <w:szCs w:val="26"/>
        </w:rPr>
        <w:t>)</w:t>
      </w:r>
      <w:r w:rsidR="00B35107" w:rsidRPr="00966581">
        <w:rPr>
          <w:rFonts w:eastAsia="MS Mincho"/>
          <w:sz w:val="28"/>
          <w:szCs w:val="26"/>
        </w:rPr>
        <w:t>″</w:t>
      </w:r>
      <w:r w:rsidRPr="00966581">
        <w:rPr>
          <w:rFonts w:eastAsia="MS Mincho"/>
          <w:sz w:val="28"/>
          <w:szCs w:val="26"/>
        </w:rPr>
        <w:t xml:space="preserve"> осуществляется возврат на предыдущую страницу.</w:t>
      </w:r>
    </w:p>
    <w:p w:rsidR="001C652A" w:rsidRPr="00966581" w:rsidRDefault="003A2AFB" w:rsidP="00610014">
      <w:pPr>
        <w:spacing w:before="4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451C51" w:rsidRPr="00966581">
        <w:rPr>
          <w:sz w:val="28"/>
          <w:szCs w:val="26"/>
        </w:rPr>
        <w:lastRenderedPageBreak/>
        <w:t>3.1</w:t>
      </w:r>
      <w:r w:rsidR="00CB32AD" w:rsidRPr="00966581">
        <w:rPr>
          <w:sz w:val="28"/>
          <w:szCs w:val="26"/>
        </w:rPr>
        <w:t>2</w:t>
      </w:r>
      <w:r w:rsidR="00451C51" w:rsidRPr="00966581">
        <w:rPr>
          <w:sz w:val="28"/>
          <w:szCs w:val="26"/>
        </w:rPr>
        <w:t>.3</w:t>
      </w:r>
      <w:r w:rsidR="00451C51" w:rsidRPr="00966581">
        <w:rPr>
          <w:sz w:val="28"/>
          <w:szCs w:val="26"/>
        </w:rPr>
        <w:tab/>
      </w:r>
      <w:r w:rsidR="00AE1F4A" w:rsidRPr="00966581">
        <w:rPr>
          <w:sz w:val="28"/>
          <w:szCs w:val="26"/>
        </w:rPr>
        <w:t xml:space="preserve">При выборе </w:t>
      </w:r>
      <w:r w:rsidR="006D7852" w:rsidRPr="00966581">
        <w:rPr>
          <w:sz w:val="28"/>
          <w:szCs w:val="26"/>
        </w:rPr>
        <w:t>пункта</w:t>
      </w:r>
      <w:r w:rsidR="00AE1F4A" w:rsidRPr="00966581">
        <w:rPr>
          <w:sz w:val="28"/>
          <w:szCs w:val="26"/>
        </w:rPr>
        <w:t xml:space="preserve"> </w:t>
      </w:r>
      <w:r w:rsidR="00B35107" w:rsidRPr="00966581">
        <w:rPr>
          <w:rFonts w:eastAsia="MS Mincho"/>
          <w:sz w:val="28"/>
          <w:szCs w:val="26"/>
        </w:rPr>
        <w:t>″</w:t>
      </w:r>
      <w:r w:rsidR="00AE1F4A" w:rsidRPr="00966581">
        <w:rPr>
          <w:rFonts w:ascii="Arial Narrow" w:hAnsi="Arial Narrow"/>
          <w:b/>
          <w:sz w:val="28"/>
          <w:szCs w:val="26"/>
        </w:rPr>
        <w:t>ПАМЯТЬ</w:t>
      </w:r>
      <w:r w:rsidR="00210A7B" w:rsidRPr="00966581">
        <w:rPr>
          <w:b/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210A7B" w:rsidRPr="00966581">
        <w:rPr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ВНУТР</w:t>
      </w:r>
      <w:r w:rsidR="00210A7B" w:rsidRPr="00966581">
        <w:rPr>
          <w:rFonts w:ascii="Arial Narrow" w:hAnsi="Arial Narrow"/>
          <w:b/>
          <w:sz w:val="28"/>
          <w:szCs w:val="26"/>
        </w:rPr>
        <w:t> </w:t>
      </w:r>
      <w:r w:rsidR="001C652A" w:rsidRPr="00966581">
        <w:rPr>
          <w:rFonts w:ascii="Arial Narrow" w:hAnsi="Arial Narrow"/>
          <w:b/>
          <w:sz w:val="28"/>
          <w:szCs w:val="26"/>
        </w:rPr>
        <w:t>ЗУ</w:t>
      </w:r>
      <w:r w:rsidR="00B35107" w:rsidRPr="00966581">
        <w:rPr>
          <w:rFonts w:eastAsia="MS Mincho"/>
          <w:sz w:val="28"/>
          <w:szCs w:val="26"/>
        </w:rPr>
        <w:t>″</w:t>
      </w:r>
      <w:r w:rsidR="00DF602B" w:rsidRPr="00966581">
        <w:rPr>
          <w:sz w:val="28"/>
          <w:szCs w:val="26"/>
        </w:rPr>
        <w:t xml:space="preserve"> </w:t>
      </w:r>
      <w:r w:rsidR="00257B85" w:rsidRPr="00966581">
        <w:rPr>
          <w:sz w:val="28"/>
          <w:szCs w:val="26"/>
        </w:rPr>
        <w:t>доступны кнопки</w:t>
      </w:r>
      <w:r w:rsidR="00AE1F4A" w:rsidRPr="00966581">
        <w:rPr>
          <w:sz w:val="28"/>
          <w:szCs w:val="26"/>
        </w:rPr>
        <w:t>:</w:t>
      </w:r>
    </w:p>
    <w:p w:rsidR="00DF602B" w:rsidRPr="00966581" w:rsidRDefault="007F499E" w:rsidP="007442DC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99060</wp:posOffset>
                </wp:positionV>
                <wp:extent cx="99060" cy="150495"/>
                <wp:effectExtent l="12700" t="10795" r="12065" b="10160"/>
                <wp:wrapNone/>
                <wp:docPr id="4" name="Auto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9060" cy="1504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7769F" id="AutoShape 818" o:spid="_x0000_s1026" type="#_x0000_t32" style="position:absolute;margin-left:105.3pt;margin-top:7.8pt;width:7.8pt;height:11.85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" strokeweight="1pt"/>
            </w:pict>
          </mc:Fallback>
        </mc:AlternateContent>
      </w:r>
      <w:r w:rsidR="00DF602B" w:rsidRPr="00966581">
        <w:rPr>
          <w:sz w:val="28"/>
          <w:szCs w:val="26"/>
        </w:rPr>
        <w:t>-</w:t>
      </w:r>
      <w:r w:rsidR="004E4AC6" w:rsidRPr="00966581">
        <w:rPr>
          <w:sz w:val="28"/>
          <w:szCs w:val="26"/>
        </w:rPr>
        <w:t> </w:t>
      </w:r>
      <w:r w:rsidR="00DF602B" w:rsidRPr="00966581">
        <w:rPr>
          <w:sz w:val="28"/>
          <w:szCs w:val="26"/>
        </w:rPr>
        <w:t>кнопка</w:t>
      </w:r>
      <w:r w:rsidR="00B07E47" w:rsidRPr="00966581">
        <w:rPr>
          <w:sz w:val="28"/>
          <w:szCs w:val="26"/>
        </w:rPr>
        <w:t xml:space="preserve"> </w:t>
      </w:r>
      <w:r w:rsidR="00C804B4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1" name="Рисунок 61" descr="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</w:t>
      </w:r>
      <w:r w:rsidR="00610014">
        <w:rPr>
          <w:sz w:val="28"/>
          <w:szCs w:val="26"/>
          <w:lang w:val="en-US"/>
        </w:rPr>
        <w:t> </w:t>
      </w:r>
      <w:r w:rsidR="00C804B4" w:rsidRPr="00966581">
        <w:rPr>
          <w:sz w:val="28"/>
          <w:szCs w:val="26"/>
        </w:rPr>
        <w:t> 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2" name="Рисунок 62" descr="не показы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не показывать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B4" w:rsidRPr="00966581">
        <w:rPr>
          <w:sz w:val="28"/>
          <w:szCs w:val="26"/>
        </w:rPr>
        <w:t> </w:t>
      </w:r>
      <w:r w:rsidR="00293D85" w:rsidRPr="00966581">
        <w:rPr>
          <w:b/>
          <w:sz w:val="28"/>
          <w:szCs w:val="26"/>
        </w:rPr>
        <w:t xml:space="preserve"> </w:t>
      </w:r>
      <w:r w:rsidR="00DF602B" w:rsidRPr="00966581">
        <w:rPr>
          <w:sz w:val="28"/>
          <w:szCs w:val="26"/>
        </w:rPr>
        <w:t>позволяет показывать</w:t>
      </w:r>
      <w:r w:rsidR="00EF13DE" w:rsidRPr="00966581">
        <w:rPr>
          <w:sz w:val="28"/>
          <w:szCs w:val="26"/>
        </w:rPr>
        <w:t>/не</w:t>
      </w:r>
      <w:r w:rsidR="00293D85" w:rsidRPr="00966581">
        <w:rPr>
          <w:sz w:val="28"/>
          <w:szCs w:val="26"/>
        </w:rPr>
        <w:t> </w:t>
      </w:r>
      <w:r w:rsidR="00EF13DE" w:rsidRPr="00966581">
        <w:rPr>
          <w:sz w:val="28"/>
          <w:szCs w:val="26"/>
        </w:rPr>
        <w:t>показывать</w:t>
      </w:r>
      <w:r w:rsidR="00DF602B" w:rsidRPr="00966581">
        <w:rPr>
          <w:sz w:val="28"/>
          <w:szCs w:val="26"/>
        </w:rPr>
        <w:t xml:space="preserve"> сигнал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выбранный </w:t>
      </w:r>
      <w:r w:rsidR="00DF602B" w:rsidRPr="00966581">
        <w:rPr>
          <w:sz w:val="28"/>
          <w:szCs w:val="26"/>
        </w:rPr>
        <w:t xml:space="preserve">из </w:t>
      </w:r>
      <w:r w:rsidR="00C804B4" w:rsidRPr="00966581">
        <w:rPr>
          <w:sz w:val="28"/>
          <w:szCs w:val="26"/>
        </w:rPr>
        <w:t>энергонезависимой памяти</w:t>
      </w:r>
      <w:r w:rsidR="00CB5AB5" w:rsidRPr="00966581">
        <w:rPr>
          <w:sz w:val="28"/>
          <w:szCs w:val="26"/>
        </w:rPr>
        <w:t>,</w:t>
      </w:r>
      <w:r w:rsidR="00DF602B" w:rsidRPr="00966581">
        <w:rPr>
          <w:sz w:val="28"/>
          <w:szCs w:val="26"/>
        </w:rPr>
        <w:t xml:space="preserve"> поверх текущего сигнала</w:t>
      </w:r>
      <w:r w:rsidR="00EF13DE" w:rsidRPr="00966581">
        <w:rPr>
          <w:sz w:val="28"/>
          <w:szCs w:val="26"/>
        </w:rPr>
        <w:t>;</w:t>
      </w:r>
    </w:p>
    <w:p w:rsidR="00DF602B" w:rsidRPr="00966581" w:rsidRDefault="007F499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1931670</wp:posOffset>
                </wp:positionH>
                <wp:positionV relativeFrom="paragraph">
                  <wp:posOffset>22225</wp:posOffset>
                </wp:positionV>
                <wp:extent cx="86995" cy="179705"/>
                <wp:effectExtent l="6985" t="6350" r="10795" b="13970"/>
                <wp:wrapNone/>
                <wp:docPr id="3" name="Auto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21B22" id="AutoShape 1075" o:spid="_x0000_s1026" type="#_x0000_t32" style="position:absolute;margin-left:152.1pt;margin-top:1.75pt;width:6.85pt;height:14.1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" strokeweight="1pt"/>
            </w:pict>
          </mc:Fallback>
        </mc:AlternateContent>
      </w:r>
      <w:r w:rsidRPr="00966581">
        <w:rPr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1547495</wp:posOffset>
                </wp:positionH>
                <wp:positionV relativeFrom="paragraph">
                  <wp:posOffset>31115</wp:posOffset>
                </wp:positionV>
                <wp:extent cx="86995" cy="179705"/>
                <wp:effectExtent l="13335" t="15240" r="13970" b="14605"/>
                <wp:wrapNone/>
                <wp:docPr id="2" name="Auto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6995" cy="17970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8C928" id="AutoShape 689" o:spid="_x0000_s1026" type="#_x0000_t32" style="position:absolute;margin-left:121.85pt;margin-top:2.45pt;width:6.85pt;height:14.15pt;flip:y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" strokeweight="1pt"/>
            </w:pict>
          </mc:Fallback>
        </mc:AlternateContent>
      </w:r>
      <w:r w:rsidR="00DF602B" w:rsidRPr="00966581">
        <w:rPr>
          <w:sz w:val="28"/>
          <w:szCs w:val="26"/>
        </w:rPr>
        <w:t>-</w:t>
      </w:r>
      <w:r w:rsidR="00C2367A">
        <w:rPr>
          <w:sz w:val="28"/>
          <w:szCs w:val="26"/>
        </w:rPr>
        <w:t> </w:t>
      </w:r>
      <w:r w:rsidR="00B07E47" w:rsidRPr="00966581">
        <w:rPr>
          <w:sz w:val="28"/>
          <w:szCs w:val="26"/>
        </w:rPr>
        <w:t xml:space="preserve">кнопка 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3" name="Рисунок 63" descr="текущ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екущий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DD2" w:rsidRPr="00966581">
        <w:rPr>
          <w:sz w:val="28"/>
          <w:szCs w:val="26"/>
        </w:rPr>
        <w:t> </w:t>
      </w:r>
      <w:r w:rsidR="00C54786">
        <w:rPr>
          <w:sz w:val="28"/>
          <w:szCs w:val="26"/>
        </w:rPr>
        <w:t>  </w:t>
      </w:r>
      <w:r w:rsidR="00EA1DD2" w:rsidRPr="00966581">
        <w:rPr>
          <w:sz w:val="28"/>
          <w:szCs w:val="26"/>
        </w:rPr>
        <w:t> </w:t>
      </w:r>
      <w:r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4" name="Рисунок 64" descr="записа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записанный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4AA1">
        <w:rPr>
          <w:sz w:val="28"/>
          <w:szCs w:val="26"/>
        </w:rPr>
        <w:t>   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rFonts w:ascii="Arial Narrow" w:hAnsi="Arial Narrow"/>
          <w:b/>
          <w:sz w:val="28"/>
          <w:szCs w:val="26"/>
        </w:rPr>
        <w:t>ОБА</w:t>
      </w:r>
      <w:r w:rsidR="00EA1DD2" w:rsidRPr="00966581">
        <w:rPr>
          <w:rFonts w:eastAsia="MS Mincho"/>
          <w:sz w:val="28"/>
          <w:szCs w:val="26"/>
        </w:rPr>
        <w:t>″</w:t>
      </w:r>
      <w:r w:rsidR="00293D85" w:rsidRPr="00966581">
        <w:rPr>
          <w:b/>
          <w:sz w:val="28"/>
          <w:szCs w:val="26"/>
        </w:rPr>
        <w:t xml:space="preserve"> </w:t>
      </w:r>
      <w:r w:rsidR="00AE1F4A" w:rsidRPr="00966581">
        <w:rPr>
          <w:sz w:val="28"/>
          <w:szCs w:val="26"/>
        </w:rPr>
        <w:t xml:space="preserve">позволяет выбрать </w:t>
      </w:r>
      <w:r w:rsidR="00B07E47" w:rsidRPr="00966581">
        <w:rPr>
          <w:sz w:val="28"/>
          <w:szCs w:val="26"/>
        </w:rPr>
        <w:t>отображение текущего</w:t>
      </w:r>
      <w:r w:rsidR="00515132" w:rsidRPr="00966581">
        <w:rPr>
          <w:sz w:val="28"/>
          <w:szCs w:val="26"/>
        </w:rPr>
        <w:t>,</w:t>
      </w:r>
      <w:r w:rsidR="00B07E47" w:rsidRPr="00966581">
        <w:rPr>
          <w:sz w:val="28"/>
          <w:szCs w:val="26"/>
        </w:rPr>
        <w:t xml:space="preserve"> </w:t>
      </w:r>
      <w:r w:rsidR="00293D85" w:rsidRPr="00966581">
        <w:rPr>
          <w:sz w:val="28"/>
          <w:szCs w:val="26"/>
        </w:rPr>
        <w:t xml:space="preserve">сохраненного или </w:t>
      </w:r>
      <w:r w:rsidR="006F7BFE" w:rsidRPr="00966581">
        <w:rPr>
          <w:sz w:val="28"/>
          <w:szCs w:val="26"/>
        </w:rPr>
        <w:t>оба</w:t>
      </w:r>
      <w:r w:rsidR="00293D85" w:rsidRPr="00966581">
        <w:rPr>
          <w:sz w:val="28"/>
          <w:szCs w:val="26"/>
        </w:rPr>
        <w:t xml:space="preserve"> </w:t>
      </w:r>
      <w:r w:rsidR="00B07E47" w:rsidRPr="00966581">
        <w:rPr>
          <w:sz w:val="28"/>
          <w:szCs w:val="26"/>
        </w:rPr>
        <w:t>сигнал</w:t>
      </w:r>
      <w:r w:rsidR="006F7BFE" w:rsidRPr="00966581">
        <w:rPr>
          <w:sz w:val="28"/>
          <w:szCs w:val="26"/>
        </w:rPr>
        <w:t>а</w:t>
      </w:r>
      <w:r w:rsidR="00FE5254" w:rsidRPr="00966581">
        <w:rPr>
          <w:sz w:val="28"/>
          <w:szCs w:val="26"/>
        </w:rPr>
        <w:t>;</w:t>
      </w:r>
    </w:p>
    <w:p w:rsidR="00EF13DE" w:rsidRPr="00966581" w:rsidRDefault="00EF13D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CB5AB5" w:rsidRPr="00966581">
        <w:rPr>
          <w:sz w:val="28"/>
          <w:szCs w:val="26"/>
        </w:rPr>
        <w:t>кнопка</w:t>
      </w:r>
      <w:r w:rsidR="0095166D" w:rsidRPr="00966581">
        <w:rPr>
          <w:sz w:val="28"/>
          <w:szCs w:val="26"/>
        </w:rPr>
        <w:t xml:space="preserve"> </w:t>
      </w:r>
      <w:r w:rsidR="00CB5AB5" w:rsidRPr="00966581">
        <w:rPr>
          <w:sz w:val="28"/>
          <w:szCs w:val="26"/>
        </w:rPr>
        <w:t xml:space="preserve"> </w:t>
      </w:r>
      <w:r w:rsidR="007F499E"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5" name="Рисунок 65" descr="сохранить в ППЗ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сохранить в ППЗУ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5AB5" w:rsidRPr="00966581">
        <w:rPr>
          <w:sz w:val="28"/>
          <w:szCs w:val="26"/>
        </w:rPr>
        <w:t xml:space="preserve">  </w:t>
      </w:r>
      <w:r w:rsidR="00092E9F">
        <w:rPr>
          <w:sz w:val="28"/>
          <w:szCs w:val="26"/>
        </w:rPr>
        <w:t>выполняет</w:t>
      </w:r>
      <w:r w:rsidR="001F7D90" w:rsidRPr="00966581">
        <w:rPr>
          <w:sz w:val="28"/>
          <w:szCs w:val="26"/>
        </w:rPr>
        <w:t xml:space="preserve"> </w:t>
      </w:r>
      <w:r w:rsidR="00092E9F">
        <w:rPr>
          <w:sz w:val="28"/>
          <w:szCs w:val="26"/>
        </w:rPr>
        <w:t>запись</w:t>
      </w:r>
      <w:r w:rsidR="001F7D90" w:rsidRPr="00966581">
        <w:rPr>
          <w:sz w:val="28"/>
          <w:szCs w:val="26"/>
        </w:rPr>
        <w:t xml:space="preserve"> текущ</w:t>
      </w:r>
      <w:r w:rsidR="00092E9F">
        <w:rPr>
          <w:sz w:val="28"/>
          <w:szCs w:val="26"/>
        </w:rPr>
        <w:t xml:space="preserve">его </w:t>
      </w:r>
      <w:r w:rsidR="00CB5AB5" w:rsidRPr="00966581">
        <w:rPr>
          <w:sz w:val="28"/>
          <w:szCs w:val="26"/>
        </w:rPr>
        <w:t>сигнал</w:t>
      </w:r>
      <w:r w:rsidR="00092E9F">
        <w:rPr>
          <w:sz w:val="28"/>
          <w:szCs w:val="26"/>
        </w:rPr>
        <w:t>а</w:t>
      </w:r>
      <w:r w:rsidR="00CB5AB5" w:rsidRPr="00966581">
        <w:rPr>
          <w:sz w:val="28"/>
          <w:szCs w:val="26"/>
        </w:rPr>
        <w:t xml:space="preserve"> </w:t>
      </w:r>
      <w:r w:rsidR="00C00843" w:rsidRPr="00966581">
        <w:rPr>
          <w:sz w:val="28"/>
          <w:szCs w:val="26"/>
        </w:rPr>
        <w:t>в энергонезависимую память</w:t>
      </w:r>
      <w:r w:rsidR="0095166D" w:rsidRPr="00966581">
        <w:rPr>
          <w:sz w:val="28"/>
          <w:szCs w:val="26"/>
        </w:rPr>
        <w:t>;</w:t>
      </w:r>
    </w:p>
    <w:p w:rsidR="0095166D" w:rsidRPr="00966581" w:rsidRDefault="0095166D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2E6F8B" w:rsidRPr="00966581">
        <w:rPr>
          <w:sz w:val="28"/>
          <w:szCs w:val="26"/>
        </w:rPr>
        <w:t> </w:t>
      </w:r>
      <w:r w:rsidRPr="00966581">
        <w:rPr>
          <w:sz w:val="28"/>
          <w:szCs w:val="26"/>
        </w:rPr>
        <w:t xml:space="preserve">кнопка  </w:t>
      </w:r>
      <w:r w:rsidR="007F499E" w:rsidRPr="00966581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6" name="Рисунок 66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581">
        <w:rPr>
          <w:sz w:val="28"/>
          <w:szCs w:val="26"/>
        </w:rPr>
        <w:t xml:space="preserve"> сохран</w:t>
      </w:r>
      <w:r w:rsidR="00322F4A">
        <w:rPr>
          <w:sz w:val="28"/>
          <w:szCs w:val="26"/>
        </w:rPr>
        <w:t>яет</w:t>
      </w:r>
      <w:r w:rsidRPr="00966581">
        <w:rPr>
          <w:sz w:val="28"/>
          <w:szCs w:val="26"/>
        </w:rPr>
        <w:t xml:space="preserve"> выбранн</w:t>
      </w:r>
      <w:r w:rsidR="00F550A2" w:rsidRPr="00966581">
        <w:rPr>
          <w:sz w:val="28"/>
          <w:szCs w:val="26"/>
        </w:rPr>
        <w:t>ый</w:t>
      </w:r>
      <w:r w:rsidR="005066FB" w:rsidRPr="00966581">
        <w:rPr>
          <w:sz w:val="28"/>
          <w:szCs w:val="26"/>
        </w:rPr>
        <w:t xml:space="preserve"> из </w:t>
      </w:r>
      <w:r w:rsidR="00512216" w:rsidRPr="00966581">
        <w:rPr>
          <w:sz w:val="28"/>
          <w:szCs w:val="26"/>
        </w:rPr>
        <w:t xml:space="preserve">памяти осциллографа </w:t>
      </w:r>
      <w:r w:rsidR="00F550A2" w:rsidRPr="00966581">
        <w:rPr>
          <w:sz w:val="28"/>
          <w:szCs w:val="26"/>
        </w:rPr>
        <w:t>сигнал</w:t>
      </w:r>
      <w:r w:rsidRPr="00966581">
        <w:rPr>
          <w:sz w:val="28"/>
          <w:szCs w:val="26"/>
        </w:rPr>
        <w:t xml:space="preserve"> на внешн</w:t>
      </w:r>
      <w:r w:rsidR="00512216" w:rsidRPr="00966581">
        <w:rPr>
          <w:sz w:val="28"/>
          <w:szCs w:val="26"/>
        </w:rPr>
        <w:t>ий</w:t>
      </w:r>
      <w:r w:rsidRPr="00966581">
        <w:rPr>
          <w:sz w:val="28"/>
          <w:szCs w:val="26"/>
        </w:rPr>
        <w:t xml:space="preserve"> </w:t>
      </w:r>
      <w:r w:rsidR="00D86252">
        <w:rPr>
          <w:sz w:val="28"/>
          <w:szCs w:val="26"/>
        </w:rPr>
        <w:t>носитель</w:t>
      </w:r>
      <w:r w:rsidR="005066FB" w:rsidRPr="00966581">
        <w:rPr>
          <w:sz w:val="28"/>
          <w:szCs w:val="26"/>
        </w:rPr>
        <w:t xml:space="preserve"> (доступна при </w:t>
      </w:r>
      <w:r w:rsidR="00512216" w:rsidRPr="00966581">
        <w:rPr>
          <w:sz w:val="28"/>
          <w:szCs w:val="26"/>
        </w:rPr>
        <w:t>подключенном</w:t>
      </w:r>
      <w:r w:rsidR="005066FB" w:rsidRPr="00966581">
        <w:rPr>
          <w:sz w:val="28"/>
          <w:szCs w:val="26"/>
        </w:rPr>
        <w:t xml:space="preserve"> </w:t>
      </w:r>
      <w:r w:rsidR="00D86252">
        <w:rPr>
          <w:sz w:val="28"/>
          <w:szCs w:val="26"/>
        </w:rPr>
        <w:t>носителе</w:t>
      </w:r>
      <w:r w:rsidR="005066FB" w:rsidRPr="00966581">
        <w:rPr>
          <w:sz w:val="28"/>
          <w:szCs w:val="26"/>
        </w:rPr>
        <w:t>)</w:t>
      </w:r>
      <w:r w:rsidRPr="00966581">
        <w:rPr>
          <w:sz w:val="28"/>
          <w:szCs w:val="26"/>
        </w:rPr>
        <w:t>.</w:t>
      </w:r>
    </w:p>
    <w:p w:rsidR="005066FB" w:rsidRPr="00966581" w:rsidRDefault="005066FB" w:rsidP="00420171">
      <w:pPr>
        <w:spacing w:before="4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Ручк</w:t>
      </w:r>
      <w:r w:rsidR="00056955" w:rsidRPr="00966581">
        <w:rPr>
          <w:sz w:val="28"/>
          <w:szCs w:val="26"/>
        </w:rPr>
        <w:t>ой</w:t>
      </w:r>
      <w:r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УСТАНОВКА</w:t>
      </w:r>
      <w:r w:rsidR="00386462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выбирает</w:t>
      </w:r>
      <w:r w:rsidR="00056955" w:rsidRPr="00966581">
        <w:rPr>
          <w:sz w:val="28"/>
          <w:szCs w:val="26"/>
        </w:rPr>
        <w:t>ся</w:t>
      </w:r>
      <w:r w:rsidRPr="00966581">
        <w:rPr>
          <w:sz w:val="28"/>
          <w:szCs w:val="26"/>
        </w:rPr>
        <w:t xml:space="preserve"> </w:t>
      </w:r>
      <w:r w:rsidR="002E6F8B" w:rsidRPr="00966581">
        <w:rPr>
          <w:sz w:val="28"/>
          <w:szCs w:val="26"/>
        </w:rPr>
        <w:t xml:space="preserve">в памяти </w:t>
      </w:r>
      <w:r w:rsidRPr="00966581">
        <w:rPr>
          <w:sz w:val="28"/>
          <w:szCs w:val="26"/>
        </w:rPr>
        <w:t>сохраненное измерение или место для</w:t>
      </w:r>
      <w:r w:rsidR="002E6F8B" w:rsidRPr="00966581">
        <w:rPr>
          <w:sz w:val="28"/>
          <w:szCs w:val="26"/>
        </w:rPr>
        <w:t xml:space="preserve"> сохранения текущего измерения</w:t>
      </w:r>
      <w:r w:rsidRPr="00966581">
        <w:rPr>
          <w:sz w:val="28"/>
          <w:szCs w:val="26"/>
        </w:rPr>
        <w:t xml:space="preserve">. Состояние </w:t>
      </w:r>
      <w:r w:rsidR="002E6F8B" w:rsidRPr="00966581">
        <w:rPr>
          <w:sz w:val="28"/>
          <w:szCs w:val="26"/>
        </w:rPr>
        <w:t>памяти</w:t>
      </w:r>
      <w:r w:rsidRPr="00966581">
        <w:rPr>
          <w:sz w:val="28"/>
          <w:szCs w:val="26"/>
        </w:rPr>
        <w:t xml:space="preserve"> отображается внизу сетки в виде горизонтального ряда квадратов</w:t>
      </w:r>
      <w:r w:rsidR="00056955" w:rsidRPr="00966581">
        <w:rPr>
          <w:sz w:val="28"/>
          <w:szCs w:val="26"/>
        </w:rPr>
        <w:t xml:space="preserve"> (ячеек). Ячейки с записанными измерениями помечены номерами, свободные ячейки помечены знаком </w:t>
      </w:r>
      <w:r w:rsidR="00BB5A05" w:rsidRPr="00966581">
        <w:rPr>
          <w:rFonts w:eastAsia="MS Mincho"/>
          <w:sz w:val="28"/>
          <w:szCs w:val="26"/>
        </w:rPr>
        <w:t>″</w:t>
      </w:r>
      <w:r w:rsidR="00056955" w:rsidRPr="00966581">
        <w:rPr>
          <w:sz w:val="28"/>
          <w:szCs w:val="26"/>
        </w:rPr>
        <w:t>Х</w:t>
      </w:r>
      <w:r w:rsidR="00BB5A05" w:rsidRPr="00966581">
        <w:rPr>
          <w:rFonts w:eastAsia="MS Mincho"/>
          <w:sz w:val="28"/>
          <w:szCs w:val="26"/>
        </w:rPr>
        <w:t>″</w:t>
      </w:r>
      <w:r w:rsidR="004143F1" w:rsidRPr="00966581">
        <w:rPr>
          <w:sz w:val="28"/>
          <w:szCs w:val="26"/>
        </w:rPr>
        <w:t>.</w:t>
      </w:r>
    </w:p>
    <w:p w:rsidR="003E41D6" w:rsidRPr="00966581" w:rsidRDefault="00F4643A" w:rsidP="00F35394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3.1</w:t>
      </w:r>
      <w:r w:rsidR="00CB32AD" w:rsidRPr="00966581">
        <w:rPr>
          <w:sz w:val="28"/>
          <w:szCs w:val="26"/>
        </w:rPr>
        <w:t>2</w:t>
      </w:r>
      <w:r w:rsidRPr="00966581">
        <w:rPr>
          <w:sz w:val="28"/>
          <w:szCs w:val="26"/>
        </w:rPr>
        <w:t>.4</w:t>
      </w:r>
      <w:r w:rsidRPr="00966581">
        <w:rPr>
          <w:sz w:val="28"/>
          <w:szCs w:val="26"/>
        </w:rPr>
        <w:tab/>
      </w:r>
      <w:r w:rsidR="00B159AD" w:rsidRPr="00966581">
        <w:rPr>
          <w:sz w:val="28"/>
          <w:szCs w:val="26"/>
        </w:rPr>
        <w:t>П</w:t>
      </w:r>
      <w:r w:rsidR="0033603A" w:rsidRPr="00966581">
        <w:rPr>
          <w:sz w:val="28"/>
          <w:szCs w:val="26"/>
        </w:rPr>
        <w:t>озици</w:t>
      </w:r>
      <w:r w:rsidR="00B159AD" w:rsidRPr="00966581">
        <w:rPr>
          <w:sz w:val="28"/>
          <w:szCs w:val="26"/>
        </w:rPr>
        <w:t>я</w:t>
      </w:r>
      <w:r w:rsidR="0033603A" w:rsidRPr="00966581">
        <w:rPr>
          <w:sz w:val="28"/>
          <w:szCs w:val="26"/>
        </w:rPr>
        <w:t xml:space="preserve"> 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rFonts w:ascii="Arial Narrow" w:hAnsi="Arial Narrow"/>
          <w:b/>
          <w:sz w:val="28"/>
          <w:szCs w:val="26"/>
        </w:rPr>
        <w:t>ПАМЯТЬ</w:t>
      </w:r>
      <w:r w:rsidR="002A58B5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ВНЕШН</w:t>
      </w:r>
      <w:r w:rsidR="00345C91" w:rsidRPr="00966581">
        <w:rPr>
          <w:rFonts w:ascii="Arial Narrow" w:hAnsi="Arial Narrow"/>
          <w:b/>
          <w:sz w:val="28"/>
          <w:szCs w:val="26"/>
        </w:rPr>
        <w:t> </w:t>
      </w:r>
      <w:r w:rsidR="0033603A" w:rsidRPr="00966581">
        <w:rPr>
          <w:rFonts w:ascii="Arial Narrow" w:hAnsi="Arial Narrow"/>
          <w:b/>
          <w:sz w:val="28"/>
          <w:szCs w:val="26"/>
        </w:rPr>
        <w:t>ЗУ</w:t>
      </w:r>
      <w:r w:rsidR="00386462" w:rsidRPr="00966581">
        <w:rPr>
          <w:rFonts w:eastAsia="MS Mincho"/>
          <w:sz w:val="28"/>
          <w:szCs w:val="26"/>
        </w:rPr>
        <w:t>″</w:t>
      </w:r>
      <w:r w:rsidR="0033603A" w:rsidRPr="00966581">
        <w:rPr>
          <w:sz w:val="28"/>
          <w:szCs w:val="26"/>
        </w:rPr>
        <w:t xml:space="preserve"> </w:t>
      </w:r>
      <w:r w:rsidR="00807DB9" w:rsidRPr="00966581">
        <w:rPr>
          <w:sz w:val="28"/>
          <w:szCs w:val="26"/>
        </w:rPr>
        <w:t>и</w:t>
      </w:r>
      <w:r w:rsidR="00DF42C7" w:rsidRPr="00966581">
        <w:rPr>
          <w:sz w:val="28"/>
          <w:szCs w:val="26"/>
        </w:rPr>
        <w:t xml:space="preserve">меет </w:t>
      </w:r>
      <w:r w:rsidR="003E41D6" w:rsidRPr="00966581">
        <w:rPr>
          <w:sz w:val="28"/>
          <w:szCs w:val="26"/>
        </w:rPr>
        <w:t>2 страницы</w:t>
      </w:r>
      <w:r w:rsidR="005B4034" w:rsidRPr="00966581">
        <w:rPr>
          <w:sz w:val="28"/>
          <w:szCs w:val="26"/>
        </w:rPr>
        <w:t>, включающие пункты</w:t>
      </w:r>
      <w:r w:rsidR="003E41D6" w:rsidRPr="00966581">
        <w:rPr>
          <w:sz w:val="28"/>
          <w:szCs w:val="26"/>
        </w:rPr>
        <w:t>.</w:t>
      </w:r>
    </w:p>
    <w:p w:rsidR="000E55CF" w:rsidRPr="00966581" w:rsidRDefault="000E55CF" w:rsidP="007442DC">
      <w:pPr>
        <w:tabs>
          <w:tab w:val="left" w:pos="2574"/>
        </w:tabs>
        <w:spacing w:before="40" w:line="276" w:lineRule="auto"/>
        <w:ind w:firstLine="567"/>
        <w:jc w:val="both"/>
        <w:rPr>
          <w:sz w:val="28"/>
          <w:szCs w:val="26"/>
        </w:rPr>
      </w:pPr>
      <w:bookmarkStart w:id="52" w:name="_Toc224455372"/>
      <w:bookmarkStart w:id="53" w:name="_Toc427142026"/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выбора каталога (папки) для сохранения;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Имя файла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способа формирования имени сохраняемого файла;</w:t>
      </w:r>
    </w:p>
    <w:p w:rsidR="000E55CF" w:rsidRPr="00966581" w:rsidRDefault="000E55CF" w:rsidP="004B29A4">
      <w:pPr>
        <w:tabs>
          <w:tab w:val="left" w:pos="2574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МАСКА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переход на страницу задания маски для сохраняемых файлов;</w:t>
      </w:r>
    </w:p>
    <w:p w:rsidR="000E55CF" w:rsidRPr="00966581" w:rsidRDefault="000E55CF" w:rsidP="0082675F">
      <w:pPr>
        <w:tabs>
          <w:tab w:val="left" w:pos="3119"/>
        </w:tabs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Сохранять как</w:t>
      </w:r>
      <w:r w:rsidR="00E9361D" w:rsidRPr="00966581">
        <w:rPr>
          <w:rFonts w:eastAsia="MS Mincho"/>
          <w:sz w:val="28"/>
          <w:szCs w:val="26"/>
        </w:rPr>
        <w:t>″</w:t>
      </w:r>
      <w:r w:rsidR="009127E5" w:rsidRPr="00966581">
        <w:rPr>
          <w:sz w:val="28"/>
          <w:szCs w:val="26"/>
        </w:rPr>
        <w:tab/>
      </w:r>
      <w:r w:rsidRPr="00966581">
        <w:rPr>
          <w:sz w:val="28"/>
          <w:szCs w:val="26"/>
        </w:rPr>
        <w:t>- выбор типа сохраняемой информации;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 xml:space="preserve">-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Режим кн ПАМЯТЬ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sz w:val="28"/>
          <w:szCs w:val="26"/>
        </w:rPr>
        <w:t xml:space="preserve"> - изменя</w:t>
      </w:r>
      <w:r w:rsidR="00E70414">
        <w:rPr>
          <w:sz w:val="28"/>
          <w:szCs w:val="26"/>
        </w:rPr>
        <w:t>е</w:t>
      </w:r>
      <w:r w:rsidRPr="00966581">
        <w:rPr>
          <w:sz w:val="28"/>
          <w:szCs w:val="26"/>
        </w:rPr>
        <w:t xml:space="preserve">т функцию кнопки </w:t>
      </w:r>
      <w:r w:rsidR="00E9361D" w:rsidRPr="00966581">
        <w:rPr>
          <w:rFonts w:eastAsia="MS Mincho"/>
          <w:sz w:val="28"/>
          <w:szCs w:val="26"/>
        </w:rPr>
        <w:t>″</w:t>
      </w:r>
      <w:r w:rsidRPr="00966581">
        <w:rPr>
          <w:rFonts w:ascii="Arial Narrow" w:hAnsi="Arial Narrow"/>
          <w:b/>
          <w:sz w:val="28"/>
          <w:szCs w:val="26"/>
        </w:rPr>
        <w:t>ПАМЯТЬ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>;</w:t>
      </w:r>
    </w:p>
    <w:p w:rsidR="000E55CF" w:rsidRPr="00966581" w:rsidRDefault="00847E0E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-</w:t>
      </w:r>
      <w:r w:rsidR="005F24AC" w:rsidRPr="00966581">
        <w:rPr>
          <w:sz w:val="28"/>
          <w:szCs w:val="26"/>
        </w:rPr>
        <w:t> 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Автоподкл</w:t>
      </w:r>
      <w:r w:rsidR="00E9361D" w:rsidRPr="00966581">
        <w:rPr>
          <w:rFonts w:eastAsia="MS Mincho"/>
          <w:sz w:val="28"/>
          <w:szCs w:val="26"/>
        </w:rPr>
        <w:t>″</w:t>
      </w:r>
      <w:r w:rsidR="00016FEA" w:rsidRPr="00966581">
        <w:rPr>
          <w:sz w:val="28"/>
          <w:szCs w:val="26"/>
        </w:rPr>
        <w:t xml:space="preserve"> - </w:t>
      </w:r>
      <w:r w:rsidR="000E55CF" w:rsidRPr="00966581">
        <w:rPr>
          <w:sz w:val="28"/>
          <w:szCs w:val="26"/>
        </w:rPr>
        <w:t>позволя</w:t>
      </w:r>
      <w:r w:rsidR="00016FEA" w:rsidRPr="00966581">
        <w:rPr>
          <w:sz w:val="28"/>
          <w:szCs w:val="26"/>
        </w:rPr>
        <w:t>ет</w:t>
      </w:r>
      <w:r w:rsidR="000E55CF" w:rsidRPr="00966581">
        <w:rPr>
          <w:sz w:val="28"/>
          <w:szCs w:val="26"/>
        </w:rPr>
        <w:t xml:space="preserve"> при подключении внешнего носителя автоматически открывать страницу 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E9361D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</w:t>
      </w:r>
    </w:p>
    <w:p w:rsidR="000E55CF" w:rsidRPr="00966581" w:rsidRDefault="00D7256B" w:rsidP="002966BD">
      <w:pPr>
        <w:spacing w:before="160" w:line="276" w:lineRule="auto"/>
        <w:ind w:firstLine="567"/>
        <w:jc w:val="both"/>
        <w:rPr>
          <w:sz w:val="28"/>
          <w:szCs w:val="26"/>
        </w:rPr>
      </w:pPr>
      <w:r w:rsidRPr="00966581">
        <w:rPr>
          <w:rFonts w:eastAsia="MS Mincho"/>
          <w:sz w:val="28"/>
          <w:szCs w:val="26"/>
        </w:rPr>
        <w:t>″</w:t>
      </w:r>
      <w:r w:rsidR="00A15E8F" w:rsidRPr="00966581">
        <w:rPr>
          <w:rFonts w:ascii="Arial Narrow" w:hAnsi="Arial Narrow"/>
          <w:sz w:val="28"/>
          <w:szCs w:val="26"/>
        </w:rPr>
        <w:t>ПАМЯТЬ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ВНЕШН</w:t>
      </w:r>
      <w:r w:rsidR="00345C91" w:rsidRPr="00966581">
        <w:rPr>
          <w:rFonts w:ascii="Arial Narrow" w:hAnsi="Arial Narrow"/>
          <w:sz w:val="28"/>
          <w:szCs w:val="26"/>
        </w:rPr>
        <w:t> </w:t>
      </w:r>
      <w:r w:rsidR="00A15E8F" w:rsidRPr="00966581">
        <w:rPr>
          <w:rFonts w:ascii="Arial Narrow" w:hAnsi="Arial Narrow"/>
          <w:sz w:val="28"/>
          <w:szCs w:val="26"/>
        </w:rPr>
        <w:t>ЗУ</w:t>
      </w:r>
      <w:r w:rsidR="00345C91" w:rsidRPr="00966581">
        <w:rPr>
          <w:sz w:val="28"/>
          <w:szCs w:val="26"/>
        </w:rPr>
        <w:t> </w:t>
      </w:r>
      <w:r w:rsidR="005244D3" w:rsidRPr="00966581">
        <w:rPr>
          <w:b/>
          <w:sz w:val="28"/>
          <w:szCs w:val="26"/>
        </w:rPr>
        <w:t>/</w:t>
      </w:r>
      <w:r w:rsidR="00345C91" w:rsidRPr="00966581">
        <w:rPr>
          <w:sz w:val="28"/>
          <w:szCs w:val="26"/>
        </w:rPr>
        <w:t> </w:t>
      </w:r>
      <w:r w:rsidR="000E55CF" w:rsidRPr="00966581">
        <w:rPr>
          <w:rFonts w:ascii="Arial Narrow" w:hAnsi="Arial Narrow"/>
          <w:b/>
          <w:sz w:val="28"/>
          <w:szCs w:val="26"/>
        </w:rPr>
        <w:t>КАТАЛОГ</w:t>
      </w:r>
      <w:r w:rsidR="0084381C" w:rsidRPr="00966581">
        <w:rPr>
          <w:rFonts w:eastAsia="MS Mincho"/>
          <w:sz w:val="28"/>
          <w:szCs w:val="26"/>
        </w:rPr>
        <w:t>″</w:t>
      </w:r>
      <w:r w:rsidR="000E55CF" w:rsidRPr="00966581">
        <w:rPr>
          <w:sz w:val="28"/>
          <w:szCs w:val="26"/>
        </w:rPr>
        <w:t>. Позиция активна при подключенном внешнем носителе</w:t>
      </w:r>
      <w:r w:rsidR="00A15E8F" w:rsidRPr="00966581">
        <w:rPr>
          <w:sz w:val="28"/>
          <w:szCs w:val="26"/>
        </w:rPr>
        <w:t xml:space="preserve">, предназначена для выбора каталога, в </w:t>
      </w:r>
      <w:r w:rsidR="00B05D8E" w:rsidRPr="00966581">
        <w:rPr>
          <w:sz w:val="28"/>
          <w:szCs w:val="26"/>
        </w:rPr>
        <w:t>который сохраняется информация.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Открывшаяся страница содержит строку вверху и две панели. Верхняя строка показывает текущий каталог (папку) для сохранения.</w:t>
      </w:r>
    </w:p>
    <w:p w:rsidR="000E55CF" w:rsidRPr="00966581" w:rsidRDefault="000E55CF" w:rsidP="004B29A4">
      <w:pPr>
        <w:spacing w:line="276" w:lineRule="auto"/>
        <w:ind w:firstLine="567"/>
        <w:jc w:val="both"/>
        <w:rPr>
          <w:sz w:val="28"/>
          <w:szCs w:val="26"/>
        </w:rPr>
      </w:pPr>
      <w:r w:rsidRPr="00966581">
        <w:rPr>
          <w:sz w:val="28"/>
          <w:szCs w:val="26"/>
        </w:rPr>
        <w:t>В левой панели выведены списки каталогов (папок), содержащихся в текущем каталоге, в  правой – файлы, содержащиеся в текущем каталоге</w:t>
      </w:r>
      <w:r w:rsidR="00A801B3" w:rsidRPr="00966581">
        <w:rPr>
          <w:sz w:val="28"/>
          <w:szCs w:val="26"/>
        </w:rPr>
        <w:t xml:space="preserve"> (см. рисунок 3.1)</w:t>
      </w:r>
      <w:r w:rsidRPr="00966581">
        <w:rPr>
          <w:sz w:val="28"/>
          <w:szCs w:val="26"/>
        </w:rPr>
        <w:t>.</w:t>
      </w:r>
    </w:p>
    <w:p w:rsidR="002E6F8B" w:rsidRDefault="002E6F8B" w:rsidP="00355E06">
      <w:pPr>
        <w:spacing w:line="276" w:lineRule="auto"/>
        <w:ind w:firstLine="567"/>
        <w:jc w:val="both"/>
        <w:rPr>
          <w:sz w:val="16"/>
          <w:szCs w:val="16"/>
        </w:rPr>
      </w:pPr>
    </w:p>
    <w:p w:rsidR="005D4501" w:rsidRPr="005D4501" w:rsidRDefault="005D4501" w:rsidP="00355E06">
      <w:pPr>
        <w:spacing w:line="276" w:lineRule="auto"/>
        <w:ind w:firstLine="567"/>
        <w:jc w:val="both"/>
        <w:rPr>
          <w:sz w:val="8"/>
          <w:szCs w:val="8"/>
        </w:rPr>
      </w:pPr>
      <w:r>
        <w:rPr>
          <w:sz w:val="16"/>
          <w:szCs w:val="16"/>
        </w:rPr>
        <w:br w:type="page"/>
      </w:r>
    </w:p>
    <w:p w:rsidR="002E6F8B" w:rsidRDefault="007F499E" w:rsidP="002E6F8B">
      <w:pPr>
        <w:spacing w:line="276" w:lineRule="auto"/>
        <w:ind w:firstLine="156"/>
        <w:jc w:val="center"/>
      </w:pPr>
      <w:r>
        <w:rPr>
          <w:noProof/>
        </w:rPr>
        <w:drawing>
          <wp:inline distT="0" distB="0" distL="0" distR="0">
            <wp:extent cx="3998595" cy="3011805"/>
            <wp:effectExtent l="0" t="0" r="1905" b="0"/>
            <wp:docPr id="67" name="Рисунок 67" descr="Провод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Проводник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F8B" w:rsidRPr="00711E3C" w:rsidRDefault="002E6F8B" w:rsidP="002E6F8B">
      <w:pPr>
        <w:spacing w:line="276" w:lineRule="auto"/>
        <w:ind w:firstLine="567"/>
        <w:jc w:val="both"/>
        <w:rPr>
          <w:sz w:val="16"/>
          <w:szCs w:val="16"/>
        </w:rPr>
      </w:pPr>
    </w:p>
    <w:p w:rsidR="002E6F8B" w:rsidRPr="00CC0B1F" w:rsidRDefault="002E6F8B" w:rsidP="002E6F8B">
      <w:pPr>
        <w:spacing w:line="276" w:lineRule="auto"/>
        <w:ind w:firstLine="567"/>
        <w:jc w:val="center"/>
        <w:rPr>
          <w:sz w:val="28"/>
        </w:rPr>
      </w:pPr>
      <w:r w:rsidRPr="00CC0B1F">
        <w:rPr>
          <w:sz w:val="28"/>
        </w:rPr>
        <w:t>Рисунок 3.1 –</w:t>
      </w:r>
      <w:r w:rsidR="008538FC" w:rsidRPr="00CC0B1F">
        <w:rPr>
          <w:sz w:val="28"/>
        </w:rPr>
        <w:t xml:space="preserve"> О</w:t>
      </w:r>
      <w:r w:rsidRPr="00CC0B1F">
        <w:rPr>
          <w:sz w:val="28"/>
        </w:rPr>
        <w:t>кн</w:t>
      </w:r>
      <w:r w:rsidR="008538FC" w:rsidRPr="00CC0B1F">
        <w:rPr>
          <w:sz w:val="28"/>
        </w:rPr>
        <w:t>о</w:t>
      </w:r>
      <w:r w:rsidRPr="00CC0B1F">
        <w:rPr>
          <w:sz w:val="28"/>
        </w:rPr>
        <w:t xml:space="preserve"> </w:t>
      </w:r>
      <w:r w:rsidRPr="00CC0B1F">
        <w:rPr>
          <w:rFonts w:eastAsia="MS Mincho"/>
          <w:sz w:val="28"/>
        </w:rPr>
        <w:t>″</w:t>
      </w:r>
      <w:r w:rsidRPr="00CC0B1F">
        <w:rPr>
          <w:rFonts w:ascii="Arial Narrow" w:hAnsi="Arial Narrow"/>
          <w:sz w:val="28"/>
        </w:rPr>
        <w:t>ПАМЯТЬ</w:t>
      </w:r>
      <w:r w:rsidRPr="00CC0B1F">
        <w:rPr>
          <w:sz w:val="28"/>
        </w:rPr>
        <w:t> / </w:t>
      </w:r>
      <w:r w:rsidRPr="00CC0B1F">
        <w:rPr>
          <w:rFonts w:ascii="Arial Narrow" w:hAnsi="Arial Narrow"/>
          <w:sz w:val="28"/>
        </w:rPr>
        <w:t>ВНЕШН ЗУ</w:t>
      </w:r>
      <w:r w:rsidRPr="00CC0B1F">
        <w:rPr>
          <w:sz w:val="28"/>
        </w:rPr>
        <w:t> </w:t>
      </w:r>
      <w:r w:rsidRPr="00CC0B1F">
        <w:rPr>
          <w:b/>
          <w:sz w:val="28"/>
        </w:rPr>
        <w:t>/</w:t>
      </w:r>
      <w:r w:rsidRPr="00CC0B1F">
        <w:rPr>
          <w:sz w:val="28"/>
        </w:rPr>
        <w:t> </w:t>
      </w:r>
      <w:r w:rsidRPr="00CC0B1F">
        <w:rPr>
          <w:rFonts w:ascii="Arial Narrow" w:hAnsi="Arial Narrow"/>
          <w:b/>
          <w:sz w:val="28"/>
        </w:rPr>
        <w:t>КАТАЛОГ</w:t>
      </w:r>
      <w:r w:rsidRPr="00CC0B1F">
        <w:rPr>
          <w:rFonts w:eastAsia="MS Mincho"/>
          <w:sz w:val="28"/>
        </w:rPr>
        <w:t>″</w:t>
      </w:r>
      <w:r w:rsidR="008538FC" w:rsidRPr="00CC0B1F">
        <w:rPr>
          <w:sz w:val="28"/>
        </w:rPr>
        <w:t xml:space="preserve"> (Пример)</w:t>
      </w:r>
    </w:p>
    <w:p w:rsidR="002E6F8B" w:rsidRPr="001D56C4" w:rsidRDefault="002E6F8B" w:rsidP="002E6F8B">
      <w:pPr>
        <w:spacing w:line="276" w:lineRule="auto"/>
        <w:ind w:firstLine="567"/>
        <w:jc w:val="both"/>
        <w:rPr>
          <w:sz w:val="12"/>
          <w:szCs w:val="12"/>
        </w:rPr>
      </w:pP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Ручка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перемещает по элементам списков левой и правой панели. В</w:t>
      </w:r>
      <w:r w:rsidRPr="00CC0B1F">
        <w:rPr>
          <w:sz w:val="28"/>
          <w:szCs w:val="26"/>
          <w:lang w:val="en-US"/>
        </w:rPr>
        <w:t> </w:t>
      </w:r>
      <w:r w:rsidRPr="00CC0B1F">
        <w:rPr>
          <w:sz w:val="28"/>
          <w:szCs w:val="26"/>
        </w:rPr>
        <w:t xml:space="preserve">левой панели выбирается каталог, в правой - при помощи ручки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</w:t>
      </w:r>
      <w:r w:rsidRPr="00CC0B1F">
        <w:rPr>
          <w:sz w:val="28"/>
          <w:szCs w:val="26"/>
        </w:rPr>
        <w:t>можно просмотреть все файлы, если они не умещаются на панели.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8" name="Рисунок 68" descr="табуля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табуляция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 xml:space="preserve">  </w:t>
      </w:r>
      <w:r w:rsidRPr="00CC0B1F">
        <w:rPr>
          <w:sz w:val="28"/>
          <w:szCs w:val="26"/>
        </w:rPr>
        <w:t xml:space="preserve">осуществляет </w:t>
      </w:r>
      <w:r w:rsidR="00A03EF4" w:rsidRPr="00CC0B1F">
        <w:rPr>
          <w:sz w:val="28"/>
          <w:szCs w:val="26"/>
        </w:rPr>
        <w:t>переключения</w:t>
      </w:r>
      <w:r w:rsidRPr="00CC0B1F">
        <w:rPr>
          <w:sz w:val="28"/>
          <w:szCs w:val="26"/>
        </w:rPr>
        <w:t xml:space="preserve"> </w:t>
      </w:r>
      <w:r w:rsidR="00A03EF4" w:rsidRPr="00CC0B1F">
        <w:rPr>
          <w:sz w:val="28"/>
          <w:szCs w:val="26"/>
        </w:rPr>
        <w:t>между</w:t>
      </w:r>
      <w:r w:rsidRPr="00CC0B1F">
        <w:rPr>
          <w:sz w:val="28"/>
          <w:szCs w:val="26"/>
        </w:rPr>
        <w:t xml:space="preserve"> панел</w:t>
      </w:r>
      <w:r w:rsidR="00A03EF4" w:rsidRPr="00CC0B1F">
        <w:rPr>
          <w:sz w:val="28"/>
          <w:szCs w:val="26"/>
        </w:rPr>
        <w:t>ями.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69" name="Рисунок 69" descr="вы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выйти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переход в каталог (папку) предыдущего уровня.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Кнопка 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0" name="Рисунок 70" descr="вой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войти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осуществляет перехо</w:t>
      </w:r>
      <w:r w:rsidR="00E678AD" w:rsidRPr="00CC0B1F">
        <w:rPr>
          <w:sz w:val="28"/>
          <w:szCs w:val="26"/>
        </w:rPr>
        <w:t xml:space="preserve">д в каталог, выбранный  ручкой </w:t>
      </w:r>
      <w:r w:rsidR="00E678A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УСТАНОВКА</w:t>
      </w:r>
      <w:r w:rsidR="00E678AD" w:rsidRPr="00CC0B1F">
        <w:rPr>
          <w:rFonts w:eastAsia="MS Mincho"/>
          <w:sz w:val="28"/>
          <w:szCs w:val="26"/>
        </w:rPr>
        <w:t>″</w:t>
      </w:r>
      <w:r w:rsidR="00FD00F3" w:rsidRPr="00CC0B1F">
        <w:rPr>
          <w:sz w:val="28"/>
          <w:szCs w:val="26"/>
        </w:rPr>
        <w:t>.</w:t>
      </w:r>
    </w:p>
    <w:p w:rsidR="00F863C5" w:rsidRPr="00CC0B1F" w:rsidRDefault="00F863C5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Кнопка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</w:t>
      </w:r>
      <w:r w:rsidR="007F499E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1" name="Рисунок 71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39B" w:rsidRPr="00CC0B1F">
        <w:rPr>
          <w:rFonts w:eastAsia="MS Mincho"/>
          <w:sz w:val="28"/>
          <w:szCs w:val="26"/>
        </w:rPr>
        <w:t> (</w:t>
      </w:r>
      <w:r w:rsidR="008A439B" w:rsidRPr="00CC0B1F">
        <w:rPr>
          <w:rFonts w:ascii="Arial Narrow" w:hAnsi="Arial Narrow"/>
          <w:b/>
          <w:sz w:val="28"/>
          <w:szCs w:val="26"/>
        </w:rPr>
        <w:t>МЕНЮ</w:t>
      </w:r>
      <w:r w:rsidR="008A439B" w:rsidRPr="00CC0B1F">
        <w:rPr>
          <w:b/>
          <w:sz w:val="28"/>
          <w:szCs w:val="26"/>
        </w:rPr>
        <w:t>)</w:t>
      </w:r>
      <w:r w:rsidR="008A439B" w:rsidRPr="00CC0B1F">
        <w:rPr>
          <w:rFonts w:eastAsia="MS Mincho"/>
          <w:sz w:val="28"/>
          <w:szCs w:val="26"/>
        </w:rPr>
        <w:t>″</w:t>
      </w:r>
      <w:r w:rsidR="008A439B"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 xml:space="preserve">сохраняет выбранный каталог и осуществляет переход на </w:t>
      </w:r>
      <w:r w:rsidR="0016498F" w:rsidRPr="0016498F">
        <w:rPr>
          <w:rFonts w:eastAsia="MS Mincho"/>
          <w:sz w:val="28"/>
          <w:szCs w:val="28"/>
        </w:rPr>
        <w:t>предыдущую страницу</w:t>
      </w:r>
      <w:r w:rsidRPr="00CC0B1F">
        <w:rPr>
          <w:rFonts w:eastAsia="MS Mincho"/>
          <w:sz w:val="28"/>
          <w:szCs w:val="26"/>
        </w:rPr>
        <w:t>.</w:t>
      </w:r>
    </w:p>
    <w:p w:rsidR="00CD19AC" w:rsidRPr="00747673" w:rsidRDefault="00CD19AC" w:rsidP="00355E06">
      <w:pPr>
        <w:spacing w:line="276" w:lineRule="auto"/>
        <w:ind w:firstLine="567"/>
        <w:jc w:val="both"/>
        <w:rPr>
          <w:sz w:val="12"/>
          <w:szCs w:val="12"/>
        </w:rPr>
      </w:pPr>
    </w:p>
    <w:p w:rsidR="000E55CF" w:rsidRPr="00CC0B1F" w:rsidRDefault="00A614BD" w:rsidP="00F863C5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110DA8" w:rsidRPr="00CC0B1F">
        <w:rPr>
          <w:rFonts w:ascii="Arial Narrow" w:hAnsi="Arial Narrow"/>
          <w:sz w:val="28"/>
          <w:szCs w:val="26"/>
        </w:rPr>
        <w:t>ПАМЯТЬ</w:t>
      </w:r>
      <w:r w:rsidR="006256F5"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="006256F5" w:rsidRPr="00CC0B1F">
        <w:rPr>
          <w:sz w:val="28"/>
          <w:szCs w:val="26"/>
        </w:rPr>
        <w:t> </w:t>
      </w:r>
      <w:r w:rsidR="00110DA8" w:rsidRPr="00CC0B1F">
        <w:rPr>
          <w:rFonts w:ascii="Arial Narrow" w:hAnsi="Arial Narrow"/>
          <w:sz w:val="28"/>
          <w:szCs w:val="26"/>
        </w:rPr>
        <w:t>ВНЕШН ЗУ</w:t>
      </w:r>
      <w:r w:rsidR="006256F5" w:rsidRPr="00CC0B1F">
        <w:rPr>
          <w:rFonts w:eastAsia="MS Mincho"/>
          <w:sz w:val="28"/>
          <w:szCs w:val="26"/>
        </w:rPr>
        <w:t> </w:t>
      </w:r>
      <w:r w:rsidR="004C623A" w:rsidRPr="00CC0B1F">
        <w:rPr>
          <w:b/>
          <w:sz w:val="28"/>
          <w:szCs w:val="26"/>
        </w:rPr>
        <w:t>/</w:t>
      </w:r>
      <w:r w:rsidR="006256F5" w:rsidRPr="00CC0B1F">
        <w:rPr>
          <w:rFonts w:eastAsia="MS Mincho"/>
          <w:sz w:val="28"/>
          <w:szCs w:val="26"/>
        </w:rPr>
        <w:t> </w:t>
      </w:r>
      <w:r w:rsidR="000E55CF" w:rsidRPr="00CC0B1F">
        <w:rPr>
          <w:rFonts w:ascii="Arial Narrow" w:eastAsia="MS Mincho" w:hAnsi="Arial Narrow"/>
          <w:b/>
          <w:sz w:val="28"/>
          <w:szCs w:val="26"/>
        </w:rPr>
        <w:t>Имя файла</w:t>
      </w:r>
      <w:r w:rsidRPr="00CC0B1F">
        <w:rPr>
          <w:rFonts w:eastAsia="MS Mincho"/>
          <w:sz w:val="28"/>
          <w:szCs w:val="26"/>
        </w:rPr>
        <w:t>″</w:t>
      </w:r>
      <w:r w:rsidR="000E55CF" w:rsidRPr="00CC0B1F">
        <w:rPr>
          <w:rFonts w:eastAsia="MS Mincho"/>
          <w:sz w:val="28"/>
          <w:szCs w:val="26"/>
        </w:rPr>
        <w:t xml:space="preserve"> имеет дв</w:t>
      </w:r>
      <w:r w:rsidR="00256A9C" w:rsidRPr="00CC0B1F">
        <w:rPr>
          <w:rFonts w:eastAsia="MS Mincho"/>
          <w:sz w:val="28"/>
          <w:szCs w:val="26"/>
        </w:rPr>
        <w:t>а пункта</w:t>
      </w:r>
      <w:r w:rsidR="000E55CF" w:rsidRPr="00CC0B1F">
        <w:rPr>
          <w:rFonts w:eastAsia="MS Mincho"/>
          <w:sz w:val="28"/>
          <w:szCs w:val="26"/>
        </w:rPr>
        <w:t>: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Вручную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eastAsia="MS Mincho"/>
          <w:sz w:val="28"/>
          <w:szCs w:val="26"/>
        </w:rPr>
        <w:t xml:space="preserve"> - открывается страница, на которой можно задать произвольное имя файла. Имя файла выбирается следующим образом:</w:t>
      </w:r>
    </w:p>
    <w:p w:rsidR="00CF7AB1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  </w:t>
      </w:r>
      <w:r w:rsidR="00E451CB" w:rsidRPr="00CC0B1F">
        <w:rPr>
          <w:rFonts w:eastAsia="MS Mincho"/>
          <w:sz w:val="28"/>
          <w:szCs w:val="26"/>
        </w:rPr>
        <w:t>1</w:t>
      </w:r>
      <w:r w:rsidRPr="00CC0B1F">
        <w:rPr>
          <w:rFonts w:eastAsia="MS Mincho"/>
          <w:sz w:val="28"/>
          <w:szCs w:val="26"/>
        </w:rPr>
        <w:t xml:space="preserve">) </w:t>
      </w:r>
      <w:r w:rsidR="00F550A2" w:rsidRPr="00CC0B1F">
        <w:rPr>
          <w:rFonts w:eastAsia="MS Mincho"/>
          <w:sz w:val="28"/>
          <w:szCs w:val="26"/>
        </w:rPr>
        <w:t xml:space="preserve">выберите </w:t>
      </w:r>
      <w:r w:rsidR="00C814CE" w:rsidRPr="00CC0B1F">
        <w:rPr>
          <w:rFonts w:eastAsia="MS Mincho"/>
          <w:sz w:val="28"/>
          <w:szCs w:val="26"/>
        </w:rPr>
        <w:t>пункт</w:t>
      </w:r>
      <w:r w:rsidR="00F550A2" w:rsidRPr="00CC0B1F">
        <w:rPr>
          <w:rFonts w:eastAsia="MS Mincho"/>
          <w:sz w:val="28"/>
          <w:szCs w:val="26"/>
        </w:rPr>
        <w:t xml:space="preserve"> </w:t>
      </w:r>
      <w:r w:rsidR="00A614BD" w:rsidRPr="00CC0B1F">
        <w:rPr>
          <w:rFonts w:eastAsia="MS Mincho"/>
          <w:sz w:val="28"/>
          <w:szCs w:val="26"/>
        </w:rPr>
        <w:t>″</w:t>
      </w:r>
      <w:r w:rsidR="00F550A2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="00A614BD" w:rsidRPr="00CC0B1F">
        <w:rPr>
          <w:rFonts w:eastAsia="MS Mincho"/>
          <w:sz w:val="28"/>
          <w:szCs w:val="26"/>
        </w:rPr>
        <w:t>″</w:t>
      </w:r>
      <w:r w:rsidR="00CA2482" w:rsidRPr="00CC0B1F">
        <w:rPr>
          <w:rFonts w:eastAsia="MS Mincho"/>
          <w:sz w:val="28"/>
          <w:szCs w:val="26"/>
        </w:rPr>
        <w:t xml:space="preserve"> (см. рисунок</w:t>
      </w:r>
      <w:r w:rsidR="000E7193" w:rsidRPr="00CC0B1F">
        <w:rPr>
          <w:rFonts w:eastAsia="MS Mincho"/>
          <w:sz w:val="28"/>
          <w:szCs w:val="26"/>
        </w:rPr>
        <w:t> </w:t>
      </w:r>
      <w:r w:rsidR="00CA2482" w:rsidRPr="00CC0B1F">
        <w:rPr>
          <w:rFonts w:eastAsia="MS Mincho"/>
          <w:sz w:val="28"/>
          <w:szCs w:val="26"/>
        </w:rPr>
        <w:t>3.2)</w:t>
      </w:r>
      <w:r w:rsidR="0049000A" w:rsidRPr="00CC0B1F">
        <w:rPr>
          <w:rFonts w:eastAsia="MS Mincho"/>
          <w:sz w:val="28"/>
          <w:szCs w:val="26"/>
        </w:rPr>
        <w:t>,</w:t>
      </w:r>
      <w:r w:rsidR="00F550A2" w:rsidRPr="00CC0B1F">
        <w:rPr>
          <w:rFonts w:eastAsia="MS Mincho"/>
          <w:sz w:val="28"/>
          <w:szCs w:val="26"/>
        </w:rPr>
        <w:t xml:space="preserve"> в открывшемся меню </w:t>
      </w:r>
      <w:r w:rsidRPr="00CC0B1F">
        <w:rPr>
          <w:sz w:val="28"/>
          <w:szCs w:val="26"/>
        </w:rPr>
        <w:t xml:space="preserve">ручкой 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rFonts w:ascii="Arial Narrow" w:hAnsi="Arial Narrow"/>
          <w:b/>
          <w:sz w:val="28"/>
          <w:szCs w:val="26"/>
        </w:rPr>
        <w:t>УСТАНОВКА</w:t>
      </w:r>
      <w:r w:rsidR="00A614BD" w:rsidRPr="00CC0B1F">
        <w:rPr>
          <w:rFonts w:eastAsia="MS Mincho"/>
          <w:sz w:val="28"/>
          <w:szCs w:val="26"/>
        </w:rPr>
        <w:t>″</w:t>
      </w:r>
      <w:r w:rsidR="00CF7AB1" w:rsidRPr="00CC0B1F">
        <w:rPr>
          <w:sz w:val="28"/>
          <w:szCs w:val="26"/>
        </w:rPr>
        <w:t xml:space="preserve"> выберите символ. Доступны латинские строчные и прописные буквы, цифры, знак подчеркивания, тире и спецсимволы: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="00A614BD" w:rsidRPr="00CC0B1F">
        <w:rPr>
          <w:sz w:val="28"/>
          <w:szCs w:val="26"/>
          <w:lang w:val="en-US"/>
        </w:rPr>
        <w:t>y</w:t>
      </w:r>
      <w:r w:rsidR="005C6FB8">
        <w:rPr>
          <w:sz w:val="28"/>
          <w:szCs w:val="26"/>
        </w:rPr>
        <w:t xml:space="preserve"> – год,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m</w:t>
      </w:r>
      <w:r w:rsidR="005C6FB8">
        <w:rPr>
          <w:sz w:val="28"/>
          <w:szCs w:val="26"/>
        </w:rPr>
        <w:t xml:space="preserve"> – месяц,  </w:t>
      </w: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d</w:t>
      </w:r>
      <w:r w:rsidRPr="00CC0B1F">
        <w:rPr>
          <w:sz w:val="28"/>
          <w:szCs w:val="26"/>
        </w:rPr>
        <w:t xml:space="preserve"> –  день,  %</w:t>
      </w:r>
      <w:r w:rsidRPr="00CC0B1F">
        <w:rPr>
          <w:sz w:val="28"/>
          <w:szCs w:val="26"/>
          <w:lang w:val="en-US"/>
        </w:rPr>
        <w:t>H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часы,   %</w:t>
      </w:r>
      <w:r w:rsidRPr="00CC0B1F">
        <w:rPr>
          <w:sz w:val="28"/>
          <w:szCs w:val="26"/>
          <w:lang w:val="en-US"/>
        </w:rPr>
        <w:t>M</w:t>
      </w:r>
      <w:r w:rsidRPr="00CC0B1F">
        <w:rPr>
          <w:sz w:val="28"/>
          <w:szCs w:val="26"/>
        </w:rPr>
        <w:t xml:space="preserve">   минуты,  %</w:t>
      </w:r>
      <w:r w:rsidRPr="00CC0B1F">
        <w:rPr>
          <w:sz w:val="28"/>
          <w:szCs w:val="26"/>
          <w:lang w:val="en-US"/>
        </w:rPr>
        <w:t>S</w:t>
      </w:r>
      <w:r w:rsidR="005C6FB8">
        <w:rPr>
          <w:sz w:val="28"/>
          <w:szCs w:val="26"/>
        </w:rPr>
        <w:t xml:space="preserve"> – </w:t>
      </w:r>
      <w:r w:rsidRPr="00CC0B1F">
        <w:rPr>
          <w:sz w:val="28"/>
          <w:szCs w:val="26"/>
        </w:rPr>
        <w:t>секунды,</w:t>
      </w:r>
    </w:p>
    <w:p w:rsidR="00CF7AB1" w:rsidRPr="00CC0B1F" w:rsidRDefault="00CF7AB1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%</w:t>
      </w:r>
      <w:r w:rsidRPr="00CC0B1F">
        <w:rPr>
          <w:sz w:val="28"/>
          <w:szCs w:val="26"/>
          <w:lang w:val="en-US"/>
        </w:rPr>
        <w:t>nN</w:t>
      </w:r>
      <w:r w:rsidRPr="00CC0B1F">
        <w:rPr>
          <w:sz w:val="28"/>
          <w:szCs w:val="26"/>
        </w:rPr>
        <w:t xml:space="preserve"> – порядковый номер, где </w:t>
      </w:r>
      <w:r w:rsidRPr="00CC0B1F">
        <w:rPr>
          <w:sz w:val="28"/>
          <w:szCs w:val="26"/>
          <w:lang w:val="en-US"/>
        </w:rPr>
        <w:t>n</w:t>
      </w:r>
      <w:r w:rsidRPr="00CC0B1F">
        <w:rPr>
          <w:sz w:val="28"/>
          <w:szCs w:val="26"/>
        </w:rPr>
        <w:t xml:space="preserve"> – минимальн</w:t>
      </w:r>
      <w:r w:rsidR="005C6FB8">
        <w:rPr>
          <w:sz w:val="28"/>
          <w:szCs w:val="26"/>
        </w:rPr>
        <w:t xml:space="preserve">ое количество знакомест для </w:t>
      </w:r>
      <w:r w:rsidRPr="00CC0B1F">
        <w:rPr>
          <w:sz w:val="28"/>
          <w:szCs w:val="26"/>
          <w:lang w:val="en-US"/>
        </w:rPr>
        <w:t>N</w:t>
      </w:r>
      <w:r w:rsidR="00D848D9" w:rsidRPr="00CC0B1F">
        <w:rPr>
          <w:sz w:val="28"/>
          <w:szCs w:val="26"/>
        </w:rPr>
        <w:t>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2</w:t>
      </w:r>
      <w:r w:rsidRPr="00CC0B1F">
        <w:rPr>
          <w:sz w:val="28"/>
          <w:szCs w:val="26"/>
        </w:rPr>
        <w:t xml:space="preserve">) кнопка 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2" name="Рисунок 72" descr="вставить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вставить символ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добавляет выбранный символ в конец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 xml:space="preserve">) кнопка 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3" name="Рисунок 73" descr="удалить последний симво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удалить последний символ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последний символ имени;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4</w:t>
      </w:r>
      <w:r w:rsidRPr="00CC0B1F">
        <w:rPr>
          <w:sz w:val="28"/>
          <w:szCs w:val="26"/>
        </w:rPr>
        <w:t xml:space="preserve">) кнопка 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4" name="Рисунок 74" descr="удалить вс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удалить всё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удаляет все введенные символы;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5</w:t>
      </w:r>
      <w:r w:rsidRPr="00CC0B1F">
        <w:rPr>
          <w:sz w:val="28"/>
          <w:szCs w:val="26"/>
        </w:rPr>
        <w:t xml:space="preserve">) кнопка  </w:t>
      </w:r>
      <w:r w:rsidR="007F499E" w:rsidRPr="00CC0B1F">
        <w:rPr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5" name="Рисунок 75" descr="фле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флеш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sz w:val="28"/>
          <w:szCs w:val="26"/>
        </w:rPr>
        <w:t xml:space="preserve">  сохраняет информацию на внешний носитель;</w:t>
      </w:r>
    </w:p>
    <w:p w:rsidR="000E55CF" w:rsidRPr="00CC0B1F" w:rsidRDefault="000E55CF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sz w:val="28"/>
          <w:szCs w:val="26"/>
        </w:rPr>
        <w:t xml:space="preserve">  </w:t>
      </w:r>
      <w:r w:rsidR="00E451CB" w:rsidRPr="00CC0B1F">
        <w:rPr>
          <w:sz w:val="28"/>
          <w:szCs w:val="26"/>
        </w:rPr>
        <w:t>6</w:t>
      </w:r>
      <w:r w:rsidRPr="00CC0B1F">
        <w:rPr>
          <w:sz w:val="28"/>
          <w:szCs w:val="26"/>
        </w:rPr>
        <w:t xml:space="preserve">) кнопка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 </w:t>
      </w:r>
      <w:r w:rsidR="007F499E" w:rsidRPr="00CC0B1F">
        <w:rPr>
          <w:rFonts w:eastAsia="MS Mincho"/>
          <w:noProof/>
          <w:sz w:val="28"/>
          <w:szCs w:val="26"/>
        </w:rPr>
        <w:drawing>
          <wp:inline distT="0" distB="0" distL="0" distR="0">
            <wp:extent cx="210185" cy="210185"/>
            <wp:effectExtent l="0" t="0" r="0" b="0"/>
            <wp:docPr id="76" name="Рисунок 76" descr="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выход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0B1F">
        <w:rPr>
          <w:rFonts w:eastAsia="MS Mincho"/>
          <w:sz w:val="28"/>
          <w:szCs w:val="26"/>
        </w:rPr>
        <w:t xml:space="preserve">  - отказ от сохранения</w:t>
      </w:r>
      <w:r w:rsidR="005629F3" w:rsidRPr="00CC0B1F">
        <w:rPr>
          <w:rFonts w:eastAsia="MS Mincho"/>
          <w:sz w:val="28"/>
          <w:szCs w:val="26"/>
        </w:rPr>
        <w:t>;</w:t>
      </w:r>
    </w:p>
    <w:p w:rsidR="001D322D" w:rsidRDefault="001D322D" w:rsidP="003D5B72">
      <w:pPr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-</w:t>
      </w:r>
      <w:r w:rsidR="00066764">
        <w:rPr>
          <w:rFonts w:eastAsia="MS Mincho"/>
          <w:sz w:val="28"/>
          <w:szCs w:val="26"/>
          <w:lang w:val="en-US"/>
        </w:rPr>
        <w:t> 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По</w:t>
      </w:r>
      <w:r w:rsidR="00066764">
        <w:rPr>
          <w:rFonts w:ascii="Arial Narrow" w:eastAsia="MS Mincho" w:hAnsi="Arial Narrow"/>
          <w:b/>
          <w:sz w:val="28"/>
          <w:szCs w:val="26"/>
          <w:lang w:val="en-US"/>
        </w:rPr>
        <w:t> </w:t>
      </w:r>
      <w:r w:rsidRPr="00CC0B1F">
        <w:rPr>
          <w:rFonts w:ascii="Arial Narrow" w:eastAsia="MS Mincho" w:hAnsi="Arial Narrow"/>
          <w:b/>
          <w:sz w:val="28"/>
          <w:szCs w:val="26"/>
        </w:rPr>
        <w:t>маске</w:t>
      </w:r>
      <w:r w:rsidRPr="00CC0B1F">
        <w:rPr>
          <w:rFonts w:eastAsia="MS Mincho"/>
          <w:sz w:val="28"/>
          <w:szCs w:val="26"/>
        </w:rPr>
        <w:t>″ - имя файла формируется автоматически, по правилам, установленным на странице  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/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″.</w:t>
      </w:r>
    </w:p>
    <w:p w:rsidR="005D4501" w:rsidRPr="00CC0B1F" w:rsidRDefault="005D4501" w:rsidP="000C279C">
      <w:pPr>
        <w:spacing w:before="80" w:line="276" w:lineRule="auto"/>
        <w:ind w:firstLine="567"/>
        <w:jc w:val="both"/>
        <w:rPr>
          <w:rFonts w:eastAsia="MS Mincho"/>
          <w:sz w:val="28"/>
          <w:szCs w:val="26"/>
        </w:rPr>
      </w:pPr>
    </w:p>
    <w:p w:rsidR="00CA2482" w:rsidRDefault="007F499E" w:rsidP="007B1D08">
      <w:pPr>
        <w:spacing w:before="40" w:line="276" w:lineRule="auto"/>
        <w:ind w:firstLine="312"/>
        <w:jc w:val="center"/>
        <w:rPr>
          <w:rFonts w:eastAsia="MS Mincho"/>
        </w:rPr>
      </w:pPr>
      <w:r w:rsidRPr="00D84A5D">
        <w:rPr>
          <w:rFonts w:eastAsia="MS Mincho"/>
          <w:noProof/>
        </w:rPr>
        <w:drawing>
          <wp:inline distT="0" distB="0" distL="0" distR="0">
            <wp:extent cx="4093210" cy="3084195"/>
            <wp:effectExtent l="0" t="0" r="2540" b="1905"/>
            <wp:docPr id="77" name="Рисунок 77" descr="Ма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Маска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5D" w:rsidRPr="00D84A5D" w:rsidRDefault="00D84A5D" w:rsidP="00355E06">
      <w:pPr>
        <w:spacing w:line="276" w:lineRule="auto"/>
        <w:ind w:firstLine="567"/>
        <w:jc w:val="both"/>
        <w:rPr>
          <w:rFonts w:eastAsia="MS Mincho"/>
          <w:sz w:val="16"/>
          <w:szCs w:val="16"/>
        </w:rPr>
      </w:pPr>
    </w:p>
    <w:p w:rsidR="00D84A5D" w:rsidRPr="00CC0B1F" w:rsidRDefault="00D84A5D" w:rsidP="00D84A5D">
      <w:pPr>
        <w:spacing w:line="276" w:lineRule="auto"/>
        <w:ind w:firstLine="567"/>
        <w:jc w:val="center"/>
        <w:rPr>
          <w:sz w:val="28"/>
          <w:szCs w:val="26"/>
        </w:rPr>
      </w:pPr>
      <w:r w:rsidRPr="00CC0B1F">
        <w:rPr>
          <w:sz w:val="28"/>
          <w:szCs w:val="26"/>
        </w:rPr>
        <w:t>Рисунок 3.2 –</w:t>
      </w:r>
      <w:r w:rsidR="004C623A" w:rsidRPr="00CC0B1F">
        <w:rPr>
          <w:sz w:val="28"/>
          <w:szCs w:val="26"/>
        </w:rPr>
        <w:t xml:space="preserve"> 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>кн</w:t>
      </w:r>
      <w:r w:rsidR="00181240" w:rsidRPr="00CC0B1F">
        <w:rPr>
          <w:sz w:val="28"/>
          <w:szCs w:val="26"/>
        </w:rPr>
        <w:t>о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sz w:val="28"/>
          <w:szCs w:val="26"/>
        </w:rPr>
        <w:t> </w:t>
      </w:r>
      <w:r w:rsidR="00441DA6" w:rsidRPr="00CC0B1F">
        <w:rPr>
          <w:sz w:val="28"/>
          <w:szCs w:val="26"/>
        </w:rPr>
        <w:t>/</w:t>
      </w:r>
      <w:r w:rsidRPr="00CC0B1F">
        <w:rPr>
          <w:sz w:val="28"/>
          <w:szCs w:val="26"/>
        </w:rPr>
        <w:t> </w:t>
      </w:r>
      <w:r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b/>
          <w:sz w:val="28"/>
          <w:szCs w:val="26"/>
        </w:rPr>
        <w:t>/</w:t>
      </w:r>
      <w:r w:rsidRPr="00CC0B1F">
        <w:rPr>
          <w:rFonts w:eastAsia="MS Mincho"/>
          <w:sz w:val="28"/>
          <w:szCs w:val="26"/>
        </w:rPr>
        <w:t> </w:t>
      </w:r>
      <w:r w:rsidR="00441DA6" w:rsidRPr="00CC0B1F">
        <w:rPr>
          <w:rFonts w:ascii="Arial Narrow" w:eastAsia="MS Mincho" w:hAnsi="Arial Narrow"/>
          <w:b/>
          <w:sz w:val="28"/>
          <w:szCs w:val="26"/>
        </w:rPr>
        <w:t>МАСКА</w:t>
      </w:r>
      <w:r w:rsidRPr="00CC0B1F">
        <w:rPr>
          <w:rFonts w:eastAsia="MS Mincho"/>
          <w:sz w:val="28"/>
          <w:szCs w:val="26"/>
        </w:rPr>
        <w:t>″</w:t>
      </w:r>
      <w:r w:rsidR="00181240" w:rsidRPr="00CC0B1F">
        <w:rPr>
          <w:sz w:val="28"/>
          <w:szCs w:val="26"/>
        </w:rPr>
        <w:t xml:space="preserve"> (Пример)</w:t>
      </w:r>
    </w:p>
    <w:p w:rsidR="00D84A5D" w:rsidRPr="001B1B39" w:rsidRDefault="00D84A5D" w:rsidP="00355E06">
      <w:pPr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110DA8" w:rsidRPr="00CC0B1F" w:rsidRDefault="003F0D1C" w:rsidP="00355E06">
      <w:pPr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 </w:t>
      </w:r>
      <w:r w:rsidRPr="00CC0B1F">
        <w:rPr>
          <w:sz w:val="28"/>
          <w:szCs w:val="26"/>
        </w:rPr>
        <w:t>/ </w:t>
      </w:r>
      <w:r w:rsidRPr="00CC0B1F">
        <w:rPr>
          <w:rFonts w:ascii="Arial Narrow" w:hAnsi="Arial Narrow"/>
          <w:sz w:val="28"/>
          <w:szCs w:val="26"/>
        </w:rPr>
        <w:t>ВНЕШН ЗУ </w:t>
      </w:r>
      <w:r w:rsidRPr="00CC0B1F">
        <w:rPr>
          <w:rFonts w:eastAsia="MS Mincho"/>
          <w:sz w:val="28"/>
          <w:szCs w:val="26"/>
        </w:rPr>
        <w:t>/ </w:t>
      </w:r>
      <w:r w:rsidRPr="00CC0B1F">
        <w:rPr>
          <w:rFonts w:ascii="Arial Narrow" w:eastAsia="MS Mincho" w:hAnsi="Arial Narrow"/>
          <w:b/>
          <w:sz w:val="28"/>
          <w:szCs w:val="26"/>
        </w:rPr>
        <w:t>Сохранять как</w:t>
      </w:r>
      <w:r w:rsidRPr="00CC0B1F">
        <w:rPr>
          <w:rFonts w:eastAsia="MS Mincho"/>
          <w:sz w:val="28"/>
          <w:szCs w:val="26"/>
        </w:rPr>
        <w:t>″</w:t>
      </w:r>
      <w:r w:rsidR="007768B4" w:rsidRPr="00CC0B1F">
        <w:rPr>
          <w:rFonts w:eastAsia="MS Mincho"/>
          <w:sz w:val="28"/>
          <w:szCs w:val="26"/>
        </w:rPr>
        <w:t xml:space="preserve"> позволяет выбрать </w:t>
      </w:r>
      <w:r w:rsidR="00BC40C3" w:rsidRPr="00CC0B1F">
        <w:rPr>
          <w:rFonts w:eastAsia="MS Mincho"/>
          <w:sz w:val="28"/>
          <w:szCs w:val="26"/>
        </w:rPr>
        <w:t>вид</w:t>
      </w:r>
      <w:r w:rsidR="007768B4" w:rsidRPr="00CC0B1F">
        <w:rPr>
          <w:rFonts w:eastAsia="MS Mincho"/>
          <w:sz w:val="28"/>
          <w:szCs w:val="26"/>
        </w:rPr>
        <w:t xml:space="preserve"> сохраняемой информации:</w:t>
      </w:r>
    </w:p>
    <w:p w:rsidR="007768B4" w:rsidRPr="00CC0B1F" w:rsidRDefault="007768B4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 xml:space="preserve">-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eastAsia="MS Mincho" w:hAnsi="Arial Narrow"/>
          <w:b/>
          <w:sz w:val="28"/>
          <w:szCs w:val="26"/>
        </w:rPr>
        <w:t>Изображение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b/>
          <w:sz w:val="28"/>
          <w:szCs w:val="26"/>
        </w:rPr>
        <w:t xml:space="preserve"> –</w:t>
      </w:r>
      <w:r w:rsidRPr="00CC0B1F">
        <w:rPr>
          <w:rFonts w:eastAsia="MS Mincho"/>
          <w:sz w:val="28"/>
          <w:szCs w:val="26"/>
        </w:rPr>
        <w:t xml:space="preserve">  сохранение содержимого </w:t>
      </w:r>
      <w:r w:rsidR="0034584C" w:rsidRPr="00CC0B1F">
        <w:rPr>
          <w:rFonts w:eastAsia="MS Mincho"/>
          <w:sz w:val="28"/>
          <w:szCs w:val="26"/>
        </w:rPr>
        <w:t>экрана</w:t>
      </w:r>
      <w:r w:rsidRPr="00CC0B1F">
        <w:rPr>
          <w:rFonts w:eastAsia="MS Mincho"/>
          <w:sz w:val="28"/>
          <w:szCs w:val="26"/>
        </w:rPr>
        <w:t xml:space="preserve"> в файл с расширением </w:t>
      </w:r>
      <w:r w:rsidRPr="00CC0B1F">
        <w:rPr>
          <w:rFonts w:eastAsia="MS Mincho"/>
          <w:sz w:val="28"/>
          <w:szCs w:val="26"/>
          <w:lang w:val="en-US"/>
        </w:rPr>
        <w:t>bmp</w:t>
      </w:r>
      <w:r w:rsidRPr="00CC0B1F">
        <w:rPr>
          <w:rFonts w:eastAsia="MS Mincho"/>
          <w:sz w:val="28"/>
          <w:szCs w:val="26"/>
        </w:rPr>
        <w:t>;</w:t>
      </w:r>
    </w:p>
    <w:p w:rsidR="00110DA8" w:rsidRPr="00CC0B1F" w:rsidRDefault="007768B4" w:rsidP="00B9143D">
      <w:pPr>
        <w:tabs>
          <w:tab w:val="left" w:pos="2410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Текст</w:t>
      </w:r>
      <w:r w:rsidR="00490544" w:rsidRPr="00CC0B1F">
        <w:rPr>
          <w:rFonts w:eastAsia="MS Mincho"/>
          <w:sz w:val="28"/>
          <w:szCs w:val="26"/>
        </w:rPr>
        <w:t>″</w:t>
      </w:r>
      <w:r w:rsidR="003F3AA7" w:rsidRPr="00CC0B1F">
        <w:rPr>
          <w:sz w:val="28"/>
          <w:szCs w:val="26"/>
        </w:rPr>
        <w:tab/>
      </w:r>
      <w:r w:rsidRPr="00CC0B1F">
        <w:rPr>
          <w:b/>
          <w:sz w:val="28"/>
          <w:szCs w:val="26"/>
        </w:rPr>
        <w:t>–</w:t>
      </w:r>
      <w:r w:rsidRPr="00CC0B1F">
        <w:rPr>
          <w:sz w:val="28"/>
          <w:szCs w:val="26"/>
        </w:rPr>
        <w:t xml:space="preserve"> сохранение текущего сигнала (или выбранного из </w:t>
      </w:r>
      <w:r w:rsidR="003F3AA7" w:rsidRPr="00CC0B1F">
        <w:rPr>
          <w:sz w:val="28"/>
          <w:szCs w:val="26"/>
        </w:rPr>
        <w:t>памяти</w:t>
      </w:r>
      <w:r w:rsidRPr="00CC0B1F">
        <w:rPr>
          <w:sz w:val="28"/>
          <w:szCs w:val="26"/>
        </w:rPr>
        <w:t xml:space="preserve"> в режимах 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ПОСЛЕДНИЕ</w:t>
      </w:r>
      <w:r w:rsidR="00A614BD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или </w:t>
      </w:r>
      <w:r w:rsidR="00490544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sz w:val="28"/>
          <w:szCs w:val="26"/>
        </w:rPr>
        <w:t>ПАМЯТЬ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ВНУТР</w:t>
      </w:r>
      <w:r w:rsidR="00490544" w:rsidRPr="00CC0B1F">
        <w:rPr>
          <w:rFonts w:ascii="Arial Narrow" w:hAnsi="Arial Narrow"/>
          <w:sz w:val="28"/>
          <w:szCs w:val="26"/>
          <w:lang w:val="en-US"/>
        </w:rPr>
        <w:t> </w:t>
      </w:r>
      <w:r w:rsidRPr="00CC0B1F">
        <w:rPr>
          <w:rFonts w:ascii="Arial Narrow" w:hAnsi="Arial Narrow"/>
          <w:sz w:val="28"/>
          <w:szCs w:val="26"/>
        </w:rPr>
        <w:t>ЗУ</w:t>
      </w:r>
      <w:r w:rsidR="001077D5" w:rsidRPr="00CC0B1F">
        <w:rPr>
          <w:rFonts w:eastAsia="MS Mincho"/>
          <w:sz w:val="28"/>
          <w:szCs w:val="26"/>
        </w:rPr>
        <w:t>″</w:t>
      </w:r>
      <w:r w:rsidR="003F3AA7" w:rsidRPr="00CC0B1F">
        <w:rPr>
          <w:rFonts w:eastAsia="MS Mincho"/>
          <w:sz w:val="28"/>
          <w:szCs w:val="26"/>
        </w:rPr>
        <w:t>)</w:t>
      </w:r>
      <w:r w:rsidRPr="00CC0B1F">
        <w:rPr>
          <w:sz w:val="28"/>
          <w:szCs w:val="26"/>
        </w:rPr>
        <w:t xml:space="preserve"> в текстовом виде в файл с расширением </w:t>
      </w:r>
      <w:r w:rsidRPr="00CC0B1F">
        <w:rPr>
          <w:sz w:val="28"/>
          <w:szCs w:val="26"/>
          <w:lang w:val="en-US"/>
        </w:rPr>
        <w:t>txt</w:t>
      </w:r>
      <w:r w:rsidRPr="00CC0B1F">
        <w:rPr>
          <w:sz w:val="28"/>
          <w:szCs w:val="26"/>
        </w:rPr>
        <w:t>, в котором записаны настройки и все точки сигнала.</w:t>
      </w:r>
    </w:p>
    <w:p w:rsidR="00F35F24" w:rsidRPr="00CC0B1F" w:rsidRDefault="00F35F24" w:rsidP="00355E06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BF7CC0" w:rsidRPr="00CC0B1F" w:rsidRDefault="004412F9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B0114E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  <w:lang w:val="en-US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Режим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кн</w:t>
      </w:r>
      <w:r w:rsidR="003C2E88" w:rsidRPr="00CC0B1F">
        <w:rPr>
          <w:rFonts w:ascii="Arial Narrow" w:hAnsi="Arial Narrow"/>
          <w:b/>
          <w:sz w:val="28"/>
          <w:szCs w:val="26"/>
        </w:rPr>
        <w:t> </w:t>
      </w:r>
      <w:r w:rsidR="00B0114E" w:rsidRPr="00CC0B1F">
        <w:rPr>
          <w:rFonts w:ascii="Arial Narrow" w:hAnsi="Arial Narrow"/>
          <w:b/>
          <w:sz w:val="28"/>
          <w:szCs w:val="26"/>
        </w:rPr>
        <w:t>ПАМЯТЬ</w:t>
      </w:r>
      <w:r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поз</w:t>
      </w:r>
      <w:r w:rsidR="002D13FF" w:rsidRPr="00CC0B1F">
        <w:rPr>
          <w:sz w:val="28"/>
          <w:szCs w:val="26"/>
        </w:rPr>
        <w:t xml:space="preserve">воляет изменить функцию кнопки 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rFonts w:ascii="Arial Narrow" w:hAnsi="Arial Narrow"/>
          <w:b/>
          <w:sz w:val="28"/>
          <w:szCs w:val="26"/>
        </w:rPr>
        <w:t>ПАМЯТЬ</w:t>
      </w:r>
      <w:r w:rsidR="002D13F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 xml:space="preserve"> таким образом, что по ее нажатию</w:t>
      </w:r>
      <w:r w:rsidR="00BF7CC0" w:rsidRPr="00CC0B1F">
        <w:rPr>
          <w:sz w:val="28"/>
          <w:szCs w:val="26"/>
        </w:rPr>
        <w:t xml:space="preserve"> будет производит</w:t>
      </w:r>
      <w:r w:rsidR="004E2AD1" w:rsidRPr="00CC0B1F">
        <w:rPr>
          <w:sz w:val="28"/>
          <w:szCs w:val="26"/>
        </w:rPr>
        <w:t>ь</w:t>
      </w:r>
      <w:r w:rsidR="00BF7CC0" w:rsidRPr="00CC0B1F">
        <w:rPr>
          <w:sz w:val="28"/>
          <w:szCs w:val="26"/>
        </w:rPr>
        <w:t>ся сохранение:</w:t>
      </w:r>
    </w:p>
    <w:p w:rsidR="00B0114E" w:rsidRPr="00CC0B1F" w:rsidRDefault="00BF7CC0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-</w:t>
      </w:r>
      <w:r w:rsidR="002C0801">
        <w:rPr>
          <w:sz w:val="28"/>
          <w:szCs w:val="26"/>
          <w:lang w:val="en-US"/>
        </w:rPr>
        <w:t> 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Меню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стандартный режим работы кнопки 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, при котором ее нажатие приводит к открытию страницы </w:t>
      </w:r>
      <w:r w:rsidR="0049000A" w:rsidRPr="00CC0B1F">
        <w:rPr>
          <w:sz w:val="28"/>
          <w:szCs w:val="26"/>
        </w:rPr>
        <w:t>меню</w:t>
      </w:r>
      <w:r w:rsidR="008E1F8F" w:rsidRPr="00CC0B1F">
        <w:rPr>
          <w:sz w:val="28"/>
          <w:szCs w:val="26"/>
        </w:rPr>
        <w:t xml:space="preserve"> </w:t>
      </w:r>
      <w:r w:rsidR="005319AF"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b/>
          <w:sz w:val="28"/>
          <w:szCs w:val="26"/>
        </w:rPr>
        <w:t>ПАМЯТЬ</w:t>
      </w:r>
      <w:r w:rsidR="005319AF" w:rsidRPr="00CC0B1F">
        <w:rPr>
          <w:rFonts w:eastAsia="MS Mincho"/>
          <w:sz w:val="28"/>
          <w:szCs w:val="26"/>
        </w:rPr>
        <w:t>″</w:t>
      </w:r>
      <w:r w:rsidR="005E1649" w:rsidRPr="00CC0B1F">
        <w:rPr>
          <w:sz w:val="28"/>
          <w:szCs w:val="26"/>
        </w:rPr>
        <w:t>.</w:t>
      </w:r>
      <w:r w:rsidRPr="00CC0B1F">
        <w:rPr>
          <w:sz w:val="28"/>
          <w:szCs w:val="26"/>
        </w:rPr>
        <w:t xml:space="preserve"> </w:t>
      </w:r>
    </w:p>
    <w:p w:rsidR="008E1F8F" w:rsidRPr="00CC0B1F" w:rsidRDefault="008E1F8F" w:rsidP="00355E06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-</w:t>
      </w:r>
      <w:r w:rsidR="002C0801">
        <w:rPr>
          <w:sz w:val="28"/>
          <w:szCs w:val="26"/>
          <w:lang w:val="en-US"/>
        </w:rPr>
        <w:t> 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Сохранение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- нажатие </w:t>
      </w:r>
      <w:r w:rsidR="007A1C4A" w:rsidRPr="00CC0B1F">
        <w:rPr>
          <w:sz w:val="28"/>
          <w:szCs w:val="26"/>
        </w:rPr>
        <w:t xml:space="preserve">физической </w:t>
      </w:r>
      <w:r w:rsidRPr="00CC0B1F">
        <w:rPr>
          <w:sz w:val="28"/>
          <w:szCs w:val="26"/>
        </w:rPr>
        <w:t xml:space="preserve">кнопки </w:t>
      </w:r>
      <w:r w:rsidR="008E7191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ПАМЯТЬ</w:t>
      </w:r>
      <w:r w:rsidR="008E7191" w:rsidRPr="00CC0B1F">
        <w:rPr>
          <w:rFonts w:eastAsia="MS Mincho"/>
          <w:sz w:val="28"/>
          <w:szCs w:val="26"/>
        </w:rPr>
        <w:t>″</w:t>
      </w:r>
      <w:r w:rsidR="007A1C4A" w:rsidRPr="00CC0B1F">
        <w:rPr>
          <w:rFonts w:eastAsia="MS Mincho"/>
          <w:sz w:val="28"/>
          <w:szCs w:val="26"/>
        </w:rPr>
        <w:t xml:space="preserve"> на осциллографе </w:t>
      </w:r>
      <w:r w:rsidRPr="00CC0B1F">
        <w:rPr>
          <w:sz w:val="28"/>
          <w:szCs w:val="26"/>
        </w:rPr>
        <w:t xml:space="preserve"> приводит к сохранению измерения на внешний н</w:t>
      </w:r>
      <w:r w:rsidR="004E2E27" w:rsidRPr="00CC0B1F">
        <w:rPr>
          <w:sz w:val="28"/>
          <w:szCs w:val="26"/>
        </w:rPr>
        <w:t>ос</w:t>
      </w:r>
      <w:r w:rsidRPr="00CC0B1F">
        <w:rPr>
          <w:sz w:val="28"/>
          <w:szCs w:val="26"/>
        </w:rPr>
        <w:t>итель</w:t>
      </w:r>
      <w:r w:rsidR="0049000A" w:rsidRPr="00CC0B1F">
        <w:rPr>
          <w:sz w:val="28"/>
          <w:szCs w:val="26"/>
        </w:rPr>
        <w:t xml:space="preserve"> (</w:t>
      </w:r>
      <w:r w:rsidR="00C814CE" w:rsidRPr="00CC0B1F">
        <w:rPr>
          <w:sz w:val="28"/>
          <w:szCs w:val="26"/>
        </w:rPr>
        <w:t xml:space="preserve">если он </w:t>
      </w:r>
      <w:r w:rsidR="0049000A" w:rsidRPr="00CC0B1F">
        <w:rPr>
          <w:sz w:val="28"/>
          <w:szCs w:val="26"/>
        </w:rPr>
        <w:t>подключен)</w:t>
      </w:r>
      <w:r w:rsidRPr="00CC0B1F">
        <w:rPr>
          <w:sz w:val="28"/>
          <w:szCs w:val="26"/>
        </w:rPr>
        <w:t>.</w:t>
      </w:r>
    </w:p>
    <w:p w:rsidR="0059282D" w:rsidRPr="00CC0B1F" w:rsidRDefault="0059282D" w:rsidP="00825A2F">
      <w:pPr>
        <w:spacing w:line="276" w:lineRule="auto"/>
        <w:ind w:firstLine="567"/>
        <w:jc w:val="both"/>
        <w:rPr>
          <w:rFonts w:eastAsia="MS Mincho"/>
          <w:sz w:val="18"/>
          <w:szCs w:val="16"/>
        </w:rPr>
      </w:pPr>
    </w:p>
    <w:p w:rsidR="008E1F8F" w:rsidRPr="00CC0B1F" w:rsidRDefault="008E7191" w:rsidP="00825A2F">
      <w:pPr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ЗУ</w:t>
      </w:r>
      <w:r w:rsidRPr="00CC0B1F">
        <w:rPr>
          <w:rFonts w:ascii="Arial Narrow" w:eastAsia="MS Mincho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Автоподкл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 xml:space="preserve"> - </w:t>
      </w:r>
      <w:r w:rsidR="001C3C31" w:rsidRPr="00CC0B1F">
        <w:rPr>
          <w:sz w:val="28"/>
          <w:szCs w:val="26"/>
        </w:rPr>
        <w:t xml:space="preserve">при выборе 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rFonts w:ascii="Arial Narrow" w:hAnsi="Arial Narrow"/>
          <w:b/>
          <w:sz w:val="28"/>
          <w:szCs w:val="26"/>
        </w:rPr>
        <w:t>Вкл</w:t>
      </w:r>
      <w:r w:rsidRPr="00CC0B1F">
        <w:rPr>
          <w:rFonts w:eastAsia="MS Mincho"/>
          <w:sz w:val="28"/>
          <w:szCs w:val="26"/>
        </w:rPr>
        <w:t>″</w:t>
      </w:r>
      <w:r w:rsidR="001C3C31" w:rsidRPr="00CC0B1F">
        <w:rPr>
          <w:sz w:val="28"/>
          <w:szCs w:val="26"/>
        </w:rPr>
        <w:t xml:space="preserve"> </w:t>
      </w:r>
      <w:r w:rsidR="008E1F8F" w:rsidRPr="00CC0B1F">
        <w:rPr>
          <w:sz w:val="28"/>
          <w:szCs w:val="26"/>
        </w:rPr>
        <w:t xml:space="preserve">позволяет при подключении внешнего </w:t>
      </w:r>
      <w:r w:rsidR="00D84E19" w:rsidRPr="00CC0B1F">
        <w:rPr>
          <w:sz w:val="28"/>
          <w:szCs w:val="26"/>
        </w:rPr>
        <w:t>носителя</w:t>
      </w:r>
      <w:r w:rsidR="008E1F8F" w:rsidRPr="00CC0B1F">
        <w:rPr>
          <w:sz w:val="28"/>
          <w:szCs w:val="26"/>
        </w:rPr>
        <w:t xml:space="preserve"> автоматически открывать страницу 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rFonts w:ascii="Arial Narrow" w:hAnsi="Arial Narrow"/>
          <w:sz w:val="28"/>
          <w:szCs w:val="26"/>
        </w:rPr>
        <w:t>ПАМЯТЬ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sz w:val="28"/>
          <w:szCs w:val="26"/>
        </w:rPr>
        <w:t>ВНЕШН ЗУ</w:t>
      </w:r>
      <w:r w:rsidRPr="00CC0B1F">
        <w:rPr>
          <w:rFonts w:ascii="Arial Narrow" w:hAnsi="Arial Narrow"/>
          <w:sz w:val="28"/>
          <w:szCs w:val="26"/>
        </w:rPr>
        <w:t> </w:t>
      </w:r>
      <w:r w:rsidR="005244D3" w:rsidRPr="00CC0B1F">
        <w:rPr>
          <w:rFonts w:ascii="Arial Narrow" w:hAnsi="Arial Narrow"/>
          <w:sz w:val="28"/>
          <w:szCs w:val="26"/>
        </w:rPr>
        <w:t>/</w:t>
      </w:r>
      <w:r w:rsidRPr="00CC0B1F">
        <w:rPr>
          <w:rFonts w:ascii="Arial Narrow" w:hAnsi="Arial Narrow"/>
          <w:sz w:val="28"/>
          <w:szCs w:val="26"/>
        </w:rPr>
        <w:t> </w:t>
      </w:r>
      <w:r w:rsidR="008E1F8F" w:rsidRPr="00CC0B1F">
        <w:rPr>
          <w:rFonts w:ascii="Arial Narrow" w:hAnsi="Arial Narrow"/>
          <w:b/>
          <w:sz w:val="28"/>
          <w:szCs w:val="26"/>
        </w:rPr>
        <w:t>КАТАЛОГ</w:t>
      </w:r>
      <w:r w:rsidRPr="00CC0B1F">
        <w:rPr>
          <w:rFonts w:eastAsia="MS Mincho"/>
          <w:sz w:val="28"/>
          <w:szCs w:val="26"/>
        </w:rPr>
        <w:t>″</w:t>
      </w:r>
      <w:r w:rsidR="008E1F8F" w:rsidRPr="00CC0B1F">
        <w:rPr>
          <w:sz w:val="28"/>
          <w:szCs w:val="26"/>
        </w:rPr>
        <w:t>.</w:t>
      </w:r>
    </w:p>
    <w:p w:rsidR="002A6DDD" w:rsidRDefault="00BE3200" w:rsidP="00DA3DAD">
      <w:pPr>
        <w:pStyle w:val="3"/>
      </w:pPr>
      <w:r>
        <w:br w:type="page"/>
      </w:r>
      <w:bookmarkStart w:id="54" w:name="_Toc498074091"/>
      <w:r w:rsidR="002A330E">
        <w:lastRenderedPageBreak/>
        <w:t>3.1</w:t>
      </w:r>
      <w:r w:rsidR="003F044E">
        <w:t>3</w:t>
      </w:r>
      <w:r w:rsidR="002A330E">
        <w:tab/>
      </w:r>
      <w:r w:rsidR="00314DED">
        <w:t>И</w:t>
      </w:r>
      <w:r w:rsidR="002A6DDD">
        <w:t>спользование дополнительных возможностей осциллографа</w:t>
      </w:r>
      <w:bookmarkEnd w:id="53"/>
      <w:bookmarkEnd w:id="54"/>
    </w:p>
    <w:p w:rsidR="00CC67C4" w:rsidRPr="00CC67C4" w:rsidRDefault="00CC67C4" w:rsidP="00CC67C4">
      <w:pPr>
        <w:tabs>
          <w:tab w:val="left" w:pos="1418"/>
        </w:tabs>
        <w:spacing w:line="276" w:lineRule="auto"/>
        <w:ind w:firstLine="567"/>
        <w:jc w:val="both"/>
        <w:rPr>
          <w:sz w:val="12"/>
          <w:szCs w:val="12"/>
        </w:rPr>
      </w:pPr>
    </w:p>
    <w:p w:rsidR="002A6DDD" w:rsidRPr="00CC0B1F" w:rsidRDefault="002A330E" w:rsidP="00045C14">
      <w:pPr>
        <w:tabs>
          <w:tab w:val="left" w:pos="1418"/>
        </w:tabs>
        <w:spacing w:line="276" w:lineRule="auto"/>
        <w:ind w:firstLine="566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3.1</w:t>
      </w:r>
      <w:r w:rsidR="003F044E" w:rsidRPr="00CC0B1F">
        <w:rPr>
          <w:sz w:val="28"/>
          <w:szCs w:val="26"/>
        </w:rPr>
        <w:t>3</w:t>
      </w:r>
      <w:r w:rsidRPr="00CC0B1F">
        <w:rPr>
          <w:sz w:val="28"/>
          <w:szCs w:val="26"/>
        </w:rPr>
        <w:t>.1</w:t>
      </w:r>
      <w:r w:rsidRPr="00CC0B1F">
        <w:rPr>
          <w:sz w:val="28"/>
          <w:szCs w:val="26"/>
        </w:rPr>
        <w:tab/>
      </w:r>
      <w:r w:rsidR="002A6DDD" w:rsidRPr="00CC0B1F">
        <w:rPr>
          <w:sz w:val="28"/>
          <w:szCs w:val="26"/>
        </w:rPr>
        <w:t xml:space="preserve">Меню </w:t>
      </w:r>
      <w:r w:rsidR="00504019" w:rsidRPr="00CC0B1F">
        <w:rPr>
          <w:rFonts w:eastAsia="MS Mincho"/>
          <w:sz w:val="28"/>
          <w:szCs w:val="26"/>
        </w:rPr>
        <w:t>″</w:t>
      </w:r>
      <w:r w:rsidR="00504019" w:rsidRPr="00CC0B1F">
        <w:rPr>
          <w:rFonts w:ascii="Arial Narrow" w:hAnsi="Arial Narrow"/>
          <w:b/>
          <w:sz w:val="28"/>
          <w:szCs w:val="26"/>
        </w:rPr>
        <w:t>СЕРВИС</w:t>
      </w:r>
      <w:r w:rsidR="00504019" w:rsidRPr="00CC0B1F">
        <w:rPr>
          <w:rFonts w:eastAsia="MS Mincho"/>
          <w:sz w:val="28"/>
          <w:szCs w:val="26"/>
        </w:rPr>
        <w:t xml:space="preserve">″ </w:t>
      </w:r>
      <w:r w:rsidR="002A6DDD" w:rsidRPr="00CC0B1F">
        <w:rPr>
          <w:sz w:val="28"/>
          <w:szCs w:val="26"/>
        </w:rPr>
        <w:t xml:space="preserve">состоит из </w:t>
      </w:r>
      <w:r w:rsidR="00011A8B" w:rsidRPr="00CC0B1F">
        <w:rPr>
          <w:sz w:val="28"/>
          <w:szCs w:val="26"/>
        </w:rPr>
        <w:t>трех</w:t>
      </w:r>
      <w:r w:rsidR="002A6DDD" w:rsidRPr="00CC0B1F">
        <w:rPr>
          <w:sz w:val="28"/>
          <w:szCs w:val="26"/>
        </w:rPr>
        <w:t xml:space="preserve"> страниц</w:t>
      </w:r>
      <w:r w:rsidR="00EA4CB7" w:rsidRPr="00CC0B1F">
        <w:rPr>
          <w:sz w:val="28"/>
          <w:szCs w:val="26"/>
        </w:rPr>
        <w:t xml:space="preserve">. </w:t>
      </w:r>
      <w:r w:rsidR="00494A2B" w:rsidRPr="00CC0B1F">
        <w:rPr>
          <w:sz w:val="28"/>
          <w:szCs w:val="26"/>
        </w:rPr>
        <w:t>П</w:t>
      </w:r>
      <w:r w:rsidR="00EA4CB7" w:rsidRPr="00CC0B1F">
        <w:rPr>
          <w:sz w:val="28"/>
          <w:szCs w:val="26"/>
        </w:rPr>
        <w:t>ерв</w:t>
      </w:r>
      <w:r w:rsidR="00494A2B" w:rsidRPr="00CC0B1F">
        <w:rPr>
          <w:sz w:val="28"/>
          <w:szCs w:val="26"/>
        </w:rPr>
        <w:t>ая</w:t>
      </w:r>
      <w:r w:rsidR="00EA4CB7" w:rsidRPr="00CC0B1F">
        <w:rPr>
          <w:sz w:val="28"/>
          <w:szCs w:val="26"/>
        </w:rPr>
        <w:t xml:space="preserve"> страниц</w:t>
      </w:r>
      <w:r w:rsidR="00494A2B" w:rsidRPr="00CC0B1F">
        <w:rPr>
          <w:sz w:val="28"/>
          <w:szCs w:val="26"/>
        </w:rPr>
        <w:t>а</w:t>
      </w:r>
      <w:r w:rsidR="002A6DDD" w:rsidRPr="00CC0B1F">
        <w:rPr>
          <w:sz w:val="28"/>
          <w:szCs w:val="26"/>
        </w:rPr>
        <w:t xml:space="preserve"> </w:t>
      </w:r>
      <w:r w:rsidR="00494A2B" w:rsidRPr="00CC0B1F">
        <w:rPr>
          <w:sz w:val="28"/>
          <w:szCs w:val="26"/>
        </w:rPr>
        <w:t>включает</w:t>
      </w:r>
      <w:r w:rsidR="00EA4CB7" w:rsidRPr="00CC0B1F">
        <w:rPr>
          <w:sz w:val="28"/>
          <w:szCs w:val="26"/>
        </w:rPr>
        <w:t xml:space="preserve"> </w:t>
      </w:r>
      <w:r w:rsidR="00E77130" w:rsidRPr="00CC0B1F">
        <w:rPr>
          <w:sz w:val="28"/>
          <w:szCs w:val="26"/>
        </w:rPr>
        <w:t>пункты</w:t>
      </w:r>
      <w:r w:rsidR="002A6DDD" w:rsidRPr="00CC0B1F">
        <w:rPr>
          <w:sz w:val="28"/>
          <w:szCs w:val="26"/>
        </w:rPr>
        <w:t>:</w:t>
      </w:r>
    </w:p>
    <w:p w:rsidR="002A6DDD" w:rsidRPr="00CC0B1F" w:rsidRDefault="002A6DDD" w:rsidP="00C754D9">
      <w:pPr>
        <w:spacing w:before="6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Сброс настроек</w:t>
      </w:r>
      <w:r w:rsidR="003427CE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все настройки режимов и параметров в исходное состояние (заводские настройки) при выполнен</w:t>
      </w:r>
      <w:r w:rsidR="00FA2A66" w:rsidRPr="00CC0B1F">
        <w:rPr>
          <w:sz w:val="28"/>
          <w:szCs w:val="26"/>
        </w:rPr>
        <w:t>ии указаний, всплывающих на ЖКЭ</w:t>
      </w:r>
      <w:r w:rsidR="00504019" w:rsidRPr="00CC0B1F">
        <w:rPr>
          <w:sz w:val="28"/>
          <w:szCs w:val="26"/>
        </w:rPr>
        <w:t>;</w:t>
      </w:r>
    </w:p>
    <w:p w:rsidR="002A6DDD" w:rsidRPr="00CC0B1F" w:rsidRDefault="002A6DDD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>-</w:t>
      </w:r>
      <w:r w:rsidR="0010583C" w:rsidRPr="00CC0B1F">
        <w:rPr>
          <w:sz w:val="28"/>
          <w:szCs w:val="26"/>
        </w:rPr>
        <w:t> 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="00D94CFF"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режим автопоиска основных временных и амплитудных параметров, адаптацию условий развертки и синхронизации осциллографа к измеряемому сигналу</w:t>
      </w:r>
      <w:r w:rsidR="00C16541" w:rsidRPr="00CC0B1F">
        <w:rPr>
          <w:sz w:val="28"/>
          <w:szCs w:val="26"/>
        </w:rPr>
        <w:t>.</w:t>
      </w:r>
    </w:p>
    <w:p w:rsidR="00991FE4" w:rsidRPr="00CC0B1F" w:rsidRDefault="00991FE4" w:rsidP="00991FE4">
      <w:pPr>
        <w:tabs>
          <w:tab w:val="left" w:pos="1248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Необходимо учитывать, что после выполнения процедуры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Поиск сигнала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будут утеряны предыдущие настройки: коэффициенты отклонения и смещение в каналах, коэффициенты развертки, значения пред-</w:t>
      </w:r>
      <w:r w:rsidR="00CE2DBA" w:rsidRPr="00CC0B1F">
        <w:rPr>
          <w:sz w:val="28"/>
          <w:szCs w:val="26"/>
        </w:rPr>
        <w:t xml:space="preserve"> </w:t>
      </w:r>
      <w:r w:rsidRPr="00CC0B1F">
        <w:rPr>
          <w:sz w:val="28"/>
          <w:szCs w:val="26"/>
        </w:rPr>
        <w:t>и послезапуска, условия и уровень синхронизации, поэтому целесообразно производить поиск сигнала, когда отсутствует предварительная информация о нем. Сигналы сложной формы не всегда позволяют произвести поиск. Автоматическая установка осуществля</w:t>
      </w:r>
      <w:r w:rsidR="004E2AD1" w:rsidRPr="00CC0B1F">
        <w:rPr>
          <w:sz w:val="28"/>
          <w:szCs w:val="26"/>
        </w:rPr>
        <w:t>ется для сигналов с частотой не </w:t>
      </w:r>
      <w:r w:rsidRPr="00CC0B1F">
        <w:rPr>
          <w:sz w:val="28"/>
          <w:szCs w:val="26"/>
        </w:rPr>
        <w:t>менее 20 Гц и скважностью более 1 %</w:t>
      </w:r>
      <w:r w:rsidR="006D1D80" w:rsidRPr="00CC0B1F">
        <w:rPr>
          <w:sz w:val="28"/>
          <w:szCs w:val="26"/>
        </w:rPr>
        <w:t>;</w:t>
      </w:r>
    </w:p>
    <w:p w:rsidR="002A6DDD" w:rsidRPr="00CC0B1F" w:rsidRDefault="002C0801" w:rsidP="00586BC6">
      <w:pPr>
        <w:spacing w:before="8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t>-</w:t>
      </w:r>
      <w:r>
        <w:rPr>
          <w:sz w:val="28"/>
          <w:szCs w:val="26"/>
          <w:lang w:val="en-US"/>
        </w:rPr>
        <w:t> </w:t>
      </w:r>
      <w:r w:rsidR="00D94CFF" w:rsidRPr="00CC0B1F">
        <w:rPr>
          <w:rFonts w:eastAsia="MS Mincho"/>
          <w:sz w:val="28"/>
          <w:szCs w:val="26"/>
        </w:rPr>
        <w:t>″</w:t>
      </w:r>
      <w:r w:rsidR="002A6DDD" w:rsidRPr="00CC0B1F">
        <w:rPr>
          <w:rFonts w:ascii="Arial Narrow" w:hAnsi="Arial Narrow"/>
          <w:b/>
          <w:sz w:val="28"/>
          <w:szCs w:val="26"/>
        </w:rPr>
        <w:t>КАЛИБРАТОР</w:t>
      </w:r>
      <w:r w:rsidR="00D94CFF" w:rsidRPr="00CC0B1F">
        <w:rPr>
          <w:rFonts w:eastAsia="MS Mincho"/>
          <w:sz w:val="28"/>
          <w:szCs w:val="26"/>
        </w:rPr>
        <w:t>″</w:t>
      </w:r>
      <w:r w:rsidR="002A6DDD" w:rsidRPr="00CC0B1F">
        <w:rPr>
          <w:sz w:val="28"/>
          <w:szCs w:val="26"/>
        </w:rPr>
        <w:t>. Устанавливает состояние калибратора для проведения процедуры калибровки осциллографа</w:t>
      </w:r>
      <w:r w:rsidR="000353F5" w:rsidRPr="00CC0B1F">
        <w:rPr>
          <w:sz w:val="28"/>
          <w:szCs w:val="26"/>
        </w:rPr>
        <w:t xml:space="preserve"> и позволяет выполнить процедуру калибровки</w:t>
      </w:r>
      <w:r w:rsidR="006D1D80" w:rsidRPr="00CC0B1F">
        <w:rPr>
          <w:sz w:val="28"/>
          <w:szCs w:val="26"/>
        </w:rPr>
        <w:t>.</w:t>
      </w:r>
    </w:p>
    <w:p w:rsidR="006D1D80" w:rsidRPr="00CC0B1F" w:rsidRDefault="006D1D80" w:rsidP="00A32E6D">
      <w:pPr>
        <w:tabs>
          <w:tab w:val="left" w:pos="1404"/>
        </w:tabs>
        <w:spacing w:line="276" w:lineRule="auto"/>
        <w:ind w:firstLine="567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Процедура калибровки описана в 3.7. </w:t>
      </w:r>
      <w:r w:rsidR="00CE2DBA" w:rsidRPr="00CC0B1F">
        <w:rPr>
          <w:sz w:val="28"/>
          <w:szCs w:val="26"/>
        </w:rPr>
        <w:t>При выборе в меню</w:t>
      </w:r>
      <w:r w:rsidRPr="00CC0B1F">
        <w:rPr>
          <w:sz w:val="28"/>
          <w:szCs w:val="26"/>
        </w:rPr>
        <w:t xml:space="preserve">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Перем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, на выходе калибратора присутствуют пр</w:t>
      </w:r>
      <w:r w:rsidR="00FE22E1" w:rsidRPr="00CC0B1F">
        <w:rPr>
          <w:sz w:val="28"/>
          <w:szCs w:val="26"/>
        </w:rPr>
        <w:t>ямоугольные импульсы частотой 1 </w:t>
      </w:r>
      <w:r w:rsidRPr="00CC0B1F">
        <w:rPr>
          <w:sz w:val="28"/>
          <w:szCs w:val="26"/>
        </w:rPr>
        <w:t xml:space="preserve">кГц и амплитудой 4 В, </w:t>
      </w:r>
      <w:r w:rsidR="00CE2DBA" w:rsidRPr="00CC0B1F">
        <w:rPr>
          <w:sz w:val="28"/>
          <w:szCs w:val="26"/>
        </w:rPr>
        <w:t xml:space="preserve">которые </w:t>
      </w:r>
      <w:r w:rsidRPr="00CC0B1F">
        <w:rPr>
          <w:sz w:val="28"/>
          <w:szCs w:val="26"/>
        </w:rPr>
        <w:t>использу</w:t>
      </w:r>
      <w:r w:rsidR="00CE2DBA" w:rsidRPr="00CC0B1F">
        <w:rPr>
          <w:sz w:val="28"/>
          <w:szCs w:val="26"/>
        </w:rPr>
        <w:t>ю</w:t>
      </w:r>
      <w:r w:rsidRPr="00CC0B1F">
        <w:rPr>
          <w:sz w:val="28"/>
          <w:szCs w:val="26"/>
        </w:rPr>
        <w:t>тся для компенсации делителей и калибровки осциллографа. При</w:t>
      </w:r>
      <w:r w:rsidR="00CE2DBA" w:rsidRPr="00CC0B1F">
        <w:rPr>
          <w:sz w:val="28"/>
          <w:szCs w:val="26"/>
        </w:rPr>
        <w:t> </w:t>
      </w:r>
      <w:r w:rsidRPr="00CC0B1F">
        <w:rPr>
          <w:sz w:val="28"/>
          <w:szCs w:val="26"/>
        </w:rPr>
        <w:t xml:space="preserve">значении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+4 </w:t>
      </w:r>
      <w:r w:rsidR="00796599" w:rsidRPr="00CC0B1F">
        <w:rPr>
          <w:rFonts w:ascii="Arial Narrow" w:hAnsi="Arial Narrow"/>
          <w:b/>
          <w:sz w:val="28"/>
          <w:szCs w:val="26"/>
          <w:lang w:val="en-US"/>
        </w:rPr>
        <w:t>V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 на выходе калибратора устанавливается постоянный уровень 4 В, используется для и</w:t>
      </w:r>
      <w:r w:rsidR="00BE3658" w:rsidRPr="00CC0B1F">
        <w:rPr>
          <w:sz w:val="28"/>
          <w:szCs w:val="26"/>
        </w:rPr>
        <w:t>змерения напряжения калибратора;</w:t>
      </w:r>
    </w:p>
    <w:p w:rsidR="005840E9" w:rsidRPr="00CC0B1F" w:rsidRDefault="005840E9" w:rsidP="00586BC6">
      <w:pPr>
        <w:spacing w:before="80" w:line="276" w:lineRule="auto"/>
        <w:ind w:firstLine="567"/>
        <w:rPr>
          <w:sz w:val="28"/>
          <w:szCs w:val="26"/>
        </w:rPr>
      </w:pPr>
      <w:r w:rsidRPr="00CC0B1F">
        <w:rPr>
          <w:sz w:val="28"/>
          <w:szCs w:val="26"/>
        </w:rPr>
        <w:t xml:space="preserve">-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caps/>
          <w:sz w:val="28"/>
          <w:szCs w:val="26"/>
        </w:rPr>
        <w:t>Регистратор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Включает осциллограф в режим регистратора сигналов</w:t>
      </w:r>
      <w:r w:rsidR="007178B0" w:rsidRPr="00CC0B1F">
        <w:rPr>
          <w:sz w:val="28"/>
          <w:szCs w:val="26"/>
        </w:rPr>
        <w:t>;</w:t>
      </w:r>
    </w:p>
    <w:p w:rsidR="00B471D5" w:rsidRPr="00CC0B1F" w:rsidRDefault="00045C14" w:rsidP="00586BC6">
      <w:pPr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t>- 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rFonts w:ascii="Arial Narrow" w:hAnsi="Arial Narrow"/>
          <w:b/>
          <w:sz w:val="28"/>
          <w:szCs w:val="26"/>
        </w:rPr>
        <w:t>СПЕКТР</w:t>
      </w:r>
      <w:r w:rsidR="00B471D5" w:rsidRPr="00CC0B1F">
        <w:rPr>
          <w:rFonts w:eastAsia="MS Mincho"/>
          <w:sz w:val="28"/>
          <w:szCs w:val="26"/>
        </w:rPr>
        <w:t>″</w:t>
      </w:r>
      <w:r w:rsidR="00B471D5" w:rsidRPr="00CC0B1F">
        <w:rPr>
          <w:sz w:val="28"/>
          <w:szCs w:val="26"/>
        </w:rPr>
        <w:t>. Состоит из двух страниц, включающие следующие пункты</w:t>
      </w:r>
      <w:r w:rsidR="0034074C" w:rsidRPr="00CC0B1F">
        <w:rPr>
          <w:sz w:val="28"/>
          <w:szCs w:val="26"/>
        </w:rPr>
        <w:t xml:space="preserve"> (рисунок</w:t>
      </w:r>
      <w:r w:rsidR="00CC0B1F">
        <w:rPr>
          <w:sz w:val="28"/>
          <w:szCs w:val="26"/>
        </w:rPr>
        <w:t> </w:t>
      </w:r>
      <w:r w:rsidR="0034074C" w:rsidRPr="00CC0B1F">
        <w:rPr>
          <w:sz w:val="28"/>
          <w:szCs w:val="26"/>
        </w:rPr>
        <w:t>3.3</w:t>
      </w:r>
      <w:r w:rsidR="00B471D5" w:rsidRPr="00CC0B1F">
        <w:rPr>
          <w:sz w:val="28"/>
          <w:szCs w:val="26"/>
        </w:rPr>
        <w:t>):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1)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Отображение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Устанавливает отображение спектра сигнала на ЖКЭ;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2)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Шкала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шкалу отображения (линейная, логарифмическая);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3)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Источник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Выбирает источник сигнала (канал 1 (2));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4)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Окно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 xml:space="preserve">. Выбирает окно </w:t>
      </w:r>
      <w:r w:rsidR="00FE22E1" w:rsidRPr="00CC0B1F">
        <w:rPr>
          <w:sz w:val="28"/>
          <w:szCs w:val="26"/>
        </w:rPr>
        <w:t>БПФ</w:t>
      </w:r>
      <w:r w:rsidRPr="00CC0B1F">
        <w:rPr>
          <w:sz w:val="28"/>
          <w:szCs w:val="26"/>
        </w:rPr>
        <w:t>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5)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КУРСОРЫ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sz w:val="28"/>
          <w:szCs w:val="26"/>
        </w:rPr>
        <w:t>. Позволяет устанавливать курсоры и производить по ним измерения, результат которых отображается в правой части экрана;</w:t>
      </w:r>
    </w:p>
    <w:p w:rsidR="00B471D5" w:rsidRPr="00CC0B1F" w:rsidRDefault="00B471D5" w:rsidP="00CC67C4">
      <w:pPr>
        <w:spacing w:line="276" w:lineRule="auto"/>
        <w:jc w:val="both"/>
        <w:rPr>
          <w:sz w:val="28"/>
          <w:szCs w:val="26"/>
        </w:rPr>
      </w:pPr>
      <w:r w:rsidRPr="00CC0B1F">
        <w:rPr>
          <w:sz w:val="28"/>
          <w:szCs w:val="26"/>
        </w:rPr>
        <w:t xml:space="preserve">6) </w:t>
      </w:r>
      <w:r w:rsidRPr="00CC0B1F">
        <w:rPr>
          <w:rFonts w:eastAsia="MS Mincho"/>
          <w:sz w:val="28"/>
          <w:szCs w:val="26"/>
        </w:rPr>
        <w:t>″</w:t>
      </w:r>
      <w:r w:rsidRPr="00CC0B1F">
        <w:rPr>
          <w:rFonts w:ascii="Arial Narrow" w:hAnsi="Arial Narrow"/>
          <w:b/>
          <w:sz w:val="28"/>
          <w:szCs w:val="26"/>
        </w:rPr>
        <w:t>Диапазон</w:t>
      </w:r>
      <w:r w:rsidRPr="00CC0B1F">
        <w:rPr>
          <w:rFonts w:eastAsia="MS Mincho"/>
          <w:sz w:val="28"/>
          <w:szCs w:val="26"/>
        </w:rPr>
        <w:t>″</w:t>
      </w:r>
      <w:r w:rsidR="00FE22E1" w:rsidRPr="00CC0B1F">
        <w:rPr>
          <w:rFonts w:eastAsia="MS Mincho"/>
          <w:sz w:val="28"/>
          <w:szCs w:val="26"/>
        </w:rPr>
        <w:t>.</w:t>
      </w:r>
      <w:r w:rsidRPr="00CC0B1F">
        <w:rPr>
          <w:sz w:val="28"/>
          <w:szCs w:val="26"/>
        </w:rPr>
        <w:t xml:space="preserve"> Задает диапазон отображения спектра – 40, 60, 80 дБ;</w:t>
      </w:r>
    </w:p>
    <w:p w:rsidR="00E119D4" w:rsidRDefault="007F499E" w:rsidP="00E119D4">
      <w:pPr>
        <w:spacing w:line="276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034790" cy="3041015"/>
            <wp:effectExtent l="0" t="0" r="3810" b="6985"/>
            <wp:docPr id="78" name="Рисунок 78" descr="Signal_00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Signal_003_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D4" w:rsidRPr="00D57179" w:rsidRDefault="00E119D4" w:rsidP="00E119D4">
      <w:pPr>
        <w:spacing w:line="276" w:lineRule="auto"/>
        <w:ind w:firstLine="0"/>
        <w:jc w:val="center"/>
        <w:rPr>
          <w:sz w:val="16"/>
          <w:szCs w:val="16"/>
        </w:rPr>
      </w:pPr>
    </w:p>
    <w:p w:rsidR="00E119D4" w:rsidRPr="00AB1CE4" w:rsidRDefault="0034074C" w:rsidP="00E119D4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3.3</w:t>
      </w:r>
      <w:r w:rsidR="00E119D4" w:rsidRPr="00AB1CE4">
        <w:rPr>
          <w:sz w:val="28"/>
          <w:szCs w:val="26"/>
        </w:rPr>
        <w:t xml:space="preserve"> – Окно 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rFonts w:ascii="Arial Narrow" w:hAnsi="Arial Narrow"/>
          <w:sz w:val="28"/>
          <w:szCs w:val="26"/>
        </w:rPr>
        <w:t>СПЕКТР</w:t>
      </w:r>
      <w:r w:rsidR="00E119D4" w:rsidRPr="00AB1CE4">
        <w:rPr>
          <w:rFonts w:eastAsia="MS Mincho"/>
          <w:sz w:val="28"/>
          <w:szCs w:val="26"/>
        </w:rPr>
        <w:t>″</w:t>
      </w:r>
      <w:r w:rsidR="00E119D4" w:rsidRPr="00AB1CE4">
        <w:rPr>
          <w:sz w:val="28"/>
          <w:szCs w:val="26"/>
        </w:rPr>
        <w:t xml:space="preserve"> - режим спектрального анализа  (Пример)</w:t>
      </w:r>
    </w:p>
    <w:p w:rsidR="005B5636" w:rsidRPr="00AB1CE4" w:rsidRDefault="005B5636" w:rsidP="005C6FB8">
      <w:pPr>
        <w:tabs>
          <w:tab w:val="left" w:pos="1418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3.13.2</w:t>
      </w:r>
      <w:r w:rsidRPr="00AB1CE4">
        <w:rPr>
          <w:sz w:val="28"/>
          <w:szCs w:val="26"/>
        </w:rPr>
        <w:tab/>
        <w:t xml:space="preserve">На второй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расположены пункты:</w:t>
      </w:r>
    </w:p>
    <w:p w:rsidR="001C3C31" w:rsidRPr="00AB1CE4" w:rsidRDefault="00000334" w:rsidP="00D434D8">
      <w:pPr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</w:t>
      </w:r>
      <w:r w:rsidR="00D94CFF" w:rsidRPr="00AB1CE4">
        <w:rPr>
          <w:sz w:val="28"/>
          <w:szCs w:val="26"/>
        </w:rPr>
        <w:t xml:space="preserve"> 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ФУНКЦИЯ</w:t>
      </w:r>
      <w:r w:rsidR="00D94CFF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>. Позволяет производить суммирование/умножение сигналов обоих каналов между собой с масштабом одного из каналов</w:t>
      </w:r>
      <w:r w:rsidR="0034074C" w:rsidRPr="00AB1CE4">
        <w:rPr>
          <w:sz w:val="28"/>
          <w:szCs w:val="26"/>
        </w:rPr>
        <w:t xml:space="preserve"> (рисунок 3.4</w:t>
      </w:r>
      <w:r w:rsidR="0081718B" w:rsidRPr="00AB1CE4">
        <w:rPr>
          <w:sz w:val="28"/>
          <w:szCs w:val="26"/>
        </w:rPr>
        <w:t>)</w:t>
      </w:r>
      <w:r w:rsidR="005D3F76" w:rsidRPr="00AB1CE4">
        <w:rPr>
          <w:sz w:val="28"/>
          <w:szCs w:val="26"/>
        </w:rPr>
        <w:t>;</w:t>
      </w:r>
    </w:p>
    <w:p w:rsidR="0081718B" w:rsidRPr="002E6355" w:rsidRDefault="0081718B" w:rsidP="00000334">
      <w:pPr>
        <w:spacing w:line="276" w:lineRule="auto"/>
        <w:ind w:firstLine="567"/>
        <w:jc w:val="both"/>
        <w:rPr>
          <w:sz w:val="20"/>
          <w:szCs w:val="20"/>
        </w:rPr>
      </w:pPr>
    </w:p>
    <w:p w:rsidR="0081718B" w:rsidRDefault="007F499E" w:rsidP="00586BC6">
      <w:pPr>
        <w:tabs>
          <w:tab w:val="left" w:pos="8346"/>
        </w:tabs>
        <w:spacing w:line="276" w:lineRule="auto"/>
        <w:ind w:firstLine="0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4034790" cy="3041015"/>
            <wp:effectExtent l="0" t="0" r="3810" b="6985"/>
            <wp:docPr id="79" name="Рисунок 79" descr="Signal_00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ignal_004_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18B" w:rsidRPr="0081718B" w:rsidRDefault="0081718B" w:rsidP="00000334">
      <w:pPr>
        <w:spacing w:line="276" w:lineRule="auto"/>
        <w:ind w:firstLine="567"/>
        <w:jc w:val="both"/>
        <w:rPr>
          <w:sz w:val="16"/>
          <w:szCs w:val="16"/>
        </w:rPr>
      </w:pPr>
    </w:p>
    <w:p w:rsidR="0081718B" w:rsidRPr="00AB1CE4" w:rsidRDefault="0081718B" w:rsidP="0081718B">
      <w:pPr>
        <w:spacing w:line="276" w:lineRule="auto"/>
        <w:ind w:firstLine="567"/>
        <w:jc w:val="center"/>
        <w:rPr>
          <w:sz w:val="28"/>
          <w:szCs w:val="26"/>
        </w:rPr>
      </w:pPr>
      <w:r w:rsidRPr="00AB1CE4">
        <w:rPr>
          <w:sz w:val="28"/>
          <w:szCs w:val="26"/>
        </w:rPr>
        <w:t>Рисунок 3.</w:t>
      </w:r>
      <w:r w:rsidR="0034074C" w:rsidRPr="00AB1CE4">
        <w:rPr>
          <w:sz w:val="28"/>
          <w:szCs w:val="26"/>
        </w:rPr>
        <w:t>4</w:t>
      </w:r>
      <w:r w:rsidRPr="00AB1CE4">
        <w:rPr>
          <w:sz w:val="28"/>
          <w:szCs w:val="26"/>
        </w:rPr>
        <w:t xml:space="preserve"> – Окно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ФУНКЦИЯ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- режим математической обработки сигналов (Пример)</w:t>
      </w:r>
    </w:p>
    <w:p w:rsidR="00401DA3" w:rsidRPr="00AB1CE4" w:rsidRDefault="00401DA3" w:rsidP="002E6355">
      <w:pPr>
        <w:spacing w:before="1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. Установка параметров для подключения  к сети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="00277CC5" w:rsidRPr="00AB1CE4">
        <w:rPr>
          <w:rFonts w:eastAsia="MS Mincho"/>
          <w:sz w:val="28"/>
          <w:szCs w:val="26"/>
        </w:rPr>
        <w:t>;</w:t>
      </w:r>
    </w:p>
    <w:p w:rsidR="002A6DDD" w:rsidRPr="00AB1CE4" w:rsidRDefault="002A6DDD" w:rsidP="00D57179">
      <w:pPr>
        <w:spacing w:before="6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caps/>
          <w:sz w:val="28"/>
          <w:szCs w:val="26"/>
        </w:rPr>
        <w:t>Звук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Включение/выключение звуковой индикации</w:t>
      </w:r>
      <w:r w:rsidR="009D5BCF" w:rsidRPr="00AB1CE4">
        <w:rPr>
          <w:sz w:val="28"/>
          <w:szCs w:val="26"/>
        </w:rPr>
        <w:t>;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Время</w:t>
      </w:r>
      <w:r w:rsidR="00FA612F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Установка текущего времени (рисунок 2</w:t>
      </w:r>
      <w:r w:rsidR="009D5BCF" w:rsidRPr="00AB1CE4">
        <w:rPr>
          <w:sz w:val="28"/>
          <w:szCs w:val="26"/>
        </w:rPr>
        <w:t>.2</w:t>
      </w:r>
      <w:r w:rsidRPr="00AB1CE4">
        <w:rPr>
          <w:sz w:val="28"/>
          <w:szCs w:val="26"/>
        </w:rPr>
        <w:t>, зона 9)</w:t>
      </w:r>
      <w:r w:rsidR="005B5636" w:rsidRPr="00AB1CE4">
        <w:rPr>
          <w:sz w:val="28"/>
          <w:szCs w:val="26"/>
        </w:rPr>
        <w:t>.</w:t>
      </w:r>
      <w:r w:rsidRPr="00AB1CE4">
        <w:rPr>
          <w:sz w:val="28"/>
          <w:szCs w:val="26"/>
        </w:rPr>
        <w:t xml:space="preserve"> </w:t>
      </w:r>
    </w:p>
    <w:p w:rsidR="002A6DDD" w:rsidRPr="00AB1CE4" w:rsidRDefault="002A6DDD" w:rsidP="00754016">
      <w:pPr>
        <w:spacing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Часы работают непрерывно и при выключенном напряжении питания. </w:t>
      </w:r>
    </w:p>
    <w:p w:rsidR="002A6DDD" w:rsidRPr="00AB1CE4" w:rsidRDefault="007B49F1" w:rsidP="00754016">
      <w:pPr>
        <w:spacing w:line="276" w:lineRule="auto"/>
        <w:ind w:firstLine="567"/>
        <w:jc w:val="both"/>
        <w:rPr>
          <w:sz w:val="28"/>
          <w:szCs w:val="26"/>
        </w:rPr>
      </w:pPr>
      <w:r>
        <w:rPr>
          <w:sz w:val="26"/>
          <w:szCs w:val="26"/>
        </w:rPr>
        <w:br w:type="page"/>
      </w:r>
      <w:r w:rsidR="003D38C5" w:rsidRPr="00AB1CE4">
        <w:rPr>
          <w:sz w:val="28"/>
          <w:szCs w:val="26"/>
        </w:rPr>
        <w:lastRenderedPageBreak/>
        <w:t xml:space="preserve">Для установки текущего времени </w:t>
      </w:r>
      <w:r w:rsidR="002A6DDD" w:rsidRPr="00AB1CE4">
        <w:rPr>
          <w:sz w:val="28"/>
          <w:szCs w:val="26"/>
        </w:rPr>
        <w:t xml:space="preserve">нажмите кнопку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Время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. В открывшемся окне в верхней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b/>
          <w:sz w:val="28"/>
          <w:szCs w:val="26"/>
        </w:rPr>
        <w:t>д м г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первые две цифры означают день, вторые – месяц, третьи – год (</w:t>
      </w:r>
      <w:r w:rsidR="002A6DDD" w:rsidRPr="00AB1CE4">
        <w:rPr>
          <w:rFonts w:ascii="Arial Narrow" w:hAnsi="Arial Narrow"/>
          <w:sz w:val="28"/>
          <w:szCs w:val="26"/>
        </w:rPr>
        <w:t>например</w:t>
      </w:r>
      <w:r w:rsidR="002A6DDD" w:rsidRPr="00AB1CE4">
        <w:rPr>
          <w:sz w:val="28"/>
          <w:szCs w:val="26"/>
        </w:rPr>
        <w:t>, 201</w:t>
      </w:r>
      <w:r w:rsidR="00B11248" w:rsidRPr="00AB1CE4">
        <w:rPr>
          <w:sz w:val="28"/>
          <w:szCs w:val="26"/>
        </w:rPr>
        <w:t>6</w:t>
      </w:r>
      <w:r w:rsidR="002A6DDD" w:rsidRPr="00AB1CE4">
        <w:rPr>
          <w:sz w:val="28"/>
          <w:szCs w:val="26"/>
        </w:rPr>
        <w:t xml:space="preserve"> устанавливается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1</w:t>
      </w:r>
      <w:r w:rsidR="00B11248" w:rsidRPr="00AB1CE4">
        <w:rPr>
          <w:rFonts w:ascii="Arial Narrow" w:hAnsi="Arial Narrow"/>
          <w:b/>
          <w:sz w:val="28"/>
          <w:szCs w:val="26"/>
        </w:rPr>
        <w:t>6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). В следующей строке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ч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м</w:t>
      </w:r>
      <w:r w:rsidR="00502CEE" w:rsidRPr="00AB1CE4">
        <w:rPr>
          <w:rFonts w:ascii="Arial Narrow" w:hAnsi="Arial Narrow"/>
          <w:b/>
          <w:sz w:val="28"/>
          <w:szCs w:val="26"/>
        </w:rPr>
        <w:t> </w:t>
      </w:r>
      <w:r w:rsidR="002A6DDD" w:rsidRPr="00AB1CE4">
        <w:rPr>
          <w:rFonts w:ascii="Arial Narrow" w:hAnsi="Arial Narrow"/>
          <w:b/>
          <w:sz w:val="28"/>
          <w:szCs w:val="26"/>
        </w:rPr>
        <w:t>с</w:t>
      </w:r>
      <w:r w:rsidR="00502CEE" w:rsidRPr="00AB1CE4">
        <w:rPr>
          <w:rFonts w:eastAsia="MS Mincho"/>
          <w:sz w:val="28"/>
          <w:szCs w:val="26"/>
        </w:rPr>
        <w:t>″</w:t>
      </w:r>
      <w:r w:rsidR="00502CEE" w:rsidRPr="00AB1CE4">
        <w:rPr>
          <w:sz w:val="28"/>
          <w:szCs w:val="26"/>
        </w:rPr>
        <w:t xml:space="preserve"> </w:t>
      </w:r>
      <w:r w:rsidR="002A6DDD" w:rsidRPr="00AB1CE4">
        <w:rPr>
          <w:sz w:val="28"/>
          <w:szCs w:val="26"/>
        </w:rPr>
        <w:t xml:space="preserve">первые две цифры означают час, вторые – минуты, третьи – секунды. Для установки времени (даты) нажатиями кнопки выберите изменяемую величину (обозначена мигающей засветкой) и ручкой 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УСТАНОВКА</w:t>
      </w:r>
      <w:r w:rsidR="00502CEE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установите нужное значение</w:t>
      </w:r>
      <w:r w:rsidR="005B5636" w:rsidRPr="00AB1CE4">
        <w:rPr>
          <w:sz w:val="28"/>
          <w:szCs w:val="26"/>
        </w:rPr>
        <w:t>.</w:t>
      </w:r>
      <w:r w:rsidR="002A6DDD" w:rsidRPr="00AB1CE4">
        <w:rPr>
          <w:sz w:val="28"/>
          <w:szCs w:val="26"/>
        </w:rPr>
        <w:t xml:space="preserve"> </w:t>
      </w:r>
    </w:p>
    <w:p w:rsidR="005B5636" w:rsidRPr="00AB1CE4" w:rsidRDefault="005B5636" w:rsidP="005B5636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Для сохранения выбранных параметров выберите позицию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Сохранить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длительно удерживайте кнопку, пока не откроется предыдущая страница меню;  </w:t>
      </w:r>
    </w:p>
    <w:p w:rsidR="001E0695" w:rsidRPr="00AB1CE4" w:rsidRDefault="001E0695" w:rsidP="00E9323D">
      <w:pPr>
        <w:spacing w:before="40" w:line="276" w:lineRule="auto"/>
        <w:ind w:firstLine="567"/>
        <w:rPr>
          <w:sz w:val="28"/>
          <w:szCs w:val="26"/>
        </w:rPr>
      </w:pPr>
      <w:r w:rsidRPr="00AB1CE4">
        <w:rPr>
          <w:sz w:val="28"/>
          <w:szCs w:val="26"/>
        </w:rPr>
        <w:t xml:space="preserve">-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Язык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 Выбор языка текстовых сообщений на ЖКЭ (русский, английский)</w:t>
      </w:r>
      <w:r w:rsidR="007178B0" w:rsidRPr="00AB1CE4">
        <w:rPr>
          <w:sz w:val="28"/>
          <w:szCs w:val="26"/>
        </w:rPr>
        <w:t>.</w:t>
      </w:r>
    </w:p>
    <w:p w:rsidR="002E6355" w:rsidRPr="00AB1CE4" w:rsidRDefault="00BB6673" w:rsidP="00E078FE">
      <w:pPr>
        <w:tabs>
          <w:tab w:val="left" w:pos="1418"/>
        </w:tabs>
        <w:spacing w:before="12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3.13.3</w:t>
      </w:r>
      <w:r w:rsidRPr="00AB1CE4">
        <w:rPr>
          <w:sz w:val="28"/>
          <w:szCs w:val="26"/>
        </w:rPr>
        <w:tab/>
        <w:t xml:space="preserve">Пункт </w:t>
      </w:r>
      <w:r w:rsidR="009A6C3C" w:rsidRPr="00AB1CE4">
        <w:rPr>
          <w:rFonts w:eastAsia="MS Mincho"/>
          <w:sz w:val="28"/>
          <w:szCs w:val="26"/>
        </w:rPr>
        <w:t>″</w:t>
      </w:r>
      <w:r w:rsidR="009A6C3C" w:rsidRPr="00AB1CE4">
        <w:rPr>
          <w:rFonts w:ascii="Arial Narrow" w:hAnsi="Arial Narrow"/>
          <w:b/>
          <w:sz w:val="28"/>
          <w:szCs w:val="26"/>
        </w:rPr>
        <w:t>ИНФОРМАЦИЯ</w:t>
      </w:r>
      <w:r w:rsidR="009A6C3C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</w:t>
      </w:r>
      <w:r w:rsidRPr="00AB1CE4">
        <w:rPr>
          <w:sz w:val="28"/>
          <w:szCs w:val="26"/>
        </w:rPr>
        <w:t xml:space="preserve">расположен на третьей странице меню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СЕРВИС</w:t>
      </w:r>
      <w:r w:rsidR="009A6C3C" w:rsidRPr="00AB1CE4">
        <w:rPr>
          <w:sz w:val="28"/>
          <w:szCs w:val="26"/>
        </w:rPr>
        <w:t>. Выводит на экран сведени</w:t>
      </w:r>
      <w:r w:rsidR="0092330C" w:rsidRPr="00AB1CE4">
        <w:rPr>
          <w:sz w:val="28"/>
          <w:szCs w:val="26"/>
        </w:rPr>
        <w:t>я</w:t>
      </w:r>
      <w:r w:rsidR="009A6C3C" w:rsidRPr="00AB1CE4">
        <w:rPr>
          <w:sz w:val="28"/>
          <w:szCs w:val="26"/>
        </w:rPr>
        <w:t xml:space="preserve"> об осциллографе</w:t>
      </w:r>
      <w:r w:rsidR="008E0218" w:rsidRPr="00AB1CE4">
        <w:rPr>
          <w:sz w:val="28"/>
          <w:szCs w:val="26"/>
        </w:rPr>
        <w:t>:</w:t>
      </w:r>
      <w:r w:rsidR="009A6C3C" w:rsidRPr="00AB1CE4">
        <w:rPr>
          <w:sz w:val="28"/>
          <w:szCs w:val="26"/>
        </w:rPr>
        <w:t xml:space="preserve"> модель,</w:t>
      </w:r>
      <w:r w:rsidR="005563C9" w:rsidRPr="005563C9">
        <w:rPr>
          <w:sz w:val="28"/>
          <w:szCs w:val="26"/>
        </w:rPr>
        <w:t xml:space="preserve"> </w:t>
      </w:r>
      <w:r w:rsidR="009A6C3C" w:rsidRPr="00AB1CE4">
        <w:rPr>
          <w:sz w:val="28"/>
          <w:szCs w:val="26"/>
        </w:rPr>
        <w:t>версия встроенного ПО, контрольная</w:t>
      </w:r>
      <w:r w:rsidRPr="00AB1CE4">
        <w:rPr>
          <w:sz w:val="28"/>
          <w:szCs w:val="26"/>
        </w:rPr>
        <w:t> </w:t>
      </w:r>
      <w:r w:rsidR="009A6C3C" w:rsidRPr="00AB1CE4">
        <w:rPr>
          <w:sz w:val="28"/>
          <w:szCs w:val="26"/>
        </w:rPr>
        <w:t>сумма CRC-32 программы.</w:t>
      </w:r>
    </w:p>
    <w:p w:rsidR="009A6C3C" w:rsidRPr="002E6355" w:rsidRDefault="009A6C3C" w:rsidP="002E6355">
      <w:pPr>
        <w:tabs>
          <w:tab w:val="left" w:pos="1418"/>
        </w:tabs>
        <w:spacing w:line="276" w:lineRule="auto"/>
        <w:ind w:firstLine="567"/>
        <w:jc w:val="both"/>
        <w:rPr>
          <w:sz w:val="16"/>
          <w:szCs w:val="16"/>
        </w:rPr>
      </w:pPr>
      <w:r w:rsidRPr="002E6355">
        <w:rPr>
          <w:sz w:val="16"/>
          <w:szCs w:val="16"/>
        </w:rPr>
        <w:t xml:space="preserve"> </w:t>
      </w:r>
    </w:p>
    <w:p w:rsidR="002A6DDD" w:rsidRDefault="00120296" w:rsidP="00DA3DAD">
      <w:pPr>
        <w:pStyle w:val="3"/>
      </w:pPr>
      <w:bookmarkStart w:id="55" w:name="_Toc427142027"/>
      <w:bookmarkStart w:id="56" w:name="_Toc498074092"/>
      <w:r>
        <w:t>3.1</w:t>
      </w:r>
      <w:r w:rsidR="003F044E">
        <w:t>4</w:t>
      </w:r>
      <w:r>
        <w:tab/>
      </w:r>
      <w:r w:rsidR="002A6DDD">
        <w:t>Подключение осциллографа через интерфейсы</w:t>
      </w:r>
      <w:bookmarkEnd w:id="55"/>
      <w:bookmarkEnd w:id="56"/>
    </w:p>
    <w:p w:rsidR="002A6DDD" w:rsidRPr="00AB1CE4" w:rsidRDefault="002A6DDD" w:rsidP="007B1D08">
      <w:pPr>
        <w:tabs>
          <w:tab w:val="left" w:pos="1276"/>
        </w:tabs>
        <w:spacing w:before="16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оснащен интерфейсами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Ethernet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D709D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, через которые возможно управление и сбор информации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.  Также эту информацию можно получить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956013" w:rsidP="003F044E">
      <w:pPr>
        <w:spacing w:line="276" w:lineRule="auto"/>
        <w:ind w:left="567" w:firstLine="0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3.14.1</w:t>
      </w:r>
      <w:r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 xml:space="preserve">Подключение к сети </w:t>
      </w:r>
      <w:r w:rsidR="00497755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Ethernet</w:t>
      </w:r>
      <w:r w:rsidR="00497755" w:rsidRPr="00AB1CE4">
        <w:rPr>
          <w:rFonts w:eastAsia="MS Mincho"/>
          <w:sz w:val="28"/>
          <w:szCs w:val="26"/>
        </w:rPr>
        <w:t>″</w:t>
      </w:r>
      <w:r w:rsidR="00C85901" w:rsidRPr="00AB1CE4">
        <w:rPr>
          <w:sz w:val="28"/>
          <w:szCs w:val="26"/>
        </w:rPr>
        <w:t xml:space="preserve"> </w:t>
      </w:r>
    </w:p>
    <w:p w:rsidR="00AA318F" w:rsidRPr="00AB1CE4" w:rsidRDefault="009068F6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ETHERNET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</w:t>
      </w:r>
      <w:r w:rsidR="00321A6B" w:rsidRPr="00AB1CE4">
        <w:rPr>
          <w:sz w:val="28"/>
          <w:szCs w:val="26"/>
        </w:rPr>
        <w:t xml:space="preserve">(задняя панель осциллографа) </w:t>
      </w:r>
      <w:r w:rsidRPr="00AB1CE4">
        <w:rPr>
          <w:sz w:val="28"/>
          <w:szCs w:val="26"/>
        </w:rPr>
        <w:t xml:space="preserve">с аналогичным разъемом </w:t>
      </w:r>
      <w:r w:rsidR="00321A6B" w:rsidRPr="00AB1CE4">
        <w:rPr>
          <w:sz w:val="28"/>
          <w:szCs w:val="26"/>
        </w:rPr>
        <w:t xml:space="preserve">сети 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>Ethernet</w:t>
      </w:r>
      <w:r w:rsidR="00524E6E" w:rsidRPr="00AB1CE4">
        <w:rPr>
          <w:rFonts w:eastAsia="MS Mincho"/>
          <w:sz w:val="28"/>
          <w:szCs w:val="26"/>
        </w:rPr>
        <w:t>″</w:t>
      </w:r>
      <w:r w:rsidR="00321A6B" w:rsidRPr="00AB1CE4">
        <w:rPr>
          <w:sz w:val="28"/>
          <w:szCs w:val="26"/>
        </w:rPr>
        <w:t xml:space="preserve"> </w:t>
      </w:r>
      <w:r w:rsidR="00AA318F" w:rsidRPr="00AB1CE4">
        <w:rPr>
          <w:sz w:val="28"/>
          <w:szCs w:val="26"/>
        </w:rPr>
        <w:t xml:space="preserve">при помощи кабеля </w:t>
      </w:r>
      <w:r w:rsidR="00AA318F" w:rsidRPr="00AB1CE4">
        <w:rPr>
          <w:sz w:val="28"/>
          <w:szCs w:val="26"/>
          <w:lang w:val="en-US"/>
        </w:rPr>
        <w:t>Cross</w:t>
      </w:r>
      <w:r w:rsidR="00AA318F" w:rsidRPr="00AB1CE4">
        <w:rPr>
          <w:sz w:val="28"/>
          <w:szCs w:val="26"/>
        </w:rPr>
        <w:t>-</w:t>
      </w:r>
      <w:r w:rsidR="00AA318F" w:rsidRPr="00AB1CE4">
        <w:rPr>
          <w:sz w:val="28"/>
          <w:szCs w:val="26"/>
          <w:lang w:val="en-US"/>
        </w:rPr>
        <w:t>over</w:t>
      </w:r>
      <w:r w:rsidRPr="00AB1CE4">
        <w:rPr>
          <w:sz w:val="28"/>
          <w:szCs w:val="26"/>
        </w:rPr>
        <w:t>.</w:t>
      </w:r>
      <w:r w:rsidRPr="00AB1CE4">
        <w:rPr>
          <w:b/>
          <w:sz w:val="28"/>
          <w:szCs w:val="26"/>
        </w:rPr>
        <w:t xml:space="preserve"> </w:t>
      </w:r>
    </w:p>
    <w:p w:rsidR="004D2CB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Перед работой по интерфейсу 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необходимо настроить сетевые параметры</w:t>
      </w:r>
      <w:r w:rsidR="004D2CBE" w:rsidRPr="00AB1CE4">
        <w:rPr>
          <w:sz w:val="28"/>
          <w:szCs w:val="26"/>
        </w:rPr>
        <w:t>.</w:t>
      </w:r>
    </w:p>
    <w:p w:rsidR="002A6DDD" w:rsidRPr="00AB1CE4" w:rsidRDefault="004D2CBE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осциллографе в меню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b/>
          <w:sz w:val="28"/>
          <w:szCs w:val="26"/>
        </w:rPr>
        <w:t>СЕРВИС</w:t>
      </w:r>
      <w:r w:rsidRPr="00AB1CE4">
        <w:rPr>
          <w:sz w:val="28"/>
          <w:szCs w:val="26"/>
        </w:rPr>
        <w:t>/</w:t>
      </w:r>
      <w:r w:rsidR="002A6DDD" w:rsidRPr="00AB1CE4">
        <w:rPr>
          <w:rFonts w:ascii="Arial Narrow" w:hAnsi="Arial Narrow"/>
          <w:b/>
          <w:sz w:val="28"/>
          <w:szCs w:val="26"/>
        </w:rPr>
        <w:t>ETHERNET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eastAsia="MS Mincho"/>
          <w:sz w:val="28"/>
          <w:szCs w:val="26"/>
        </w:rPr>
        <w:t xml:space="preserve"> установите маску подсети</w:t>
      </w:r>
      <w:r w:rsidR="00D936BA" w:rsidRPr="00AB1CE4">
        <w:rPr>
          <w:rFonts w:eastAsia="MS Mincho"/>
          <w:sz w:val="28"/>
          <w:szCs w:val="26"/>
        </w:rPr>
        <w:t xml:space="preserve"> и </w:t>
      </w:r>
      <w:r w:rsidR="00D936BA" w:rsidRPr="00AB1CE4">
        <w:rPr>
          <w:rFonts w:eastAsia="MS Mincho"/>
          <w:sz w:val="28"/>
          <w:szCs w:val="26"/>
          <w:lang w:val="en-US"/>
        </w:rPr>
        <w:t>IP</w:t>
      </w:r>
      <w:r w:rsidR="00D936BA" w:rsidRPr="00AB1CE4">
        <w:rPr>
          <w:rFonts w:eastAsia="MS Mincho"/>
          <w:sz w:val="28"/>
          <w:szCs w:val="26"/>
        </w:rPr>
        <w:t xml:space="preserve"> адрес </w:t>
      </w:r>
      <w:r w:rsidR="00D936BA" w:rsidRPr="00AB1CE4">
        <w:rPr>
          <w:sz w:val="28"/>
          <w:szCs w:val="26"/>
        </w:rPr>
        <w:t>осциллографа</w:t>
      </w:r>
      <w:r w:rsidR="002A6DDD" w:rsidRPr="00AB1CE4">
        <w:rPr>
          <w:sz w:val="28"/>
          <w:szCs w:val="26"/>
        </w:rPr>
        <w:t xml:space="preserve">. После изменения настроек выключите и снова включите осциллограф, чтобы изменения вступили в силу. </w:t>
      </w:r>
    </w:p>
    <w:p w:rsidR="00D936BA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подключения к сети 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rFonts w:ascii="Arial Narrow" w:hAnsi="Arial Narrow"/>
          <w:sz w:val="28"/>
          <w:szCs w:val="26"/>
        </w:rPr>
        <w:t>Ethernet</w:t>
      </w:r>
      <w:r w:rsidR="004D2CBE" w:rsidRPr="00AB1CE4">
        <w:rPr>
          <w:rFonts w:eastAsia="MS Mincho"/>
          <w:sz w:val="28"/>
          <w:szCs w:val="26"/>
        </w:rPr>
        <w:t>″</w:t>
      </w:r>
      <w:r w:rsidR="006E1390" w:rsidRPr="00AB1CE4">
        <w:rPr>
          <w:sz w:val="28"/>
          <w:szCs w:val="26"/>
        </w:rPr>
        <w:t xml:space="preserve"> осциллограф ожидает</w:t>
      </w:r>
      <w:r w:rsidRPr="00AB1CE4">
        <w:rPr>
          <w:sz w:val="28"/>
          <w:szCs w:val="26"/>
        </w:rPr>
        <w:t xml:space="preserve"> подключения со стороны удаленного пользователя, о чем сообщает мигающий значок </w:t>
      </w:r>
      <w:r w:rsidR="007F499E" w:rsidRPr="00AB1CE4">
        <w:rPr>
          <w:noProof/>
          <w:sz w:val="28"/>
          <w:szCs w:val="26"/>
        </w:rPr>
        <w:drawing>
          <wp:inline distT="0" distB="0" distL="0" distR="0">
            <wp:extent cx="224790" cy="188595"/>
            <wp:effectExtent l="0" t="0" r="3810" b="1905"/>
            <wp:docPr id="80" name="Рисунок 80" descr="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thernet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013" w:rsidRPr="00AB1CE4">
        <w:rPr>
          <w:sz w:val="28"/>
          <w:szCs w:val="26"/>
        </w:rPr>
        <w:t xml:space="preserve">  в правом нижнем углу </w:t>
      </w:r>
      <w:r w:rsidR="002E6355" w:rsidRPr="00AB1CE4">
        <w:rPr>
          <w:sz w:val="28"/>
          <w:szCs w:val="26"/>
        </w:rPr>
        <w:t>экрана</w:t>
      </w:r>
      <w:r w:rsidR="00956013" w:rsidRPr="00AB1CE4">
        <w:rPr>
          <w:sz w:val="28"/>
          <w:szCs w:val="26"/>
        </w:rPr>
        <w:t>.</w:t>
      </w:r>
    </w:p>
    <w:p w:rsidR="00D936BA" w:rsidRPr="00AB1CE4" w:rsidRDefault="00D936BA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ПК запустите программу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4C6801" w:rsidRPr="00AB1CE4">
        <w:rPr>
          <w:rFonts w:ascii="Arial Narrow" w:eastAsia="MS Mincho" w:hAnsi="Arial Narrow"/>
          <w:sz w:val="28"/>
          <w:szCs w:val="26"/>
        </w:rPr>
        <w:t>8-5</w:t>
      </w:r>
      <w:r w:rsidR="003F322C" w:rsidRPr="00AB1CE4">
        <w:rPr>
          <w:rFonts w:ascii="Arial Narrow" w:eastAsia="MS Mincho" w:hAnsi="Arial Narrow"/>
          <w:sz w:val="28"/>
          <w:szCs w:val="26"/>
        </w:rPr>
        <w:t>4</w:t>
      </w:r>
      <w:r w:rsidR="004C6801" w:rsidRPr="00AB1CE4">
        <w:rPr>
          <w:rFonts w:ascii="Arial Narrow" w:eastAsia="MS Mincho" w:hAnsi="Arial Narrow"/>
          <w:sz w:val="28"/>
          <w:szCs w:val="26"/>
        </w:rPr>
        <w:t>_</w:t>
      </w:r>
      <w:r w:rsidR="004C6801" w:rsidRPr="00AB1CE4">
        <w:rPr>
          <w:rFonts w:ascii="Arial Narrow" w:eastAsia="MS Mincho" w:hAnsi="Arial Narrow"/>
          <w:smallCaps/>
          <w:sz w:val="28"/>
          <w:szCs w:val="26"/>
          <w:lang w:val="en-US"/>
        </w:rPr>
        <w:t>I</w:t>
      </w:r>
      <w:r w:rsidR="00BF726C" w:rsidRPr="00AB1CE4">
        <w:rPr>
          <w:rFonts w:ascii="Arial Narrow" w:eastAsia="MS Mincho" w:hAnsi="Arial Narrow"/>
          <w:sz w:val="28"/>
          <w:szCs w:val="26"/>
          <w:lang w:val="en-US"/>
        </w:rPr>
        <w:t>nterface</w:t>
      </w:r>
      <w:r w:rsidR="004C6801" w:rsidRPr="00AB1CE4">
        <w:rPr>
          <w:rFonts w:eastAsia="MS Mincho"/>
          <w:sz w:val="28"/>
          <w:szCs w:val="26"/>
        </w:rPr>
        <w:t xml:space="preserve">″, на </w:t>
      </w:r>
      <w:r w:rsidR="00B7085C" w:rsidRPr="00AB1CE4">
        <w:rPr>
          <w:rFonts w:eastAsia="MS Mincho"/>
          <w:sz w:val="28"/>
          <w:szCs w:val="26"/>
        </w:rPr>
        <w:t xml:space="preserve">экран </w:t>
      </w:r>
      <w:r w:rsidR="004C6801" w:rsidRPr="00AB1CE4">
        <w:rPr>
          <w:rFonts w:eastAsia="MS Mincho"/>
          <w:sz w:val="28"/>
          <w:szCs w:val="26"/>
        </w:rPr>
        <w:t>П</w:t>
      </w:r>
      <w:r w:rsidR="00600DBF" w:rsidRPr="00AB1CE4">
        <w:rPr>
          <w:rFonts w:eastAsia="MS Mincho"/>
          <w:sz w:val="28"/>
          <w:szCs w:val="26"/>
        </w:rPr>
        <w:t>К</w:t>
      </w:r>
      <w:r w:rsidR="004C6801" w:rsidRPr="00AB1CE4">
        <w:rPr>
          <w:rFonts w:eastAsia="MS Mincho"/>
          <w:sz w:val="28"/>
          <w:szCs w:val="26"/>
        </w:rPr>
        <w:t xml:space="preserve"> выводится виртуальная панель управления </w:t>
      </w:r>
      <w:r w:rsidR="004C6801" w:rsidRPr="00AB1CE4">
        <w:rPr>
          <w:sz w:val="28"/>
          <w:szCs w:val="26"/>
        </w:rPr>
        <w:t xml:space="preserve">осциллографом. В окне </w:t>
      </w:r>
      <w:r w:rsidR="004C6801" w:rsidRPr="00AB1CE4">
        <w:rPr>
          <w:rFonts w:eastAsia="MS Mincho"/>
          <w:sz w:val="28"/>
          <w:szCs w:val="26"/>
        </w:rPr>
        <w:t>″</w:t>
      </w:r>
      <w:r w:rsidR="004C6801" w:rsidRPr="00AB1CE4">
        <w:rPr>
          <w:rFonts w:ascii="Arial Narrow" w:hAnsi="Arial Narrow"/>
          <w:sz w:val="28"/>
          <w:szCs w:val="26"/>
        </w:rPr>
        <w:t>Ethernet</w:t>
      </w:r>
      <w:r w:rsidR="004C6801" w:rsidRPr="00AB1CE4">
        <w:rPr>
          <w:rFonts w:eastAsia="MS Mincho"/>
          <w:sz w:val="28"/>
          <w:szCs w:val="26"/>
        </w:rPr>
        <w:t xml:space="preserve">″ введите </w:t>
      </w:r>
      <w:r w:rsidR="004C6801" w:rsidRPr="00AB1CE4">
        <w:rPr>
          <w:rFonts w:eastAsia="MS Mincho"/>
          <w:sz w:val="28"/>
          <w:szCs w:val="26"/>
          <w:lang w:val="en-US"/>
        </w:rPr>
        <w:t>IP</w:t>
      </w:r>
      <w:r w:rsidR="004C6801" w:rsidRPr="00AB1CE4">
        <w:rPr>
          <w:rFonts w:eastAsia="MS Mincho"/>
          <w:sz w:val="28"/>
          <w:szCs w:val="26"/>
        </w:rPr>
        <w:t xml:space="preserve"> адрес </w:t>
      </w:r>
      <w:r w:rsidR="004C6801" w:rsidRPr="00AB1CE4">
        <w:rPr>
          <w:sz w:val="28"/>
          <w:szCs w:val="26"/>
        </w:rPr>
        <w:t>осциллографа</w:t>
      </w:r>
      <w:r w:rsidR="00217310" w:rsidRPr="00AB1CE4">
        <w:rPr>
          <w:sz w:val="28"/>
          <w:szCs w:val="26"/>
        </w:rPr>
        <w:t>.</w:t>
      </w:r>
    </w:p>
    <w:p w:rsidR="00217310" w:rsidRPr="00AB1CE4" w:rsidRDefault="00217310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Подкл</w:t>
      </w:r>
      <w:r w:rsidRPr="00AB1CE4">
        <w:rPr>
          <w:rFonts w:eastAsia="MS Mincho"/>
          <w:sz w:val="28"/>
          <w:szCs w:val="26"/>
        </w:rPr>
        <w:t>″</w:t>
      </w:r>
      <w:r w:rsidR="00340C77" w:rsidRPr="00AB1CE4">
        <w:rPr>
          <w:rFonts w:eastAsia="MS Mincho"/>
          <w:sz w:val="28"/>
          <w:szCs w:val="26"/>
        </w:rPr>
        <w:t>, после чего начнется прием и отображение текущих резул</w:t>
      </w:r>
      <w:r w:rsidR="00004E2B" w:rsidRPr="00AB1CE4">
        <w:rPr>
          <w:rFonts w:eastAsia="MS Mincho"/>
          <w:sz w:val="28"/>
          <w:szCs w:val="26"/>
        </w:rPr>
        <w:t>ь</w:t>
      </w:r>
      <w:r w:rsidR="00340C77" w:rsidRPr="00AB1CE4">
        <w:rPr>
          <w:rFonts w:eastAsia="MS Mincho"/>
          <w:sz w:val="28"/>
          <w:szCs w:val="26"/>
        </w:rPr>
        <w:t>татов</w:t>
      </w:r>
      <w:r w:rsidR="00004E2B" w:rsidRPr="00AB1CE4">
        <w:rPr>
          <w:rFonts w:eastAsia="MS Mincho"/>
          <w:sz w:val="28"/>
          <w:szCs w:val="26"/>
        </w:rPr>
        <w:t xml:space="preserve"> измерений.</w:t>
      </w:r>
      <w:r w:rsidR="00340C77" w:rsidRPr="00AB1CE4">
        <w:rPr>
          <w:rFonts w:eastAsia="MS Mincho"/>
          <w:sz w:val="28"/>
          <w:szCs w:val="26"/>
        </w:rPr>
        <w:t xml:space="preserve"> </w:t>
      </w:r>
    </w:p>
    <w:p w:rsidR="00600DBF" w:rsidRPr="00BA2915" w:rsidRDefault="002A6DDD" w:rsidP="00760085">
      <w:pPr>
        <w:spacing w:line="276" w:lineRule="auto"/>
        <w:ind w:firstLine="567"/>
        <w:jc w:val="both"/>
        <w:rPr>
          <w:sz w:val="28"/>
          <w:szCs w:val="26"/>
          <w:lang w:val="en-US"/>
        </w:rPr>
      </w:pPr>
      <w:r w:rsidRPr="00AB1CE4">
        <w:rPr>
          <w:sz w:val="28"/>
          <w:szCs w:val="26"/>
        </w:rPr>
        <w:t>После подключения удаленного пользователя значок светится постоянно и становится возможным обмен между пользователем и осциллографом. Одновременно возможна связь с одним пользователем.</w:t>
      </w:r>
    </w:p>
    <w:p w:rsidR="006047EF" w:rsidRPr="00AB1CE4" w:rsidRDefault="006047EF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 окончании работы закройте программу или нажмите кнопку 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О</w:t>
      </w:r>
      <w:r w:rsidR="00E2496F" w:rsidRPr="00AB1CE4">
        <w:rPr>
          <w:rFonts w:ascii="Arial Narrow" w:hAnsi="Arial Narrow"/>
          <w:b/>
          <w:sz w:val="28"/>
          <w:szCs w:val="26"/>
        </w:rPr>
        <w:t>К</w:t>
      </w:r>
      <w:r w:rsidRPr="00AB1CE4">
        <w:rPr>
          <w:rFonts w:eastAsia="MS Mincho"/>
          <w:sz w:val="28"/>
          <w:szCs w:val="26"/>
        </w:rPr>
        <w:t>″.</w:t>
      </w:r>
    </w:p>
    <w:p w:rsidR="002A6DDD" w:rsidRPr="00AB1CE4" w:rsidRDefault="000E5D9B" w:rsidP="00CC67C4">
      <w:pPr>
        <w:tabs>
          <w:tab w:val="left" w:pos="1560"/>
        </w:tabs>
        <w:spacing w:before="60" w:line="276" w:lineRule="auto"/>
        <w:ind w:firstLine="567"/>
        <w:jc w:val="both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9923E6" w:rsidRPr="00AB1CE4">
        <w:rPr>
          <w:sz w:val="28"/>
          <w:szCs w:val="26"/>
        </w:rPr>
        <w:lastRenderedPageBreak/>
        <w:t>3.1</w:t>
      </w:r>
      <w:r w:rsidR="00950014" w:rsidRPr="00AB1CE4">
        <w:rPr>
          <w:sz w:val="28"/>
          <w:szCs w:val="26"/>
        </w:rPr>
        <w:t>4</w:t>
      </w:r>
      <w:r w:rsidR="009923E6" w:rsidRPr="00AB1CE4">
        <w:rPr>
          <w:sz w:val="28"/>
          <w:szCs w:val="26"/>
        </w:rPr>
        <w:t>.2</w:t>
      </w:r>
      <w:r w:rsidR="009923E6" w:rsidRPr="00AB1CE4">
        <w:rPr>
          <w:sz w:val="28"/>
          <w:szCs w:val="26"/>
        </w:rPr>
        <w:tab/>
      </w:r>
      <w:r w:rsidR="002A6DDD" w:rsidRPr="00AB1CE4">
        <w:rPr>
          <w:sz w:val="28"/>
          <w:szCs w:val="26"/>
        </w:rPr>
        <w:t>Подключение к ПК</w:t>
      </w:r>
    </w:p>
    <w:p w:rsidR="00B47835" w:rsidRPr="00AB1CE4" w:rsidRDefault="00B47835" w:rsidP="00760085">
      <w:pPr>
        <w:spacing w:line="276" w:lineRule="auto"/>
        <w:ind w:firstLine="567"/>
        <w:jc w:val="both"/>
        <w:rPr>
          <w:b/>
          <w:sz w:val="28"/>
          <w:szCs w:val="26"/>
        </w:rPr>
      </w:pPr>
      <w:r w:rsidRPr="00AB1CE4">
        <w:rPr>
          <w:sz w:val="28"/>
          <w:szCs w:val="26"/>
        </w:rPr>
        <w:t>Соедините разъем</w:t>
      </w:r>
      <w:r w:rsidRPr="00AB1CE4">
        <w:rPr>
          <w:b/>
          <w:sz w:val="28"/>
          <w:szCs w:val="26"/>
        </w:rPr>
        <w:t xml:space="preserve"> </w:t>
      </w:r>
      <w:r w:rsidRPr="00AB1CE4">
        <w:rPr>
          <w:rFonts w:eastAsia="MS Mincho"/>
          <w:sz w:val="28"/>
          <w:szCs w:val="26"/>
        </w:rPr>
        <w:t>″</w:t>
      </w:r>
      <w:r w:rsidR="007F499E" w:rsidRPr="00AB1CE4">
        <w:rPr>
          <w:noProof/>
          <w:sz w:val="28"/>
          <w:szCs w:val="26"/>
        </w:rPr>
        <w:drawing>
          <wp:inline distT="0" distB="0" distL="0" distR="0">
            <wp:extent cx="247015" cy="116205"/>
            <wp:effectExtent l="0" t="0" r="63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16E5" w:rsidRPr="00AB1CE4">
        <w:rPr>
          <w:snapToGrid w:val="0"/>
          <w:sz w:val="28"/>
          <w:szCs w:val="26"/>
        </w:rPr>
        <w:t xml:space="preserve"> (</w:t>
      </w:r>
      <w:r w:rsidR="007916E5" w:rsidRPr="00AB1CE4">
        <w:rPr>
          <w:rFonts w:ascii="Arial Narrow" w:hAnsi="Arial Narrow"/>
          <w:snapToGrid w:val="0"/>
          <w:sz w:val="28"/>
          <w:szCs w:val="26"/>
          <w:lang w:val="en-US"/>
        </w:rPr>
        <w:t>USB</w:t>
      </w:r>
      <w:r w:rsidR="007916E5" w:rsidRPr="00AB1CE4">
        <w:rPr>
          <w:snapToGrid w:val="0"/>
          <w:sz w:val="28"/>
          <w:szCs w:val="26"/>
        </w:rPr>
        <w:t>)</w:t>
      </w:r>
      <w:r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осциллографа (задняя панель осциллографа) с аналогичным разъемом ПК при помощи </w:t>
      </w:r>
      <w:r w:rsidR="00DE0119" w:rsidRPr="00AB1CE4">
        <w:rPr>
          <w:sz w:val="28"/>
          <w:szCs w:val="26"/>
        </w:rPr>
        <w:t xml:space="preserve">стандартного </w:t>
      </w:r>
      <w:r w:rsidRPr="00AB1CE4">
        <w:rPr>
          <w:sz w:val="28"/>
          <w:szCs w:val="26"/>
        </w:rPr>
        <w:t>кабеля</w:t>
      </w:r>
      <w:r w:rsidR="00DE0119" w:rsidRPr="00AB1CE4">
        <w:rPr>
          <w:sz w:val="28"/>
          <w:szCs w:val="26"/>
        </w:rPr>
        <w:t xml:space="preserve"> </w:t>
      </w:r>
      <w:r w:rsidR="00DE0119" w:rsidRPr="00AB1CE4">
        <w:rPr>
          <w:rFonts w:eastAsia="MS Mincho"/>
          <w:sz w:val="28"/>
          <w:szCs w:val="26"/>
        </w:rPr>
        <w:t>″</w:t>
      </w:r>
      <w:r w:rsidR="00DE0119" w:rsidRPr="00AB1CE4">
        <w:rPr>
          <w:sz w:val="28"/>
          <w:szCs w:val="26"/>
          <w:lang w:val="en-US"/>
        </w:rPr>
        <w:t>USB</w:t>
      </w:r>
      <w:r w:rsidR="00DE0119" w:rsidRPr="00AB1CE4">
        <w:rPr>
          <w:sz w:val="28"/>
          <w:szCs w:val="26"/>
        </w:rPr>
        <w:t xml:space="preserve"> (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n</w:t>
      </w:r>
      <w:r w:rsidR="00DE0119" w:rsidRPr="00AB1CE4">
        <w:rPr>
          <w:sz w:val="28"/>
          <w:szCs w:val="26"/>
        </w:rPr>
        <w:t xml:space="preserve">) тип </w:t>
      </w:r>
      <w:r w:rsidR="00DE0119" w:rsidRPr="00AB1CE4">
        <w:rPr>
          <w:sz w:val="28"/>
          <w:szCs w:val="26"/>
          <w:lang w:val="en-US"/>
        </w:rPr>
        <w:t>A</w:t>
      </w:r>
      <w:r w:rsidR="00DE0119" w:rsidRPr="00AB1CE4">
        <w:rPr>
          <w:sz w:val="28"/>
          <w:szCs w:val="26"/>
        </w:rPr>
        <w:t>-</w:t>
      </w:r>
      <w:r w:rsidR="00DE0119" w:rsidRPr="00AB1CE4">
        <w:rPr>
          <w:sz w:val="28"/>
          <w:szCs w:val="26"/>
          <w:lang w:val="en-US"/>
        </w:rPr>
        <w:t>B</w:t>
      </w:r>
      <w:r w:rsidR="00DE0119" w:rsidRPr="00AB1CE4">
        <w:rPr>
          <w:sz w:val="28"/>
          <w:szCs w:val="26"/>
        </w:rPr>
        <w:t>, 2 м</w:t>
      </w:r>
      <w:r w:rsidR="00DE0119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2A6DDD" w:rsidRPr="00AB1CE4" w:rsidRDefault="007916E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У</w:t>
      </w:r>
      <w:r w:rsidR="002A6DDD" w:rsidRPr="00AB1CE4">
        <w:rPr>
          <w:sz w:val="28"/>
          <w:szCs w:val="26"/>
        </w:rPr>
        <w:t xml:space="preserve">становите драйвер с носителя из комплекта осциллографа. Для этого зайдите в папку 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rFonts w:ascii="Arial Narrow" w:hAnsi="Arial Narrow"/>
          <w:sz w:val="28"/>
          <w:szCs w:val="26"/>
        </w:rPr>
        <w:t>Driver</w:t>
      </w:r>
      <w:r w:rsidR="00D24EDA" w:rsidRPr="00AB1CE4">
        <w:rPr>
          <w:rFonts w:eastAsia="MS Mincho"/>
          <w:sz w:val="28"/>
          <w:szCs w:val="26"/>
        </w:rPr>
        <w:t>″</w:t>
      </w:r>
      <w:r w:rsidR="002A6DDD" w:rsidRPr="00AB1CE4">
        <w:rPr>
          <w:sz w:val="28"/>
          <w:szCs w:val="26"/>
        </w:rPr>
        <w:t xml:space="preserve"> и запустите ехе-файл.</w:t>
      </w:r>
    </w:p>
    <w:p w:rsidR="002A6DDD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После </w:t>
      </w:r>
      <w:r w:rsidR="000047B6" w:rsidRPr="00AB1CE4">
        <w:rPr>
          <w:sz w:val="28"/>
          <w:szCs w:val="26"/>
        </w:rPr>
        <w:t xml:space="preserve">соединения осциллографа с ПК в </w:t>
      </w:r>
      <w:r w:rsidRPr="00AB1CE4">
        <w:rPr>
          <w:sz w:val="28"/>
          <w:szCs w:val="26"/>
        </w:rPr>
        <w:t xml:space="preserve">правом нижнем углу </w:t>
      </w:r>
      <w:r w:rsidR="00B228BB">
        <w:rPr>
          <w:sz w:val="28"/>
          <w:szCs w:val="26"/>
        </w:rPr>
        <w:t>экрана</w:t>
      </w:r>
      <w:r w:rsidRPr="00AB1CE4">
        <w:rPr>
          <w:sz w:val="28"/>
          <w:szCs w:val="26"/>
        </w:rPr>
        <w:t xml:space="preserve"> появляется мигающий значок </w:t>
      </w:r>
      <w:r w:rsidR="00D63131" w:rsidRPr="00AB1CE4">
        <w:rPr>
          <w:sz w:val="28"/>
          <w:szCs w:val="26"/>
        </w:rPr>
        <w:t xml:space="preserve"> </w:t>
      </w:r>
      <w:r w:rsidR="007F499E" w:rsidRPr="00AB1CE4">
        <w:rPr>
          <w:noProof/>
          <w:sz w:val="28"/>
          <w:szCs w:val="26"/>
        </w:rPr>
        <w:drawing>
          <wp:inline distT="0" distB="0" distL="0" distR="0">
            <wp:extent cx="260985" cy="181610"/>
            <wp:effectExtent l="0" t="0" r="5715" b="8890"/>
            <wp:docPr id="82" name="Рисунок 82" descr="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USB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131" w:rsidRPr="00AB1CE4">
        <w:rPr>
          <w:sz w:val="28"/>
          <w:szCs w:val="26"/>
        </w:rPr>
        <w:t xml:space="preserve">. </w:t>
      </w:r>
      <w:r w:rsidRPr="00AB1CE4">
        <w:rPr>
          <w:sz w:val="28"/>
          <w:szCs w:val="26"/>
        </w:rPr>
        <w:t xml:space="preserve">После установки соединения по протоколу </w:t>
      </w:r>
      <w:r w:rsidRPr="00AB1CE4">
        <w:rPr>
          <w:sz w:val="28"/>
          <w:szCs w:val="26"/>
          <w:lang w:val="en-US"/>
        </w:rPr>
        <w:t>SCPI</w:t>
      </w:r>
      <w:r w:rsidRPr="00AB1CE4">
        <w:rPr>
          <w:sz w:val="28"/>
          <w:szCs w:val="26"/>
        </w:rPr>
        <w:t xml:space="preserve"> (порядок работы описан на прилагаемом носителе и в меню 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b/>
          <w:sz w:val="28"/>
          <w:szCs w:val="26"/>
        </w:rPr>
        <w:t>ПОМОЩЬ</w:t>
      </w:r>
      <w:r w:rsidR="00D24EDA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) значок светится постоянно.</w:t>
      </w:r>
    </w:p>
    <w:p w:rsidR="0046615C" w:rsidRPr="00AB1CE4" w:rsidRDefault="0046615C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Осциллограф должен выдавать ответы на запросные команды и менять режимы работы командами управления. Информация о режимах, отображенная на </w:t>
      </w:r>
      <w:r w:rsidR="00A81CD8" w:rsidRPr="00AB1CE4">
        <w:rPr>
          <w:sz w:val="28"/>
          <w:szCs w:val="26"/>
        </w:rPr>
        <w:t>экране</w:t>
      </w:r>
      <w:r w:rsidRPr="00AB1CE4">
        <w:rPr>
          <w:sz w:val="28"/>
          <w:szCs w:val="26"/>
        </w:rPr>
        <w:t xml:space="preserve"> осциллографа и экране ПК, должна совпадать.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прилагаемом носителе предоставлена программа демонстрации возможностей для взаимодействия с ПК через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  <w:lang w:val="en-US"/>
        </w:rPr>
        <w:t>USB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 xml:space="preserve"> и 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rFonts w:ascii="Arial Narrow" w:hAnsi="Arial Narrow"/>
          <w:sz w:val="28"/>
          <w:szCs w:val="26"/>
        </w:rPr>
        <w:t>Ethernet</w:t>
      </w:r>
      <w:r w:rsidR="006908D3" w:rsidRPr="00AB1CE4">
        <w:rPr>
          <w:rFonts w:eastAsia="MS Mincho"/>
          <w:sz w:val="28"/>
          <w:szCs w:val="26"/>
        </w:rPr>
        <w:t>″</w:t>
      </w:r>
      <w:r w:rsidRPr="00AB1CE4">
        <w:rPr>
          <w:sz w:val="28"/>
          <w:szCs w:val="26"/>
        </w:rPr>
        <w:t>.</w:t>
      </w:r>
    </w:p>
    <w:p w:rsidR="00B85145" w:rsidRPr="00AB1CE4" w:rsidRDefault="00B85145" w:rsidP="00760085">
      <w:pPr>
        <w:spacing w:line="276" w:lineRule="auto"/>
        <w:ind w:firstLine="567"/>
        <w:jc w:val="both"/>
        <w:rPr>
          <w:sz w:val="14"/>
          <w:szCs w:val="12"/>
        </w:rPr>
      </w:pPr>
    </w:p>
    <w:p w:rsidR="005617EE" w:rsidRPr="00AB1CE4" w:rsidRDefault="002A6DDD" w:rsidP="00760085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 xml:space="preserve">На </w:t>
      </w:r>
      <w:r w:rsidR="005617EE" w:rsidRPr="00AB1CE4">
        <w:rPr>
          <w:sz w:val="28"/>
          <w:szCs w:val="26"/>
        </w:rPr>
        <w:t xml:space="preserve">диске </w:t>
      </w:r>
      <w:r w:rsidR="005617EE" w:rsidRPr="00AB1CE4">
        <w:rPr>
          <w:sz w:val="28"/>
          <w:szCs w:val="26"/>
          <w:lang w:val="en-US"/>
        </w:rPr>
        <w:t>CD</w:t>
      </w:r>
      <w:r w:rsidR="005617EE" w:rsidRPr="00AB1CE4">
        <w:rPr>
          <w:sz w:val="28"/>
          <w:szCs w:val="26"/>
        </w:rPr>
        <w:t>-</w:t>
      </w:r>
      <w:r w:rsidR="005617EE" w:rsidRPr="00AB1CE4">
        <w:rPr>
          <w:sz w:val="28"/>
          <w:szCs w:val="26"/>
          <w:lang w:val="en-US"/>
        </w:rPr>
        <w:t>R</w:t>
      </w:r>
      <w:r w:rsidR="005617EE" w:rsidRPr="00AB1CE4">
        <w:rPr>
          <w:sz w:val="28"/>
          <w:szCs w:val="26"/>
        </w:rPr>
        <w:t>, входящем в комплект поставки, имеются файлы:</w:t>
      </w:r>
    </w:p>
    <w:p w:rsidR="00654BB6" w:rsidRPr="00AB1CE4" w:rsidRDefault="00654BB6" w:rsidP="007B1D08">
      <w:pPr>
        <w:tabs>
          <w:tab w:val="left" w:pos="2694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Softwave</w:t>
      </w:r>
      <w:r w:rsidRPr="00AB1CE4">
        <w:rPr>
          <w:sz w:val="28"/>
          <w:szCs w:val="26"/>
        </w:rPr>
        <w:t>″</w:t>
      </w:r>
      <w:r w:rsidR="007B1D08">
        <w:rPr>
          <w:sz w:val="28"/>
          <w:szCs w:val="26"/>
        </w:rPr>
        <w:t xml:space="preserve"> -</w:t>
      </w:r>
      <w:r w:rsidRPr="00AB1CE4">
        <w:rPr>
          <w:sz w:val="28"/>
          <w:szCs w:val="26"/>
        </w:rPr>
        <w:t xml:space="preserve"> </w:t>
      </w:r>
      <w:r w:rsidR="000113B1" w:rsidRPr="00AB1CE4">
        <w:rPr>
          <w:sz w:val="28"/>
          <w:szCs w:val="26"/>
        </w:rPr>
        <w:t xml:space="preserve">содержит виртуальную панель управления </w:t>
      </w:r>
      <w:r w:rsidR="00935E4E" w:rsidRPr="00AB1CE4">
        <w:rPr>
          <w:sz w:val="28"/>
          <w:szCs w:val="26"/>
        </w:rPr>
        <w:t>осциллограф</w:t>
      </w:r>
      <w:r w:rsidR="000113B1" w:rsidRPr="00AB1CE4">
        <w:rPr>
          <w:sz w:val="28"/>
          <w:szCs w:val="26"/>
        </w:rPr>
        <w:t>ом с ПК</w:t>
      </w:r>
      <w:r w:rsidR="000113B1" w:rsidRPr="00AB1CE4">
        <w:rPr>
          <w:rFonts w:eastAsia="MS Mincho"/>
          <w:sz w:val="28"/>
          <w:szCs w:val="26"/>
        </w:rPr>
        <w:t>;</w:t>
      </w:r>
    </w:p>
    <w:p w:rsidR="00E12298" w:rsidRPr="00AB1CE4" w:rsidRDefault="00E12298" w:rsidP="0094120D">
      <w:pPr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</w:rPr>
        <w:t>Driver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654BB6" w:rsidRPr="00AB1CE4">
        <w:rPr>
          <w:sz w:val="28"/>
          <w:szCs w:val="26"/>
        </w:rPr>
        <w:t xml:space="preserve">драйвер для подключения </w:t>
      </w:r>
      <w:r w:rsidR="000113B1" w:rsidRPr="00AB1CE4">
        <w:rPr>
          <w:sz w:val="28"/>
          <w:szCs w:val="26"/>
        </w:rPr>
        <w:t xml:space="preserve">осциллографа </w:t>
      </w:r>
      <w:r w:rsidR="00654BB6" w:rsidRPr="00AB1CE4">
        <w:rPr>
          <w:sz w:val="28"/>
          <w:szCs w:val="26"/>
        </w:rPr>
        <w:t xml:space="preserve">по </w:t>
      </w:r>
      <w:r w:rsidRPr="00AB1CE4">
        <w:rPr>
          <w:sz w:val="28"/>
          <w:szCs w:val="26"/>
          <w:lang w:val="en-US"/>
        </w:rPr>
        <w:t>USB</w:t>
      </w:r>
      <w:r w:rsidR="00654BB6" w:rsidRPr="00AB1CE4">
        <w:rPr>
          <w:sz w:val="28"/>
          <w:szCs w:val="26"/>
        </w:rPr>
        <w:t>;</w:t>
      </w:r>
    </w:p>
    <w:p w:rsidR="00654BB6" w:rsidRPr="00AB1CE4" w:rsidRDefault="00654BB6" w:rsidP="00760085">
      <w:pPr>
        <w:tabs>
          <w:tab w:val="left" w:pos="2418"/>
        </w:tabs>
        <w:spacing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Sources</w:t>
      </w:r>
      <w:r w:rsidRPr="00AB1CE4">
        <w:rPr>
          <w:sz w:val="28"/>
          <w:szCs w:val="26"/>
        </w:rPr>
        <w:t>″</w:t>
      </w:r>
      <w:r w:rsidRPr="00AB1CE4">
        <w:rPr>
          <w:sz w:val="28"/>
          <w:szCs w:val="26"/>
        </w:rPr>
        <w:tab/>
        <w:t xml:space="preserve">- </w:t>
      </w:r>
      <w:r w:rsidR="007B61F0" w:rsidRPr="00AB1CE4">
        <w:rPr>
          <w:sz w:val="28"/>
          <w:szCs w:val="26"/>
        </w:rPr>
        <w:t xml:space="preserve">исходные коды </w:t>
      </w:r>
      <w:r w:rsidR="000113B1" w:rsidRPr="00AB1CE4">
        <w:rPr>
          <w:sz w:val="28"/>
          <w:szCs w:val="26"/>
        </w:rPr>
        <w:t>программы</w:t>
      </w:r>
      <w:r w:rsidR="007B61F0" w:rsidRPr="00AB1CE4">
        <w:rPr>
          <w:sz w:val="28"/>
          <w:szCs w:val="26"/>
        </w:rPr>
        <w:t xml:space="preserve"> 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rFonts w:ascii="Arial Narrow" w:eastAsia="MS Mincho" w:hAnsi="Arial Narrow"/>
          <w:sz w:val="28"/>
          <w:szCs w:val="26"/>
          <w:lang w:val="en-US"/>
        </w:rPr>
        <w:t>S</w:t>
      </w:r>
      <w:r w:rsidR="007B61F0" w:rsidRPr="00AB1CE4">
        <w:rPr>
          <w:rFonts w:ascii="Arial Narrow" w:eastAsia="MS Mincho" w:hAnsi="Arial Narrow"/>
          <w:sz w:val="28"/>
          <w:szCs w:val="26"/>
        </w:rPr>
        <w:t>8-5</w:t>
      </w:r>
      <w:r w:rsidR="00EE7082" w:rsidRPr="00AB1CE4">
        <w:rPr>
          <w:rFonts w:ascii="Arial Narrow" w:eastAsia="MS Mincho" w:hAnsi="Arial Narrow"/>
          <w:sz w:val="28"/>
          <w:szCs w:val="26"/>
        </w:rPr>
        <w:t>4</w:t>
      </w:r>
      <w:r w:rsidR="007B61F0" w:rsidRPr="00AB1CE4">
        <w:rPr>
          <w:rFonts w:ascii="Arial Narrow" w:eastAsia="MS Mincho" w:hAnsi="Arial Narrow"/>
          <w:sz w:val="28"/>
          <w:szCs w:val="26"/>
        </w:rPr>
        <w:t>_</w:t>
      </w:r>
      <w:r w:rsidR="00482DD2" w:rsidRPr="00AB1CE4">
        <w:rPr>
          <w:rFonts w:ascii="Arial Narrow" w:eastAsia="MS Mincho" w:hAnsi="Arial Narrow"/>
          <w:sz w:val="28"/>
          <w:szCs w:val="26"/>
          <w:lang w:val="en-US"/>
        </w:rPr>
        <w:t>Interface</w:t>
      </w:r>
      <w:r w:rsidR="007B61F0" w:rsidRPr="00AB1CE4">
        <w:rPr>
          <w:rFonts w:eastAsia="MS Mincho"/>
          <w:sz w:val="28"/>
          <w:szCs w:val="26"/>
        </w:rPr>
        <w:t>″</w:t>
      </w:r>
      <w:r w:rsidR="007B61F0" w:rsidRPr="00AB1CE4">
        <w:rPr>
          <w:sz w:val="28"/>
          <w:szCs w:val="26"/>
        </w:rPr>
        <w:t>;</w:t>
      </w:r>
    </w:p>
    <w:p w:rsidR="007606BC" w:rsidRPr="00AB1CE4" w:rsidRDefault="00654BB6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z w:val="28"/>
          <w:szCs w:val="26"/>
        </w:rPr>
        <w:t>- папка ″</w:t>
      </w:r>
      <w:r w:rsidRPr="00AB1CE4">
        <w:rPr>
          <w:rFonts w:ascii="Arial Narrow" w:hAnsi="Arial Narrow"/>
          <w:sz w:val="28"/>
          <w:szCs w:val="26"/>
          <w:lang w:val="en-US"/>
        </w:rPr>
        <w:t>DOC</w:t>
      </w:r>
      <w:r w:rsidRPr="00AB1CE4">
        <w:rPr>
          <w:sz w:val="28"/>
          <w:szCs w:val="26"/>
        </w:rPr>
        <w:t>″</w:t>
      </w:r>
      <w:r w:rsidR="00DD2B44" w:rsidRPr="00AB1CE4">
        <w:rPr>
          <w:sz w:val="28"/>
          <w:szCs w:val="26"/>
        </w:rPr>
        <w:tab/>
      </w:r>
      <w:r w:rsidR="0094120D">
        <w:rPr>
          <w:sz w:val="28"/>
          <w:szCs w:val="26"/>
        </w:rPr>
        <w:tab/>
      </w:r>
      <w:r w:rsidR="00DD2B44" w:rsidRPr="00AB1CE4">
        <w:rPr>
          <w:sz w:val="28"/>
          <w:szCs w:val="26"/>
        </w:rPr>
        <w:t>-</w:t>
      </w:r>
      <w:r w:rsidR="00DD2B44" w:rsidRPr="00AB1CE4">
        <w:rPr>
          <w:sz w:val="28"/>
          <w:szCs w:val="26"/>
          <w:lang w:val="en-US"/>
        </w:rPr>
        <w:t> </w:t>
      </w:r>
      <w:r w:rsidR="007606BC" w:rsidRPr="00AB1CE4">
        <w:rPr>
          <w:rFonts w:eastAsia="MS Mincho"/>
          <w:sz w:val="28"/>
          <w:szCs w:val="26"/>
        </w:rPr>
        <w:t xml:space="preserve">″Инструкция по программированию″. </w:t>
      </w:r>
    </w:p>
    <w:p w:rsidR="00ED4279" w:rsidRPr="00A95FC8" w:rsidRDefault="00ED4279" w:rsidP="00760085">
      <w:pPr>
        <w:tabs>
          <w:tab w:val="left" w:pos="2262"/>
        </w:tabs>
        <w:spacing w:line="276" w:lineRule="auto"/>
        <w:ind w:firstLine="567"/>
        <w:jc w:val="both"/>
        <w:rPr>
          <w:rFonts w:eastAsia="MS Mincho"/>
          <w:sz w:val="20"/>
          <w:szCs w:val="20"/>
        </w:rPr>
      </w:pPr>
    </w:p>
    <w:p w:rsidR="00065ADF" w:rsidRDefault="00065ADF" w:rsidP="00DA3DAD">
      <w:pPr>
        <w:pStyle w:val="3"/>
      </w:pPr>
      <w:bookmarkStart w:id="57" w:name="bookmark33"/>
      <w:bookmarkStart w:id="58" w:name="_Toc453234647"/>
      <w:bookmarkStart w:id="59" w:name="_Toc498074093"/>
      <w:r>
        <w:t>3.1</w:t>
      </w:r>
      <w:r w:rsidR="00950014">
        <w:t>5</w:t>
      </w:r>
      <w:r>
        <w:tab/>
        <w:t>Идентификация программного обеспечения</w:t>
      </w:r>
      <w:bookmarkEnd w:id="57"/>
      <w:bookmarkEnd w:id="58"/>
      <w:bookmarkEnd w:id="59"/>
    </w:p>
    <w:p w:rsidR="00065ADF" w:rsidRPr="00AB1CE4" w:rsidRDefault="00065ADF" w:rsidP="00E23608">
      <w:pPr>
        <w:pStyle w:val="33"/>
        <w:shd w:val="clear" w:color="auto" w:fill="auto"/>
        <w:spacing w:before="16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950014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.1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экране прибора, воспользовавшись функцией меню</w:t>
      </w:r>
      <w:r w:rsidRPr="00AB1CE4">
        <w:rPr>
          <w:b/>
          <w:bCs/>
          <w:sz w:val="28"/>
          <w:szCs w:val="26"/>
        </w:rPr>
        <w:t xml:space="preserve"> </w:t>
      </w:r>
      <w:r w:rsidR="00416CB4" w:rsidRPr="00AB1CE4">
        <w:rPr>
          <w:sz w:val="28"/>
          <w:szCs w:val="26"/>
        </w:rPr>
        <w:t>″</w:t>
      </w:r>
      <w:r w:rsidR="00416CB4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Сервис</w:t>
      </w:r>
      <w:r w:rsidR="00416CB4" w:rsidRPr="00AB1CE4">
        <w:rPr>
          <w:rFonts w:ascii="Arial Narrow" w:hAnsi="Arial Narrow"/>
          <w:bCs/>
          <w:caps/>
          <w:sz w:val="28"/>
          <w:szCs w:val="26"/>
        </w:rPr>
        <w:t>/</w:t>
      </w:r>
      <w:r w:rsidRPr="00AB1CE4">
        <w:rPr>
          <w:rFonts w:ascii="Arial Narrow" w:hAnsi="Arial Narrow"/>
          <w:b/>
          <w:bCs/>
          <w:caps/>
          <w:sz w:val="28"/>
          <w:szCs w:val="26"/>
        </w:rPr>
        <w:t>Информ</w:t>
      </w:r>
      <w:r w:rsidR="00D848D9" w:rsidRPr="00AB1CE4">
        <w:rPr>
          <w:rFonts w:ascii="Arial Narrow" w:hAnsi="Arial Narrow"/>
          <w:b/>
          <w:bCs/>
          <w:caps/>
          <w:sz w:val="28"/>
          <w:szCs w:val="26"/>
          <w:lang w:val="ru-RU"/>
        </w:rPr>
        <w:t>АЦИЯ</w:t>
      </w:r>
      <w:r w:rsidR="00416CB4" w:rsidRPr="00AB1CE4">
        <w:rPr>
          <w:sz w:val="28"/>
          <w:szCs w:val="26"/>
        </w:rPr>
        <w:t>″. На экран вы</w:t>
      </w:r>
      <w:r w:rsidR="001475DF" w:rsidRPr="00AB1CE4">
        <w:rPr>
          <w:sz w:val="28"/>
          <w:szCs w:val="26"/>
          <w:lang w:val="ru-RU"/>
        </w:rPr>
        <w:t>водятся</w:t>
      </w:r>
      <w:r w:rsidRPr="00AB1CE4">
        <w:rPr>
          <w:sz w:val="28"/>
          <w:szCs w:val="26"/>
        </w:rPr>
        <w:t xml:space="preserve"> модель, версия встроенного </w:t>
      </w:r>
      <w:r w:rsidR="009858A8" w:rsidRPr="00AB1CE4">
        <w:rPr>
          <w:sz w:val="28"/>
          <w:szCs w:val="26"/>
          <w:lang w:val="ru-RU"/>
        </w:rPr>
        <w:t>ПО</w:t>
      </w:r>
      <w:r w:rsidR="009858A8" w:rsidRPr="00AB1CE4">
        <w:rPr>
          <w:sz w:val="28"/>
          <w:szCs w:val="26"/>
        </w:rPr>
        <w:t>, контроль</w:t>
      </w:r>
      <w:r w:rsidRPr="00AB1CE4">
        <w:rPr>
          <w:sz w:val="28"/>
          <w:szCs w:val="26"/>
        </w:rPr>
        <w:t>ная сумма CRC-32 программы.</w:t>
      </w:r>
    </w:p>
    <w:p w:rsidR="00065ADF" w:rsidRPr="00AB1CE4" w:rsidRDefault="00065ADF" w:rsidP="00A84BB0">
      <w:pPr>
        <w:pStyle w:val="33"/>
        <w:shd w:val="clear" w:color="auto" w:fill="auto"/>
        <w:spacing w:before="80" w:line="276" w:lineRule="auto"/>
        <w:ind w:firstLine="567"/>
        <w:jc w:val="both"/>
        <w:rPr>
          <w:sz w:val="28"/>
          <w:szCs w:val="26"/>
        </w:rPr>
      </w:pPr>
      <w:r w:rsidRPr="00AB1CE4">
        <w:rPr>
          <w:sz w:val="28"/>
          <w:szCs w:val="26"/>
          <w:lang w:val="ru-RU"/>
        </w:rPr>
        <w:t>3.1</w:t>
      </w:r>
      <w:r w:rsidR="00EA4CB7" w:rsidRPr="00AB1CE4">
        <w:rPr>
          <w:sz w:val="28"/>
          <w:szCs w:val="26"/>
          <w:lang w:val="ru-RU"/>
        </w:rPr>
        <w:t>5</w:t>
      </w:r>
      <w:r w:rsidRPr="00AB1CE4">
        <w:rPr>
          <w:sz w:val="28"/>
          <w:szCs w:val="26"/>
          <w:lang w:val="ru-RU"/>
        </w:rPr>
        <w:t>.2</w:t>
      </w:r>
      <w:r w:rsidR="00BC4E05" w:rsidRPr="00AB1CE4">
        <w:rPr>
          <w:sz w:val="28"/>
          <w:szCs w:val="26"/>
          <w:lang w:val="ru-RU"/>
        </w:rPr>
        <w:tab/>
      </w:r>
      <w:r w:rsidRPr="00AB1CE4">
        <w:rPr>
          <w:sz w:val="28"/>
          <w:szCs w:val="26"/>
        </w:rPr>
        <w:t>Идентификационные данные осциллографа можно получить на компьютере в терминальной программе. Осциллограф должен быть подключен к компьютеру согласно 3.1</w:t>
      </w:r>
      <w:r w:rsidR="003C79C5" w:rsidRPr="00AB1CE4">
        <w:rPr>
          <w:sz w:val="28"/>
          <w:szCs w:val="26"/>
          <w:lang w:val="ru-RU"/>
        </w:rPr>
        <w:t>4</w:t>
      </w:r>
      <w:r w:rsidR="00151450" w:rsidRPr="00AB1CE4">
        <w:rPr>
          <w:sz w:val="28"/>
          <w:szCs w:val="26"/>
          <w:lang w:val="ru-RU"/>
        </w:rPr>
        <w:t xml:space="preserve">, </w:t>
      </w:r>
      <w:r w:rsidRPr="00AB1CE4">
        <w:rPr>
          <w:sz w:val="28"/>
          <w:szCs w:val="26"/>
        </w:rPr>
        <w:t>в окне программы набрать на клавиатуре команду</w:t>
      </w:r>
      <w:r w:rsidR="00D92B8C" w:rsidRPr="00AB1CE4">
        <w:rPr>
          <w:b/>
          <w:bCs/>
          <w:sz w:val="28"/>
          <w:szCs w:val="26"/>
        </w:rPr>
        <w:t xml:space="preserve"> </w:t>
      </w:r>
      <w:r w:rsidR="00877567" w:rsidRPr="00AB1CE4">
        <w:rPr>
          <w:sz w:val="28"/>
          <w:szCs w:val="26"/>
        </w:rPr>
        <w:t>″</w:t>
      </w:r>
      <w:r w:rsidRPr="00AB1CE4">
        <w:rPr>
          <w:b/>
          <w:bCs/>
          <w:sz w:val="28"/>
          <w:szCs w:val="26"/>
        </w:rPr>
        <w:t>*idn?</w:t>
      </w:r>
      <w:r w:rsidR="00D92B8C" w:rsidRPr="00AB1CE4">
        <w:rPr>
          <w:sz w:val="28"/>
          <w:szCs w:val="26"/>
        </w:rPr>
        <w:t>″</w:t>
      </w:r>
      <w:r w:rsidRPr="00AB1CE4">
        <w:rPr>
          <w:bCs/>
          <w:sz w:val="28"/>
          <w:szCs w:val="26"/>
        </w:rPr>
        <w:t>.</w:t>
      </w:r>
    </w:p>
    <w:p w:rsidR="00065ADF" w:rsidRDefault="00065ADF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 w:rsidRPr="00AB1CE4">
        <w:rPr>
          <w:sz w:val="28"/>
          <w:szCs w:val="26"/>
        </w:rPr>
        <w:t xml:space="preserve">Осциллограф должен выдать в терминальную программу </w:t>
      </w:r>
      <w:r w:rsidR="002F0922">
        <w:rPr>
          <w:sz w:val="28"/>
          <w:szCs w:val="26"/>
          <w:lang w:val="ru-RU"/>
        </w:rPr>
        <w:t>и</w:t>
      </w:r>
      <w:r w:rsidR="002F0922" w:rsidRPr="00AB1CE4">
        <w:rPr>
          <w:sz w:val="28"/>
          <w:szCs w:val="26"/>
        </w:rPr>
        <w:t xml:space="preserve">дентификационные данные </w:t>
      </w:r>
      <w:r w:rsidRPr="00AB1CE4">
        <w:rPr>
          <w:sz w:val="28"/>
          <w:szCs w:val="26"/>
        </w:rPr>
        <w:t>следующего вида:</w:t>
      </w:r>
      <w:r w:rsid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″</w:t>
      </w:r>
      <w:r w:rsidRPr="00AB1CE4">
        <w:rPr>
          <w:rFonts w:ascii="Arial Narrow" w:hAnsi="Arial Narrow"/>
          <w:bCs/>
          <w:sz w:val="28"/>
          <w:szCs w:val="26"/>
        </w:rPr>
        <w:t>MNIPI,S8-5</w:t>
      </w:r>
      <w:r w:rsidR="009D1339" w:rsidRPr="00AB1CE4">
        <w:rPr>
          <w:rFonts w:ascii="Arial Narrow" w:hAnsi="Arial Narrow"/>
          <w:bCs/>
          <w:sz w:val="28"/>
          <w:szCs w:val="26"/>
          <w:lang w:val="ru-RU"/>
        </w:rPr>
        <w:t>4</w:t>
      </w:r>
      <w:r w:rsidRPr="00AB1CE4">
        <w:rPr>
          <w:rFonts w:ascii="Arial Narrow" w:hAnsi="Arial Narrow"/>
          <w:bCs/>
          <w:sz w:val="28"/>
          <w:szCs w:val="26"/>
        </w:rPr>
        <w:t>,</w:t>
      </w:r>
      <w:r w:rsidR="003A54B7" w:rsidRPr="00AB1CE4">
        <w:rPr>
          <w:rFonts w:ascii="Arial Narrow" w:hAnsi="Arial Narrow"/>
          <w:bCs/>
          <w:sz w:val="28"/>
          <w:szCs w:val="26"/>
        </w:rPr>
        <w:t xml:space="preserve"> </w:t>
      </w:r>
      <w:r w:rsidRPr="00AB1CE4">
        <w:rPr>
          <w:rFonts w:ascii="Arial Narrow" w:hAnsi="Arial Narrow"/>
          <w:bCs/>
          <w:sz w:val="28"/>
          <w:szCs w:val="26"/>
        </w:rPr>
        <w:t>VY.Y,ZZZZZZZZ</w:t>
      </w:r>
      <w:r w:rsidRPr="00AB1CE4">
        <w:rPr>
          <w:sz w:val="28"/>
          <w:szCs w:val="26"/>
        </w:rPr>
        <w:t>″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(</w:t>
      </w:r>
      <w:r w:rsidRPr="00AB1CE4">
        <w:rPr>
          <w:rFonts w:ascii="Arial Narrow" w:hAnsi="Arial Narrow"/>
          <w:sz w:val="28"/>
          <w:szCs w:val="26"/>
        </w:rPr>
        <w:t>VY.Y</w:t>
      </w:r>
      <w:r w:rsidRPr="00AB1CE4">
        <w:rPr>
          <w:sz w:val="28"/>
          <w:szCs w:val="26"/>
        </w:rPr>
        <w:t xml:space="preserve"> - версия </w:t>
      </w:r>
      <w:r w:rsidRPr="00AB1CE4">
        <w:rPr>
          <w:sz w:val="28"/>
          <w:szCs w:val="26"/>
          <w:lang w:val="ru-RU"/>
        </w:rPr>
        <w:t>ПО</w:t>
      </w:r>
      <w:r w:rsidRPr="00AB1CE4">
        <w:rPr>
          <w:sz w:val="28"/>
          <w:szCs w:val="26"/>
        </w:rPr>
        <w:t xml:space="preserve">, </w:t>
      </w:r>
      <w:r w:rsidRPr="00AB1CE4">
        <w:rPr>
          <w:rFonts w:ascii="Arial Narrow" w:hAnsi="Arial Narrow"/>
          <w:sz w:val="28"/>
          <w:szCs w:val="26"/>
        </w:rPr>
        <w:t>ZZZZZZZZ</w:t>
      </w:r>
      <w:r w:rsidRPr="00AB1CE4">
        <w:rPr>
          <w:sz w:val="28"/>
          <w:szCs w:val="26"/>
        </w:rPr>
        <w:t xml:space="preserve">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 xml:space="preserve">- </w:t>
      </w:r>
      <w:r w:rsidR="0013164B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контрольная сумма</w:t>
      </w:r>
      <w:r w:rsidR="007B1998" w:rsidRPr="00AB1CE4">
        <w:rPr>
          <w:sz w:val="28"/>
          <w:szCs w:val="26"/>
          <w:lang w:val="ru-RU"/>
        </w:rPr>
        <w:t xml:space="preserve"> </w:t>
      </w:r>
      <w:r w:rsidRPr="00AB1CE4">
        <w:rPr>
          <w:sz w:val="28"/>
          <w:szCs w:val="26"/>
        </w:rPr>
        <w:t>CRC-32 в шестнадцатеричной форме).</w:t>
      </w:r>
    </w:p>
    <w:p w:rsidR="00BA4C0E" w:rsidRPr="00BA4C0E" w:rsidRDefault="00BA4C0E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28"/>
          <w:szCs w:val="26"/>
          <w:lang w:val="ru-RU"/>
        </w:rPr>
      </w:pPr>
      <w:r>
        <w:rPr>
          <w:sz w:val="28"/>
          <w:szCs w:val="26"/>
          <w:lang w:val="ru-RU"/>
        </w:rPr>
        <w:t xml:space="preserve">Номер версии </w:t>
      </w:r>
      <w:r w:rsidRPr="00AB1CE4">
        <w:rPr>
          <w:sz w:val="28"/>
          <w:szCs w:val="26"/>
          <w:lang w:val="ru-RU"/>
        </w:rPr>
        <w:t>ПО</w:t>
      </w:r>
      <w:r>
        <w:rPr>
          <w:sz w:val="28"/>
          <w:szCs w:val="26"/>
          <w:lang w:val="ru-RU"/>
        </w:rPr>
        <w:t xml:space="preserve"> должен быть не ниже 1.1 </w:t>
      </w:r>
      <w:r w:rsidRPr="008B495D">
        <w:rPr>
          <w:sz w:val="28"/>
          <w:szCs w:val="26"/>
          <w:lang w:val="ru-RU"/>
        </w:rPr>
        <w:t>(</w:t>
      </w:r>
      <w:r w:rsidRPr="008B495D">
        <w:rPr>
          <w:sz w:val="28"/>
          <w:szCs w:val="26"/>
        </w:rPr>
        <w:t>V</w:t>
      </w:r>
      <w:r w:rsidRPr="008B495D">
        <w:rPr>
          <w:sz w:val="28"/>
          <w:szCs w:val="26"/>
          <w:lang w:val="ru-RU"/>
        </w:rPr>
        <w:t xml:space="preserve"> 1.1).</w:t>
      </w:r>
    </w:p>
    <w:p w:rsidR="00ED4279" w:rsidRPr="00AB1CE4" w:rsidRDefault="00ED4279" w:rsidP="00065ADF">
      <w:pPr>
        <w:pStyle w:val="33"/>
        <w:shd w:val="clear" w:color="auto" w:fill="auto"/>
        <w:spacing w:line="276" w:lineRule="auto"/>
        <w:ind w:firstLine="567"/>
        <w:jc w:val="both"/>
        <w:rPr>
          <w:sz w:val="10"/>
          <w:szCs w:val="8"/>
          <w:lang w:val="ru-RU"/>
        </w:rPr>
      </w:pPr>
    </w:p>
    <w:p w:rsidR="00E82A4B" w:rsidRPr="00B41CB6" w:rsidRDefault="006E5925" w:rsidP="00DA3DAD">
      <w:pPr>
        <w:pStyle w:val="3"/>
      </w:pPr>
      <w:r>
        <w:br w:type="page"/>
      </w:r>
      <w:bookmarkStart w:id="60" w:name="_Toc498074094"/>
      <w:r w:rsidR="00CC4420" w:rsidRPr="00B41CB6">
        <w:lastRenderedPageBreak/>
        <w:t>3.1</w:t>
      </w:r>
      <w:r w:rsidR="00573DEE" w:rsidRPr="00B41CB6">
        <w:t>6</w:t>
      </w:r>
      <w:r w:rsidR="00CC4420" w:rsidRPr="00B41CB6">
        <w:tab/>
      </w:r>
      <w:r w:rsidR="00E82A4B" w:rsidRPr="00B41CB6">
        <w:t>Порядок выключения осциллографа</w:t>
      </w:r>
      <w:bookmarkEnd w:id="52"/>
      <w:bookmarkEnd w:id="60"/>
    </w:p>
    <w:p w:rsidR="00AB1EEF" w:rsidRPr="00AB1EEF" w:rsidRDefault="00AB1EEF" w:rsidP="00CA2944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8"/>
          <w:szCs w:val="8"/>
        </w:rPr>
      </w:pPr>
    </w:p>
    <w:p w:rsidR="00042F4C" w:rsidRPr="00AB1CE4" w:rsidRDefault="00CC4420" w:rsidP="00CA2944">
      <w:pPr>
        <w:pStyle w:val="125"/>
        <w:tabs>
          <w:tab w:val="left" w:pos="141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3.1</w:t>
      </w:r>
      <w:r w:rsidR="00573DEE" w:rsidRPr="00AB1CE4">
        <w:rPr>
          <w:rFonts w:eastAsia="MS Mincho"/>
          <w:sz w:val="28"/>
          <w:szCs w:val="26"/>
        </w:rPr>
        <w:t>6</w:t>
      </w:r>
      <w:r w:rsidRPr="00AB1CE4">
        <w:rPr>
          <w:rFonts w:eastAsia="MS Mincho"/>
          <w:sz w:val="28"/>
          <w:szCs w:val="26"/>
        </w:rPr>
        <w:t>.1</w:t>
      </w:r>
      <w:r w:rsidRPr="00AB1CE4">
        <w:rPr>
          <w:rFonts w:eastAsia="MS Mincho"/>
          <w:sz w:val="28"/>
          <w:szCs w:val="26"/>
        </w:rPr>
        <w:tab/>
      </w:r>
      <w:r w:rsidR="00653452" w:rsidRPr="00AB1CE4">
        <w:rPr>
          <w:rFonts w:eastAsia="MS Mincho"/>
          <w:sz w:val="28"/>
          <w:szCs w:val="26"/>
        </w:rPr>
        <w:t xml:space="preserve">После окончания работы выключить кнопку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ПИТАНИЕ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передней панели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изменить цвет свечения на красный), установить выключатель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sz w:val="28"/>
          <w:szCs w:val="26"/>
        </w:rPr>
        <w:t>СЕТЬ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на задней панели осциллографа в положение </w:t>
      </w:r>
      <w:r w:rsidR="00D24EDA" w:rsidRPr="00AB1CE4">
        <w:rPr>
          <w:rFonts w:eastAsia="MS Mincho"/>
          <w:sz w:val="28"/>
          <w:szCs w:val="26"/>
        </w:rPr>
        <w:t>″</w:t>
      </w:r>
      <w:r w:rsidR="00534979" w:rsidRPr="00AB1CE4">
        <w:rPr>
          <w:rFonts w:ascii="Arial Narrow" w:eastAsia="MS Mincho" w:hAnsi="Arial Narrow" w:cs="Arial"/>
          <w:b/>
          <w:sz w:val="28"/>
          <w:szCs w:val="26"/>
        </w:rPr>
        <w:t>О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(светодиод 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ВКЛ</w:t>
      </w:r>
      <w:r w:rsidR="00653452" w:rsidRPr="00AB1CE4">
        <w:rPr>
          <w:rFonts w:ascii="Arial Narrow" w:eastAsia="MS Mincho" w:hAnsi="Arial Narrow"/>
          <w:bCs/>
          <w:sz w:val="28"/>
          <w:szCs w:val="26"/>
        </w:rPr>
        <w:t>/</w:t>
      </w:r>
      <w:r w:rsidR="00653452" w:rsidRPr="00AB1CE4">
        <w:rPr>
          <w:rFonts w:ascii="Arial Narrow" w:eastAsia="MS Mincho" w:hAnsi="Arial Narrow"/>
          <w:b/>
          <w:bCs/>
          <w:sz w:val="28"/>
          <w:szCs w:val="26"/>
        </w:rPr>
        <w:t>ОТКЛ</w:t>
      </w:r>
      <w:r w:rsidR="00D24EDA" w:rsidRPr="00AB1CE4">
        <w:rPr>
          <w:rFonts w:eastAsia="MS Mincho"/>
          <w:sz w:val="28"/>
          <w:szCs w:val="26"/>
        </w:rPr>
        <w:t>″</w:t>
      </w:r>
      <w:r w:rsidR="00653452" w:rsidRPr="00AB1CE4">
        <w:rPr>
          <w:rFonts w:eastAsia="MS Mincho"/>
          <w:sz w:val="28"/>
          <w:szCs w:val="26"/>
        </w:rPr>
        <w:t xml:space="preserve"> должен погаснуть), отсоединить сетевой шнур осциллографа от сети питания</w:t>
      </w:r>
      <w:r w:rsidR="00042F4C" w:rsidRPr="00AB1CE4">
        <w:rPr>
          <w:rFonts w:eastAsia="MS Mincho"/>
          <w:sz w:val="28"/>
          <w:szCs w:val="26"/>
        </w:rPr>
        <w:t>.</w:t>
      </w:r>
    </w:p>
    <w:p w:rsidR="00370FEE" w:rsidRPr="008E039F" w:rsidRDefault="00430682" w:rsidP="00760085">
      <w:pPr>
        <w:pStyle w:val="125"/>
        <w:spacing w:before="60" w:line="276" w:lineRule="auto"/>
        <w:ind w:firstLine="567"/>
        <w:rPr>
          <w:rFonts w:ascii="Arial Narrow" w:eastAsia="MS Mincho" w:hAnsi="Arial Narrow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ВНИМАНИЕ!</w:t>
      </w:r>
    </w:p>
    <w:p w:rsidR="002A6DDD" w:rsidRDefault="00D24EDA" w:rsidP="00760085">
      <w:pPr>
        <w:pStyle w:val="125"/>
        <w:spacing w:line="276" w:lineRule="auto"/>
        <w:ind w:firstLine="567"/>
        <w:rPr>
          <w:rFonts w:eastAsia="MS Mincho"/>
          <w:spacing w:val="10"/>
          <w:sz w:val="26"/>
          <w:szCs w:val="26"/>
        </w:rPr>
      </w:pPr>
      <w:r w:rsidRPr="008E039F">
        <w:rPr>
          <w:rFonts w:ascii="Arial Narrow" w:eastAsia="MS Mincho" w:hAnsi="Arial Narrow"/>
          <w:spacing w:val="10"/>
          <w:sz w:val="26"/>
          <w:szCs w:val="26"/>
        </w:rPr>
        <w:t>ДЛЯ СОХРАНЕНИЯ УСТАНОВОК, ВЫПОЛНЕННЫХ В ПРОЦЕССЕ ТЕКУЩЕЙ РАБОТЫ, СТРОГО СОБЛЮДАЙТЕ ПОРЯДОК ВЫКЛЮЧЕНИЯ ОСЦИЛЛОГРАФА</w:t>
      </w:r>
      <w:r w:rsidRPr="008E039F">
        <w:rPr>
          <w:rFonts w:eastAsia="MS Mincho"/>
          <w:spacing w:val="10"/>
          <w:sz w:val="26"/>
          <w:szCs w:val="26"/>
        </w:rPr>
        <w:t>.</w:t>
      </w:r>
    </w:p>
    <w:p w:rsidR="00AB1CE4" w:rsidRPr="00167212" w:rsidRDefault="00AB1CE4" w:rsidP="00760085">
      <w:pPr>
        <w:pStyle w:val="125"/>
        <w:spacing w:line="276" w:lineRule="auto"/>
        <w:ind w:firstLine="567"/>
        <w:rPr>
          <w:rFonts w:eastAsia="MS Mincho"/>
          <w:spacing w:val="10"/>
          <w:sz w:val="12"/>
          <w:szCs w:val="12"/>
        </w:rPr>
      </w:pPr>
    </w:p>
    <w:p w:rsidR="00E82A4B" w:rsidRPr="003C190F" w:rsidRDefault="00AA6CB3" w:rsidP="00A5498E">
      <w:pPr>
        <w:pStyle w:val="20"/>
        <w:tabs>
          <w:tab w:val="left" w:pos="1092"/>
        </w:tabs>
        <w:ind w:left="567" w:firstLine="0"/>
        <w:rPr>
          <w:rFonts w:eastAsia="MS Mincho"/>
          <w:sz w:val="32"/>
          <w:szCs w:val="32"/>
        </w:rPr>
      </w:pPr>
      <w:bookmarkStart w:id="61" w:name="_Toc224455374"/>
      <w:bookmarkStart w:id="62" w:name="_Toc498074095"/>
      <w:r w:rsidRPr="003C190F">
        <w:rPr>
          <w:rFonts w:eastAsia="MS Mincho"/>
          <w:sz w:val="32"/>
          <w:szCs w:val="32"/>
        </w:rPr>
        <w:t>4</w:t>
      </w:r>
      <w:r w:rsidRPr="003C190F">
        <w:rPr>
          <w:rFonts w:eastAsia="MS Mincho"/>
          <w:sz w:val="32"/>
          <w:szCs w:val="32"/>
        </w:rPr>
        <w:tab/>
      </w:r>
      <w:r w:rsidR="00E82A4B" w:rsidRPr="003C190F">
        <w:rPr>
          <w:rFonts w:eastAsia="MS Mincho"/>
          <w:sz w:val="32"/>
          <w:szCs w:val="32"/>
        </w:rPr>
        <w:t>Техническое обслуживание</w:t>
      </w:r>
      <w:bookmarkEnd w:id="61"/>
      <w:bookmarkEnd w:id="62"/>
    </w:p>
    <w:p w:rsidR="00E82A4B" w:rsidRPr="002A35B1" w:rsidRDefault="00E82A4B" w:rsidP="00557B15">
      <w:pPr>
        <w:pStyle w:val="a7"/>
        <w:spacing w:line="240" w:lineRule="auto"/>
        <w:ind w:firstLine="567"/>
        <w:rPr>
          <w:rFonts w:eastAsia="MS Mincho"/>
          <w:sz w:val="20"/>
        </w:rPr>
      </w:pPr>
    </w:p>
    <w:p w:rsidR="00DE029B" w:rsidRPr="00AB1CE4" w:rsidRDefault="002D757C" w:rsidP="00760085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4.1</w:t>
      </w:r>
      <w:r w:rsidR="00AA6CB3" w:rsidRPr="00AB1CE4">
        <w:rPr>
          <w:rFonts w:eastAsia="MS Mincho"/>
          <w:sz w:val="28"/>
          <w:szCs w:val="26"/>
        </w:rPr>
        <w:tab/>
      </w:r>
      <w:r w:rsidR="00AE206D" w:rsidRPr="00AB1CE4">
        <w:rPr>
          <w:rFonts w:eastAsia="MS Mincho"/>
          <w:sz w:val="28"/>
          <w:szCs w:val="26"/>
        </w:rPr>
        <w:t>Во время выполнения</w:t>
      </w:r>
      <w:r w:rsidR="00DE029B" w:rsidRPr="00AB1CE4">
        <w:rPr>
          <w:rFonts w:eastAsia="MS Mincho"/>
          <w:sz w:val="28"/>
          <w:szCs w:val="26"/>
        </w:rPr>
        <w:t xml:space="preserve"> работ по техническому обслуживанию </w:t>
      </w:r>
      <w:r w:rsidR="00DE029B" w:rsidRPr="00AB1CE4">
        <w:rPr>
          <w:snapToGrid w:val="0"/>
          <w:sz w:val="28"/>
          <w:szCs w:val="26"/>
        </w:rPr>
        <w:t xml:space="preserve">осциллографа необходимо </w:t>
      </w:r>
      <w:r w:rsidR="00494C46" w:rsidRPr="00AB1CE4">
        <w:rPr>
          <w:snapToGrid w:val="0"/>
          <w:sz w:val="28"/>
          <w:szCs w:val="26"/>
        </w:rPr>
        <w:t xml:space="preserve">выполнять указания, </w:t>
      </w:r>
      <w:r w:rsidR="00494C46" w:rsidRPr="00AB1CE4">
        <w:rPr>
          <w:rFonts w:eastAsia="MS Mincho"/>
          <w:sz w:val="28"/>
          <w:szCs w:val="26"/>
        </w:rPr>
        <w:t>приведенные</w:t>
      </w:r>
      <w:r w:rsidR="00DE029B" w:rsidRPr="00AB1CE4">
        <w:rPr>
          <w:rFonts w:eastAsia="MS Mincho"/>
          <w:sz w:val="28"/>
          <w:szCs w:val="26"/>
        </w:rPr>
        <w:t xml:space="preserve"> в </w:t>
      </w:r>
      <w:r w:rsidR="00926438" w:rsidRPr="00AB1CE4">
        <w:rPr>
          <w:rFonts w:eastAsia="MS Mincho"/>
          <w:sz w:val="28"/>
          <w:szCs w:val="26"/>
        </w:rPr>
        <w:t xml:space="preserve">разделе </w:t>
      </w:r>
      <w:r w:rsidR="00DE029B" w:rsidRPr="00AB1CE4">
        <w:rPr>
          <w:rFonts w:eastAsia="MS Mincho"/>
          <w:sz w:val="28"/>
          <w:szCs w:val="26"/>
        </w:rPr>
        <w:t>2.</w:t>
      </w:r>
    </w:p>
    <w:p w:rsidR="00E82A4B" w:rsidRPr="00AB1CE4" w:rsidRDefault="0046328B" w:rsidP="001B4242">
      <w:pPr>
        <w:tabs>
          <w:tab w:val="left" w:pos="1092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4.2</w:t>
      </w:r>
      <w:r w:rsidRPr="00AB1CE4">
        <w:rPr>
          <w:rFonts w:eastAsia="MS Mincho"/>
          <w:sz w:val="28"/>
          <w:szCs w:val="26"/>
        </w:rPr>
        <w:tab/>
      </w:r>
      <w:r w:rsidR="004230B1" w:rsidRPr="00AB1CE4">
        <w:rPr>
          <w:rFonts w:eastAsia="MS Mincho"/>
          <w:sz w:val="28"/>
          <w:szCs w:val="26"/>
          <w:u w:val="single"/>
        </w:rPr>
        <w:t>О</w:t>
      </w:r>
      <w:r w:rsidR="00DE029B" w:rsidRPr="00AB1CE4">
        <w:rPr>
          <w:rFonts w:eastAsia="MS Mincho"/>
          <w:sz w:val="28"/>
          <w:szCs w:val="26"/>
          <w:u w:val="single"/>
        </w:rPr>
        <w:t>сциллограф содержать в чистоте, оберегать от воздействия влаги, грязи, пыли, ударов и падений</w:t>
      </w:r>
      <w:r w:rsidR="00DE029B" w:rsidRPr="00AB1CE4">
        <w:rPr>
          <w:rFonts w:eastAsia="MS Mincho"/>
          <w:sz w:val="28"/>
          <w:szCs w:val="26"/>
        </w:rPr>
        <w:t>.</w:t>
      </w:r>
      <w:r w:rsidR="001B4242" w:rsidRPr="00AB1CE4">
        <w:rPr>
          <w:rFonts w:eastAsia="MS Mincho"/>
          <w:sz w:val="28"/>
          <w:szCs w:val="26"/>
        </w:rPr>
        <w:t xml:space="preserve"> </w:t>
      </w:r>
      <w:r w:rsidR="00DE029B" w:rsidRPr="00AB1CE4">
        <w:rPr>
          <w:sz w:val="28"/>
          <w:szCs w:val="26"/>
        </w:rPr>
        <w:t xml:space="preserve">Для удаления загрязнения поверхностей </w:t>
      </w:r>
      <w:r w:rsidR="00DE029B" w:rsidRPr="00AB1CE4">
        <w:rPr>
          <w:snapToGrid w:val="0"/>
          <w:sz w:val="28"/>
          <w:szCs w:val="26"/>
        </w:rPr>
        <w:t xml:space="preserve">осциллографа </w:t>
      </w:r>
      <w:r w:rsidR="00DE029B" w:rsidRPr="00AB1CE4">
        <w:rPr>
          <w:sz w:val="28"/>
          <w:szCs w:val="26"/>
        </w:rPr>
        <w:t>необходимо применять мягкую ткань, смоченную этиловым спиртом. Запрещается</w:t>
      </w:r>
      <w:r w:rsidR="00F375EF">
        <w:rPr>
          <w:sz w:val="28"/>
          <w:szCs w:val="26"/>
        </w:rPr>
        <w:t> </w:t>
      </w:r>
      <w:r w:rsidR="00DE029B" w:rsidRPr="00AB1CE4">
        <w:rPr>
          <w:sz w:val="28"/>
          <w:szCs w:val="26"/>
        </w:rPr>
        <w:t>применять для этой цели растворители красок и эмалей.</w:t>
      </w:r>
    </w:p>
    <w:p w:rsidR="00AE206D" w:rsidRPr="00AB1CE4" w:rsidRDefault="001B6A50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3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 xml:space="preserve">Для обеспечения надежной работы осциллографа в течение длительного периода эксплуатации необходимо своевременно проводить </w:t>
      </w:r>
      <w:r w:rsidR="0060562A" w:rsidRPr="00AB1CE4">
        <w:rPr>
          <w:rFonts w:eastAsia="MS Mincho"/>
          <w:sz w:val="28"/>
          <w:szCs w:val="26"/>
        </w:rPr>
        <w:t xml:space="preserve">техническое обслуживание </w:t>
      </w:r>
      <w:r w:rsidR="00E82A4B" w:rsidRPr="00AB1CE4">
        <w:rPr>
          <w:rFonts w:eastAsia="MS Mincho"/>
          <w:sz w:val="28"/>
          <w:szCs w:val="26"/>
        </w:rPr>
        <w:t>осциллографа.</w:t>
      </w:r>
    </w:p>
    <w:p w:rsidR="00E82A4B" w:rsidRPr="00AB1CE4" w:rsidRDefault="00E82A4B" w:rsidP="00AE206D">
      <w:pPr>
        <w:pStyle w:val="30"/>
        <w:tabs>
          <w:tab w:val="left" w:pos="1092"/>
        </w:tabs>
        <w:spacing w:line="276" w:lineRule="auto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Предусмотрены следующие виды </w:t>
      </w:r>
      <w:r w:rsidR="00EC6B28" w:rsidRPr="00AB1CE4">
        <w:rPr>
          <w:rFonts w:eastAsia="MS Mincho"/>
          <w:sz w:val="28"/>
          <w:szCs w:val="26"/>
        </w:rPr>
        <w:t>технического обслуживания</w:t>
      </w:r>
      <w:r w:rsidRPr="00AB1CE4">
        <w:rPr>
          <w:rFonts w:eastAsia="MS Mincho"/>
          <w:sz w:val="28"/>
          <w:szCs w:val="26"/>
        </w:rPr>
        <w:t>: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- контрольный осмотр (КО);</w:t>
      </w:r>
    </w:p>
    <w:p w:rsidR="00E82A4B" w:rsidRPr="00AB1CE4" w:rsidRDefault="00E82A4B" w:rsidP="00760085">
      <w:pPr>
        <w:pStyle w:val="125"/>
        <w:tabs>
          <w:tab w:val="left" w:pos="1248"/>
        </w:tabs>
        <w:spacing w:line="276" w:lineRule="auto"/>
        <w:ind w:firstLine="546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- </w:t>
      </w:r>
      <w:r w:rsidR="00EC6B28" w:rsidRPr="00AB1CE4">
        <w:rPr>
          <w:rFonts w:eastAsia="MS Mincho"/>
          <w:sz w:val="28"/>
          <w:szCs w:val="26"/>
        </w:rPr>
        <w:t>техническое обслуживание</w:t>
      </w:r>
      <w:r w:rsidR="001B4242" w:rsidRPr="00AB1CE4">
        <w:rPr>
          <w:rFonts w:eastAsia="MS Mincho"/>
          <w:sz w:val="28"/>
          <w:szCs w:val="26"/>
        </w:rPr>
        <w:t xml:space="preserve"> (ТО)</w:t>
      </w:r>
      <w:r w:rsidRPr="00AB1CE4">
        <w:rPr>
          <w:rFonts w:eastAsia="MS Mincho"/>
          <w:sz w:val="28"/>
          <w:szCs w:val="26"/>
        </w:rPr>
        <w:t>.</w:t>
      </w:r>
    </w:p>
    <w:p w:rsidR="00E82A4B" w:rsidRPr="00AB1CE4" w:rsidRDefault="001B6A50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4</w:t>
      </w:r>
      <w:r w:rsidR="00AA6CB3" w:rsidRPr="00AB1CE4">
        <w:rPr>
          <w:rFonts w:eastAsia="MS Mincho"/>
          <w:sz w:val="28"/>
          <w:szCs w:val="26"/>
        </w:rPr>
        <w:tab/>
      </w:r>
      <w:r w:rsidR="00E82A4B" w:rsidRPr="00AB1CE4">
        <w:rPr>
          <w:rFonts w:eastAsia="MS Mincho"/>
          <w:sz w:val="28"/>
          <w:szCs w:val="26"/>
        </w:rPr>
        <w:t>КО следует проводить до и после использования осциллографа по назначению и транспортирования. Если осциллограф не использовался по назначению, КО проводить с п</w:t>
      </w:r>
      <w:r w:rsidR="0028135C" w:rsidRPr="00AB1CE4">
        <w:rPr>
          <w:rFonts w:eastAsia="MS Mincho"/>
          <w:sz w:val="28"/>
          <w:szCs w:val="26"/>
        </w:rPr>
        <w:t>ериодичностью один раз в 3 мес</w:t>
      </w:r>
      <w:r w:rsidR="00E82A4B" w:rsidRPr="00AB1CE4">
        <w:rPr>
          <w:rFonts w:eastAsia="MS Mincho"/>
          <w:sz w:val="28"/>
          <w:szCs w:val="26"/>
        </w:rPr>
        <w:t>.</w:t>
      </w:r>
    </w:p>
    <w:p w:rsidR="00E82A4B" w:rsidRPr="00AB1CE4" w:rsidRDefault="00E82A4B" w:rsidP="0076008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При КО проверить надежность крепления входных и выходных разъемов, отсутствие </w:t>
      </w:r>
      <w:r w:rsidR="000E1E15" w:rsidRPr="00AB1CE4">
        <w:rPr>
          <w:rFonts w:eastAsia="MS Mincho"/>
          <w:sz w:val="28"/>
          <w:szCs w:val="26"/>
        </w:rPr>
        <w:t xml:space="preserve">механических </w:t>
      </w:r>
      <w:r w:rsidRPr="00AB1CE4">
        <w:rPr>
          <w:rFonts w:eastAsia="MS Mincho"/>
          <w:sz w:val="28"/>
          <w:szCs w:val="26"/>
        </w:rPr>
        <w:t xml:space="preserve">повреждений, </w:t>
      </w:r>
      <w:r w:rsidR="00047D92" w:rsidRPr="00AB1CE4">
        <w:rPr>
          <w:rFonts w:eastAsia="MS Mincho"/>
          <w:sz w:val="28"/>
          <w:szCs w:val="26"/>
        </w:rPr>
        <w:t xml:space="preserve">целостности пломб, </w:t>
      </w:r>
      <w:r w:rsidRPr="00AB1CE4">
        <w:rPr>
          <w:rFonts w:eastAsia="MS Mincho"/>
          <w:sz w:val="28"/>
          <w:szCs w:val="26"/>
        </w:rPr>
        <w:t>работоспособность осциллографа согла</w:t>
      </w:r>
      <w:r w:rsidR="001B6A50" w:rsidRPr="00AB1CE4">
        <w:rPr>
          <w:rFonts w:eastAsia="MS Mincho"/>
          <w:sz w:val="28"/>
          <w:szCs w:val="26"/>
        </w:rPr>
        <w:t xml:space="preserve">сно </w:t>
      </w:r>
      <w:r w:rsidR="00222A6F" w:rsidRPr="00AB1CE4">
        <w:rPr>
          <w:rFonts w:eastAsia="MS Mincho"/>
          <w:sz w:val="28"/>
          <w:szCs w:val="26"/>
        </w:rPr>
        <w:t>3.1</w:t>
      </w:r>
      <w:r w:rsidRPr="00AB1CE4">
        <w:rPr>
          <w:rFonts w:eastAsia="MS Mincho"/>
          <w:sz w:val="28"/>
          <w:szCs w:val="26"/>
        </w:rPr>
        <w:t>.</w:t>
      </w:r>
    </w:p>
    <w:p w:rsidR="00E82A4B" w:rsidRDefault="00AA6CB3" w:rsidP="00D42AE0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4</w:t>
      </w:r>
      <w:r w:rsidR="00E82A4B" w:rsidRPr="00AB1CE4">
        <w:rPr>
          <w:rFonts w:eastAsia="MS Mincho"/>
          <w:sz w:val="28"/>
          <w:szCs w:val="26"/>
        </w:rPr>
        <w:t>.</w:t>
      </w:r>
      <w:r w:rsidR="001057A8" w:rsidRPr="00AB1CE4">
        <w:rPr>
          <w:rFonts w:eastAsia="MS Mincho"/>
          <w:sz w:val="28"/>
          <w:szCs w:val="26"/>
        </w:rPr>
        <w:t>5</w:t>
      </w:r>
      <w:r w:rsidRPr="00AB1CE4">
        <w:rPr>
          <w:rFonts w:eastAsia="MS Mincho"/>
          <w:sz w:val="28"/>
          <w:szCs w:val="26"/>
        </w:rPr>
        <w:tab/>
      </w:r>
      <w:r w:rsidR="001B4242" w:rsidRPr="00AB1CE4">
        <w:rPr>
          <w:rFonts w:eastAsia="MS Mincho"/>
          <w:sz w:val="28"/>
          <w:szCs w:val="26"/>
        </w:rPr>
        <w:t>ТО</w:t>
      </w:r>
      <w:r w:rsidR="00686B37" w:rsidRPr="00AB1CE4">
        <w:rPr>
          <w:rFonts w:eastAsia="MS Mincho"/>
          <w:sz w:val="28"/>
          <w:szCs w:val="26"/>
        </w:rPr>
        <w:t xml:space="preserve"> </w:t>
      </w:r>
      <w:r w:rsidR="00E82A4B" w:rsidRPr="00AB1CE4">
        <w:rPr>
          <w:rFonts w:eastAsia="MS Mincho"/>
          <w:sz w:val="28"/>
          <w:szCs w:val="26"/>
        </w:rPr>
        <w:t>следует проводить с целью определения соответствия осциллографа основным техническим характеристикам в органах ремонта и п</w:t>
      </w:r>
      <w:r w:rsidR="008D332E" w:rsidRPr="00AB1CE4">
        <w:rPr>
          <w:rFonts w:eastAsia="MS Mincho"/>
          <w:sz w:val="28"/>
          <w:szCs w:val="26"/>
        </w:rPr>
        <w:t>оверки</w:t>
      </w:r>
      <w:r w:rsidR="00E82A4B" w:rsidRPr="00AB1CE4">
        <w:rPr>
          <w:rFonts w:eastAsia="MS Mincho"/>
          <w:sz w:val="28"/>
          <w:szCs w:val="26"/>
        </w:rPr>
        <w:t>, а также при постановке на длительное хранение.</w:t>
      </w:r>
    </w:p>
    <w:p w:rsidR="00962E93" w:rsidRPr="00962E93" w:rsidRDefault="00962E93" w:rsidP="00962E93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962E93">
        <w:rPr>
          <w:rFonts w:eastAsia="MS Mincho"/>
          <w:sz w:val="28"/>
          <w:szCs w:val="28"/>
        </w:rPr>
        <w:t>Поверка осциллографа проводится не реже одного раза в 12 мес по Методике</w:t>
      </w:r>
      <w:r w:rsidR="002958B7">
        <w:rPr>
          <w:rFonts w:eastAsia="MS Mincho"/>
          <w:sz w:val="28"/>
          <w:szCs w:val="28"/>
          <w:lang w:val="en-US"/>
        </w:rPr>
        <w:t> </w:t>
      </w:r>
      <w:r w:rsidRPr="00962E93">
        <w:rPr>
          <w:rFonts w:eastAsia="MS Mincho"/>
          <w:sz w:val="28"/>
          <w:szCs w:val="28"/>
        </w:rPr>
        <w:t>поверки МРБ МП.2675-2017.</w:t>
      </w:r>
    </w:p>
    <w:p w:rsidR="00123A79" w:rsidRPr="007A6E6B" w:rsidRDefault="00464AFD" w:rsidP="00C80C65">
      <w:pPr>
        <w:pStyle w:val="20"/>
        <w:tabs>
          <w:tab w:val="left" w:pos="1134"/>
        </w:tabs>
        <w:spacing w:before="120" w:after="160"/>
        <w:ind w:firstLine="567"/>
        <w:rPr>
          <w:rFonts w:eastAsia="MS Mincho"/>
          <w:sz w:val="32"/>
          <w:szCs w:val="32"/>
        </w:rPr>
      </w:pPr>
      <w:bookmarkStart w:id="63" w:name="_Toc224455375"/>
      <w:r>
        <w:rPr>
          <w:rFonts w:eastAsia="MS Mincho"/>
          <w:sz w:val="32"/>
          <w:szCs w:val="32"/>
        </w:rPr>
        <w:br w:type="page"/>
      </w:r>
      <w:bookmarkStart w:id="64" w:name="_Toc498074096"/>
      <w:r w:rsidR="00123A79" w:rsidRPr="007A6E6B">
        <w:rPr>
          <w:rFonts w:eastAsia="MS Mincho"/>
          <w:sz w:val="32"/>
          <w:szCs w:val="32"/>
        </w:rPr>
        <w:lastRenderedPageBreak/>
        <w:t>5</w:t>
      </w:r>
      <w:r w:rsidR="00123A79" w:rsidRPr="007A6E6B">
        <w:rPr>
          <w:rFonts w:eastAsia="MS Mincho"/>
          <w:sz w:val="32"/>
          <w:szCs w:val="32"/>
        </w:rPr>
        <w:tab/>
        <w:t>Текущий ремонт</w:t>
      </w:r>
      <w:bookmarkEnd w:id="63"/>
      <w:bookmarkEnd w:id="64"/>
    </w:p>
    <w:p w:rsidR="00123A79" w:rsidRPr="003F0448" w:rsidRDefault="00123A79" w:rsidP="009A7476">
      <w:pPr>
        <w:widowControl w:val="0"/>
        <w:spacing w:line="252" w:lineRule="auto"/>
        <w:ind w:left="720" w:firstLine="0"/>
        <w:jc w:val="both"/>
        <w:rPr>
          <w:sz w:val="16"/>
          <w:szCs w:val="16"/>
        </w:rPr>
      </w:pPr>
    </w:p>
    <w:p w:rsidR="00BD64C0" w:rsidRPr="00AB1CE4" w:rsidRDefault="00BD64C0" w:rsidP="003F0448">
      <w:pPr>
        <w:widowControl w:val="0"/>
        <w:tabs>
          <w:tab w:val="left" w:pos="1134"/>
        </w:tabs>
        <w:spacing w:line="252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z w:val="28"/>
          <w:szCs w:val="26"/>
        </w:rPr>
        <w:t>5.1</w:t>
      </w:r>
      <w:r w:rsidR="003F0448" w:rsidRPr="00AB1CE4">
        <w:rPr>
          <w:sz w:val="28"/>
          <w:szCs w:val="26"/>
        </w:rPr>
        <w:tab/>
      </w:r>
      <w:r w:rsidRPr="00AB1CE4">
        <w:rPr>
          <w:sz w:val="28"/>
          <w:szCs w:val="26"/>
        </w:rPr>
        <w:t xml:space="preserve">Текущий ремонт </w:t>
      </w:r>
      <w:r w:rsidR="00C5536B" w:rsidRPr="00AB1CE4">
        <w:rPr>
          <w:snapToGrid w:val="0"/>
          <w:sz w:val="28"/>
          <w:szCs w:val="26"/>
        </w:rPr>
        <w:t>осциллографа</w:t>
      </w:r>
      <w:r w:rsidRPr="00AB1CE4">
        <w:rPr>
          <w:snapToGrid w:val="0"/>
          <w:sz w:val="28"/>
          <w:szCs w:val="26"/>
        </w:rPr>
        <w:t xml:space="preserve"> осуществляет изготовитель или </w:t>
      </w:r>
      <w:r w:rsidRPr="00AB1CE4">
        <w:rPr>
          <w:sz w:val="28"/>
          <w:szCs w:val="26"/>
        </w:rPr>
        <w:t>специали</w:t>
      </w:r>
      <w:r w:rsidR="00C5536B" w:rsidRPr="00AB1CE4">
        <w:rPr>
          <w:sz w:val="28"/>
          <w:szCs w:val="26"/>
        </w:rPr>
        <w:t>-</w:t>
      </w:r>
      <w:r w:rsidRPr="00AB1CE4">
        <w:rPr>
          <w:sz w:val="28"/>
          <w:szCs w:val="26"/>
        </w:rPr>
        <w:t>зированные предприятия, имеющие право (аккредитованные) на проведение ремонта.</w:t>
      </w:r>
    </w:p>
    <w:p w:rsidR="0088128F" w:rsidRPr="00AB1CE4" w:rsidRDefault="00995FBB" w:rsidP="009448C1">
      <w:pPr>
        <w:pStyle w:val="125"/>
        <w:tabs>
          <w:tab w:val="left" w:pos="1134"/>
        </w:tabs>
        <w:spacing w:line="276" w:lineRule="auto"/>
        <w:ind w:firstLine="567"/>
        <w:rPr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2</w:t>
      </w:r>
      <w:r w:rsidRPr="00AB1CE4">
        <w:rPr>
          <w:rFonts w:eastAsia="MS Mincho"/>
          <w:sz w:val="28"/>
          <w:szCs w:val="26"/>
        </w:rPr>
        <w:tab/>
      </w:r>
      <w:r w:rsidR="0088128F" w:rsidRPr="00AB1CE4">
        <w:rPr>
          <w:sz w:val="28"/>
          <w:szCs w:val="26"/>
        </w:rPr>
        <w:t xml:space="preserve">Возможные неисправности </w:t>
      </w:r>
      <w:r w:rsidR="0088128F" w:rsidRPr="00AB1CE4">
        <w:rPr>
          <w:snapToGrid w:val="0"/>
          <w:sz w:val="28"/>
          <w:szCs w:val="26"/>
        </w:rPr>
        <w:t>осциллографа</w:t>
      </w:r>
      <w:r w:rsidR="0088128F" w:rsidRPr="00AB1CE4">
        <w:rPr>
          <w:sz w:val="28"/>
          <w:szCs w:val="26"/>
        </w:rPr>
        <w:t xml:space="preserve"> и </w:t>
      </w:r>
      <w:r w:rsidR="00463636" w:rsidRPr="00AB1CE4">
        <w:rPr>
          <w:sz w:val="28"/>
          <w:szCs w:val="26"/>
        </w:rPr>
        <w:t>методы их устранения</w:t>
      </w:r>
      <w:r w:rsidR="0088128F" w:rsidRPr="00AB1CE4">
        <w:rPr>
          <w:sz w:val="28"/>
          <w:szCs w:val="26"/>
        </w:rPr>
        <w:t xml:space="preserve"> приведены  в таблице </w:t>
      </w:r>
      <w:r w:rsidR="00B36ABC" w:rsidRPr="00AB1CE4">
        <w:rPr>
          <w:sz w:val="28"/>
          <w:szCs w:val="26"/>
        </w:rPr>
        <w:t>5.1</w:t>
      </w:r>
      <w:r w:rsidR="0088128F" w:rsidRPr="00AB1CE4">
        <w:rPr>
          <w:sz w:val="28"/>
          <w:szCs w:val="26"/>
        </w:rPr>
        <w:t>.</w:t>
      </w:r>
    </w:p>
    <w:p w:rsidR="00E82A4B" w:rsidRPr="00AB1CE4" w:rsidRDefault="00E82A4B" w:rsidP="00840651">
      <w:pPr>
        <w:pStyle w:val="125"/>
        <w:spacing w:before="40" w:after="80"/>
        <w:ind w:firstLine="544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 xml:space="preserve">Таблица </w:t>
      </w:r>
      <w:r w:rsidR="00B36ABC" w:rsidRPr="00AB1CE4">
        <w:rPr>
          <w:rFonts w:eastAsia="MS Mincho"/>
          <w:sz w:val="28"/>
          <w:szCs w:val="26"/>
        </w:rPr>
        <w:t>5.1</w:t>
      </w:r>
    </w:p>
    <w:tbl>
      <w:tblPr>
        <w:tblW w:w="101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85"/>
        <w:gridCol w:w="3878"/>
        <w:gridCol w:w="2974"/>
      </w:tblGrid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406"/>
          <w:jc w:val="center"/>
        </w:trPr>
        <w:tc>
          <w:tcPr>
            <w:tcW w:w="3285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Возможная неисправность</w:t>
            </w:r>
          </w:p>
        </w:tc>
        <w:tc>
          <w:tcPr>
            <w:tcW w:w="3878" w:type="dxa"/>
          </w:tcPr>
          <w:p w:rsidR="00E82A4B" w:rsidRPr="0076470F" w:rsidRDefault="00E82A4B" w:rsidP="00115735">
            <w:pPr>
              <w:pStyle w:val="a7"/>
              <w:spacing w:before="40"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В</w:t>
            </w:r>
            <w:r w:rsidR="00115735">
              <w:rPr>
                <w:rFonts w:eastAsia="MS Mincho"/>
                <w:sz w:val="26"/>
                <w:szCs w:val="26"/>
              </w:rPr>
              <w:t>ероятная</w:t>
            </w:r>
            <w:r w:rsidRPr="0076470F">
              <w:rPr>
                <w:rFonts w:eastAsia="MS Mincho"/>
                <w:sz w:val="26"/>
                <w:szCs w:val="26"/>
              </w:rPr>
              <w:t xml:space="preserve"> причина</w:t>
            </w:r>
          </w:p>
        </w:tc>
        <w:tc>
          <w:tcPr>
            <w:tcW w:w="2974" w:type="dxa"/>
          </w:tcPr>
          <w:p w:rsidR="00E82A4B" w:rsidRPr="0076470F" w:rsidRDefault="00B35B87" w:rsidP="00B35B87">
            <w:pPr>
              <w:pStyle w:val="a7"/>
              <w:spacing w:before="40" w:line="240" w:lineRule="auto"/>
              <w:ind w:left="-57" w:right="-57" w:firstLine="0"/>
              <w:jc w:val="center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Метод устранения</w:t>
            </w:r>
          </w:p>
        </w:tc>
      </w:tr>
      <w:tr w:rsidR="00E82A4B" w:rsidRPr="0076470F">
        <w:tblPrEx>
          <w:tblCellMar>
            <w:top w:w="0" w:type="dxa"/>
            <w:bottom w:w="0" w:type="dxa"/>
          </w:tblCellMar>
        </w:tblPrEx>
        <w:trPr>
          <w:trHeight w:val="850"/>
          <w:jc w:val="center"/>
        </w:trPr>
        <w:tc>
          <w:tcPr>
            <w:tcW w:w="3285" w:type="dxa"/>
          </w:tcPr>
          <w:p w:rsidR="00E82A4B" w:rsidRPr="0076470F" w:rsidRDefault="0076470F" w:rsidP="0076470F">
            <w:pPr>
              <w:pStyle w:val="a7"/>
              <w:spacing w:before="40"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При включении осцил</w:t>
            </w:r>
            <w:r w:rsidR="0081179F" w:rsidRPr="0076470F">
              <w:rPr>
                <w:rFonts w:eastAsia="MS Mincho"/>
                <w:sz w:val="26"/>
                <w:szCs w:val="26"/>
              </w:rPr>
              <w:t>ло</w:t>
            </w:r>
            <w:r>
              <w:rPr>
                <w:rFonts w:eastAsia="MS Mincho"/>
                <w:sz w:val="26"/>
                <w:szCs w:val="26"/>
              </w:rPr>
              <w:t>-</w:t>
            </w:r>
            <w:r w:rsidR="00E82A4B" w:rsidRPr="0076470F">
              <w:rPr>
                <w:rFonts w:eastAsia="MS Mincho"/>
                <w:sz w:val="26"/>
                <w:szCs w:val="26"/>
              </w:rPr>
              <w:t xml:space="preserve">графа не загорается индикатор </w:t>
            </w:r>
            <w:r w:rsidR="00E7499B" w:rsidRPr="0076470F">
              <w:rPr>
                <w:sz w:val="26"/>
                <w:szCs w:val="26"/>
              </w:rPr>
              <w:t>"</w:t>
            </w:r>
            <w:r w:rsidR="001252A6" w:rsidRPr="0076470F">
              <w:rPr>
                <w:rFonts w:ascii="Arial Narrow" w:eastAsia="MS Mincho" w:hAnsi="Arial Narrow"/>
                <w:b/>
                <w:sz w:val="26"/>
                <w:szCs w:val="26"/>
              </w:rPr>
              <w:t>ВКЛ/ОТКЛ</w:t>
            </w:r>
            <w:r w:rsidR="00E7499B" w:rsidRPr="0076470F">
              <w:rPr>
                <w:sz w:val="26"/>
                <w:szCs w:val="26"/>
              </w:rPr>
              <w:t>"</w:t>
            </w:r>
          </w:p>
        </w:tc>
        <w:tc>
          <w:tcPr>
            <w:tcW w:w="3878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 xml:space="preserve">1 Неисправен </w:t>
            </w:r>
            <w:r w:rsidR="009A7476" w:rsidRPr="0076470F">
              <w:rPr>
                <w:rFonts w:eastAsia="MS Mincho"/>
                <w:sz w:val="26"/>
                <w:szCs w:val="26"/>
              </w:rPr>
              <w:t xml:space="preserve">шнур </w:t>
            </w:r>
            <w:r w:rsidRPr="0076470F">
              <w:rPr>
                <w:rFonts w:eastAsia="MS Mincho"/>
                <w:sz w:val="26"/>
                <w:szCs w:val="26"/>
              </w:rPr>
              <w:t xml:space="preserve">сетевой 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Перегорели вставки плавкие</w:t>
            </w:r>
          </w:p>
        </w:tc>
        <w:tc>
          <w:tcPr>
            <w:tcW w:w="2974" w:type="dxa"/>
          </w:tcPr>
          <w:p w:rsidR="00E82A4B" w:rsidRPr="0076470F" w:rsidRDefault="00E82A4B" w:rsidP="00995FBB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  <w:p w:rsidR="00E82A4B" w:rsidRPr="0076470F" w:rsidRDefault="00E82A4B" w:rsidP="001A23BF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Заменить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652"/>
          <w:jc w:val="center"/>
        </w:trPr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76470F" w:rsidP="00B5298A">
            <w:pPr>
              <w:pStyle w:val="a7"/>
              <w:spacing w:before="40" w:line="240" w:lineRule="auto"/>
              <w:ind w:firstLine="28"/>
              <w:jc w:val="left"/>
              <w:rPr>
                <w:rFonts w:eastAsia="MS Mincho"/>
                <w:sz w:val="26"/>
                <w:szCs w:val="26"/>
              </w:rPr>
            </w:pPr>
            <w:r>
              <w:rPr>
                <w:rFonts w:eastAsia="MS Mincho"/>
                <w:sz w:val="26"/>
                <w:szCs w:val="26"/>
              </w:rPr>
              <w:t>Нет обмена информа</w:t>
            </w:r>
            <w:r w:rsidR="009A7476" w:rsidRPr="0076470F">
              <w:rPr>
                <w:rFonts w:eastAsia="MS Mincho"/>
                <w:sz w:val="26"/>
                <w:szCs w:val="26"/>
              </w:rPr>
              <w:t>цией с внешним ПК</w:t>
            </w: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left="129" w:hanging="129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1 Неисправен интерфейсный кабель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кабель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277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A7476" w:rsidRPr="0076470F" w:rsidRDefault="009A7476" w:rsidP="00E21EAF">
            <w:pPr>
              <w:pStyle w:val="a7"/>
              <w:spacing w:line="240" w:lineRule="auto"/>
              <w:ind w:firstLine="0"/>
              <w:jc w:val="left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по интерфейсу</w:t>
            </w: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81179F">
            <w:pPr>
              <w:spacing w:before="40"/>
              <w:ind w:left="130" w:right="-57" w:hanging="13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2 Неисправен порт внешнего ПК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Проверить внешний ПК</w:t>
            </w:r>
          </w:p>
        </w:tc>
      </w:tr>
      <w:tr w:rsidR="009A7476" w:rsidRPr="0076470F">
        <w:tblPrEx>
          <w:tblCellMar>
            <w:top w:w="0" w:type="dxa"/>
            <w:bottom w:w="0" w:type="dxa"/>
          </w:tblCellMar>
        </w:tblPrEx>
        <w:trPr>
          <w:trHeight w:val="370"/>
          <w:jc w:val="center"/>
        </w:trPr>
        <w:tc>
          <w:tcPr>
            <w:tcW w:w="32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pStyle w:val="a7"/>
              <w:spacing w:before="40" w:line="240" w:lineRule="auto"/>
              <w:jc w:val="left"/>
              <w:rPr>
                <w:rFonts w:eastAsia="MS Mincho"/>
                <w:sz w:val="26"/>
                <w:szCs w:val="26"/>
              </w:rPr>
            </w:pPr>
          </w:p>
        </w:tc>
        <w:tc>
          <w:tcPr>
            <w:tcW w:w="3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0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3 Неисправен порт прибора</w:t>
            </w:r>
          </w:p>
        </w:tc>
        <w:tc>
          <w:tcPr>
            <w:tcW w:w="29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476" w:rsidRPr="0076470F" w:rsidRDefault="009A7476" w:rsidP="009A7476">
            <w:pPr>
              <w:spacing w:before="40"/>
              <w:ind w:firstLine="23"/>
              <w:rPr>
                <w:rFonts w:eastAsia="MS Mincho"/>
                <w:sz w:val="26"/>
                <w:szCs w:val="26"/>
              </w:rPr>
            </w:pPr>
            <w:r w:rsidRPr="0076470F">
              <w:rPr>
                <w:rFonts w:eastAsia="MS Mincho"/>
                <w:sz w:val="26"/>
                <w:szCs w:val="26"/>
              </w:rPr>
              <w:t>Направить в ремонт</w:t>
            </w:r>
          </w:p>
        </w:tc>
      </w:tr>
    </w:tbl>
    <w:p w:rsidR="00E82A4B" w:rsidRPr="003B196D" w:rsidRDefault="00E82A4B" w:rsidP="00D47214">
      <w:pPr>
        <w:pStyle w:val="125"/>
        <w:rPr>
          <w:rFonts w:eastAsia="MS Mincho"/>
          <w:sz w:val="28"/>
          <w:szCs w:val="28"/>
        </w:rPr>
      </w:pPr>
    </w:p>
    <w:p w:rsidR="003246A1" w:rsidRPr="00AB1CE4" w:rsidRDefault="00BB77DA" w:rsidP="009946FF">
      <w:pPr>
        <w:widowControl w:val="0"/>
        <w:tabs>
          <w:tab w:val="left" w:pos="1248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rFonts w:eastAsia="MS Mincho"/>
          <w:sz w:val="28"/>
          <w:szCs w:val="26"/>
        </w:rPr>
        <w:t>5.</w:t>
      </w:r>
      <w:r w:rsidR="00603BA0" w:rsidRPr="00AB1CE4">
        <w:rPr>
          <w:rFonts w:eastAsia="MS Mincho"/>
          <w:sz w:val="28"/>
          <w:szCs w:val="26"/>
        </w:rPr>
        <w:t>3</w:t>
      </w:r>
      <w:r w:rsidRPr="00AB1CE4">
        <w:rPr>
          <w:rFonts w:eastAsia="MS Mincho"/>
          <w:sz w:val="28"/>
          <w:szCs w:val="26"/>
        </w:rPr>
        <w:tab/>
      </w:r>
      <w:r w:rsidR="003246A1" w:rsidRPr="00AB1CE4">
        <w:rPr>
          <w:sz w:val="28"/>
          <w:szCs w:val="26"/>
        </w:rPr>
        <w:t>Меры</w:t>
      </w:r>
      <w:r w:rsidR="003246A1" w:rsidRPr="00AB1CE4">
        <w:rPr>
          <w:spacing w:val="-2"/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безопасности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при</w:t>
      </w:r>
      <w:r w:rsidR="003246A1" w:rsidRPr="00AB1CE4">
        <w:rPr>
          <w:sz w:val="28"/>
          <w:szCs w:val="26"/>
        </w:rPr>
        <w:t xml:space="preserve"> </w:t>
      </w:r>
      <w:r w:rsidR="003246A1" w:rsidRPr="00AB1CE4">
        <w:rPr>
          <w:spacing w:val="-1"/>
          <w:sz w:val="28"/>
          <w:szCs w:val="26"/>
        </w:rPr>
        <w:t>ремонте</w:t>
      </w:r>
    </w:p>
    <w:p w:rsidR="00BB77DA" w:rsidRPr="00AB1CE4" w:rsidRDefault="000A768A" w:rsidP="009946FF">
      <w:pPr>
        <w:widowControl w:val="0"/>
        <w:tabs>
          <w:tab w:val="left" w:pos="1248"/>
          <w:tab w:val="left" w:pos="1326"/>
        </w:tabs>
        <w:spacing w:before="80" w:line="276" w:lineRule="auto"/>
        <w:ind w:firstLine="567"/>
        <w:jc w:val="both"/>
        <w:rPr>
          <w:snapToGrid w:val="0"/>
          <w:sz w:val="28"/>
          <w:szCs w:val="26"/>
        </w:rPr>
      </w:pPr>
      <w:r w:rsidRPr="00AB1CE4">
        <w:rPr>
          <w:snapToGrid w:val="0"/>
          <w:sz w:val="28"/>
          <w:szCs w:val="26"/>
        </w:rPr>
        <w:t>5.3.1</w:t>
      </w:r>
      <w:r w:rsidRPr="00AB1CE4">
        <w:rPr>
          <w:snapToGrid w:val="0"/>
          <w:sz w:val="28"/>
          <w:szCs w:val="26"/>
        </w:rPr>
        <w:tab/>
      </w:r>
      <w:r w:rsidR="00BB77DA" w:rsidRPr="00AB1CE4">
        <w:rPr>
          <w:snapToGrid w:val="0"/>
          <w:sz w:val="28"/>
          <w:szCs w:val="26"/>
        </w:rPr>
        <w:t xml:space="preserve">При проведении ремонта </w:t>
      </w:r>
      <w:r w:rsidR="005E18CD" w:rsidRPr="00AB1CE4">
        <w:rPr>
          <w:rFonts w:eastAsia="MS Mincho"/>
          <w:sz w:val="28"/>
          <w:szCs w:val="26"/>
        </w:rPr>
        <w:t xml:space="preserve">осциллографа </w:t>
      </w:r>
      <w:r w:rsidR="00BB77DA" w:rsidRPr="00AB1CE4">
        <w:rPr>
          <w:snapToGrid w:val="0"/>
          <w:sz w:val="28"/>
          <w:szCs w:val="26"/>
        </w:rPr>
        <w:t xml:space="preserve">необходимо соблюдать меры безопасности и указания по мерам безопасности, приведенные в </w:t>
      </w:r>
      <w:r w:rsidR="006A7379" w:rsidRPr="00AB1CE4">
        <w:rPr>
          <w:snapToGrid w:val="0"/>
          <w:sz w:val="28"/>
          <w:szCs w:val="26"/>
        </w:rPr>
        <w:t xml:space="preserve">2.1 настоящего </w:t>
      </w:r>
      <w:r w:rsidR="00BB77DA" w:rsidRPr="00AB1CE4">
        <w:rPr>
          <w:snapToGrid w:val="0"/>
          <w:sz w:val="28"/>
          <w:szCs w:val="26"/>
        </w:rPr>
        <w:t xml:space="preserve">РЭ, в эксплуатационной документации на </w:t>
      </w:r>
      <w:r w:rsidR="007C6CAE" w:rsidRPr="00AB1CE4">
        <w:rPr>
          <w:snapToGrid w:val="0"/>
          <w:sz w:val="28"/>
          <w:szCs w:val="26"/>
        </w:rPr>
        <w:t>СИ</w:t>
      </w:r>
      <w:r w:rsidR="00BB77DA" w:rsidRPr="00AB1CE4">
        <w:rPr>
          <w:snapToGrid w:val="0"/>
          <w:sz w:val="28"/>
          <w:szCs w:val="26"/>
        </w:rPr>
        <w:t xml:space="preserve"> и оборудование.</w:t>
      </w:r>
    </w:p>
    <w:p w:rsidR="00AF1BC6" w:rsidRPr="00AF1BC6" w:rsidRDefault="00AF1BC6" w:rsidP="002958B7">
      <w:pPr>
        <w:pStyle w:val="125"/>
        <w:spacing w:before="40" w:line="276" w:lineRule="auto"/>
        <w:ind w:firstLine="567"/>
        <w:rPr>
          <w:snapToGrid w:val="0"/>
          <w:sz w:val="28"/>
          <w:szCs w:val="28"/>
        </w:rPr>
      </w:pPr>
      <w:r w:rsidRPr="00AF1BC6">
        <w:rPr>
          <w:snapToGrid w:val="0"/>
          <w:sz w:val="28"/>
          <w:szCs w:val="28"/>
        </w:rPr>
        <w:t>При проведении ремонта отдельных узлов необходимо применять меры безопасности</w:t>
      </w:r>
      <w:r w:rsidR="00B069D8">
        <w:rPr>
          <w:snapToGrid w:val="0"/>
          <w:sz w:val="28"/>
          <w:szCs w:val="28"/>
        </w:rPr>
        <w:t>, так как</w:t>
      </w:r>
      <w:r w:rsidRPr="00AF1BC6">
        <w:rPr>
          <w:snapToGrid w:val="0"/>
          <w:sz w:val="28"/>
          <w:szCs w:val="28"/>
        </w:rPr>
        <w:t xml:space="preserve"> </w:t>
      </w:r>
      <w:r w:rsidRPr="00AF1BC6">
        <w:rPr>
          <w:rFonts w:eastAsia="MS Mincho"/>
          <w:sz w:val="28"/>
          <w:szCs w:val="28"/>
        </w:rPr>
        <w:t xml:space="preserve">элементы сетевого фильтра, входного преобразователя напряжения </w:t>
      </w:r>
      <w:r w:rsidRPr="00B069D8">
        <w:rPr>
          <w:rFonts w:ascii="Arial Narrow" w:eastAsia="MS Mincho" w:hAnsi="Arial Narrow"/>
          <w:sz w:val="28"/>
          <w:szCs w:val="28"/>
        </w:rPr>
        <w:t>АС/</w:t>
      </w:r>
      <w:r w:rsidRPr="00B069D8">
        <w:rPr>
          <w:rFonts w:ascii="Arial Narrow" w:eastAsia="MS Mincho" w:hAnsi="Arial Narrow"/>
          <w:sz w:val="28"/>
          <w:szCs w:val="28"/>
          <w:lang w:val="en-US"/>
        </w:rPr>
        <w:t>D</w:t>
      </w:r>
      <w:r w:rsidRPr="00B069D8">
        <w:rPr>
          <w:rFonts w:ascii="Arial Narrow" w:eastAsia="MS Mincho" w:hAnsi="Arial Narrow"/>
          <w:sz w:val="28"/>
          <w:szCs w:val="28"/>
        </w:rPr>
        <w:t>С</w:t>
      </w:r>
      <w:r w:rsidRPr="00AF1BC6">
        <w:rPr>
          <w:rFonts w:eastAsia="MS Mincho"/>
          <w:sz w:val="28"/>
          <w:szCs w:val="28"/>
        </w:rPr>
        <w:t>, контакты выключателя ″</w:t>
      </w:r>
      <w:r w:rsidRPr="00AF1BC6">
        <w:rPr>
          <w:rFonts w:ascii="Arial Narrow" w:eastAsia="MS Mincho" w:hAnsi="Arial Narrow"/>
          <w:b/>
          <w:sz w:val="28"/>
          <w:szCs w:val="28"/>
        </w:rPr>
        <w:t>СЕТЬ</w:t>
      </w:r>
      <w:r w:rsidRPr="00AF1BC6">
        <w:rPr>
          <w:rFonts w:eastAsia="MS Mincho"/>
          <w:sz w:val="28"/>
          <w:szCs w:val="28"/>
        </w:rPr>
        <w:t xml:space="preserve">″ могут </w:t>
      </w:r>
      <w:r w:rsidRPr="00AF1BC6">
        <w:rPr>
          <w:snapToGrid w:val="0"/>
          <w:sz w:val="28"/>
          <w:szCs w:val="28"/>
        </w:rPr>
        <w:t xml:space="preserve">находиться под напряжением сети </w:t>
      </w:r>
      <w:r w:rsidRPr="00AF1BC6">
        <w:rPr>
          <w:rFonts w:eastAsia="MS Mincho"/>
          <w:sz w:val="28"/>
          <w:szCs w:val="28"/>
        </w:rPr>
        <w:t>230 В.</w:t>
      </w:r>
    </w:p>
    <w:p w:rsidR="00FB2381" w:rsidRPr="00945E0C" w:rsidRDefault="000A768A" w:rsidP="002958B7">
      <w:pPr>
        <w:pStyle w:val="a7"/>
        <w:tabs>
          <w:tab w:val="left" w:pos="1248"/>
        </w:tabs>
        <w:spacing w:before="80" w:line="276" w:lineRule="auto"/>
        <w:ind w:firstLine="567"/>
        <w:rPr>
          <w:rFonts w:eastAsia="MS Mincho"/>
          <w:sz w:val="28"/>
          <w:szCs w:val="28"/>
        </w:rPr>
      </w:pPr>
      <w:r w:rsidRPr="00945E0C">
        <w:rPr>
          <w:rFonts w:eastAsia="MS Mincho"/>
          <w:sz w:val="28"/>
          <w:szCs w:val="28"/>
        </w:rPr>
        <w:t>5.3.2</w:t>
      </w:r>
      <w:r w:rsidRPr="00945E0C">
        <w:rPr>
          <w:rFonts w:eastAsia="MS Mincho"/>
          <w:sz w:val="28"/>
          <w:szCs w:val="28"/>
        </w:rPr>
        <w:tab/>
      </w:r>
      <w:r w:rsidR="00FB2381" w:rsidRPr="00945E0C">
        <w:rPr>
          <w:rFonts w:eastAsia="MS Mincho"/>
          <w:sz w:val="28"/>
          <w:szCs w:val="28"/>
        </w:rPr>
        <w:t>Перед началом выполнения ремонтных работ с узлами осциллографа и печатными платами, в которые установлены ПП и ИМС, следует выполнить заземление оборудования, оснастки, приборов, инструментов, подлежащих заземлению</w:t>
      </w:r>
      <w:r w:rsidR="00945E0C">
        <w:rPr>
          <w:rFonts w:eastAsia="MS Mincho"/>
          <w:sz w:val="28"/>
          <w:szCs w:val="28"/>
        </w:rPr>
        <w:t>.</w:t>
      </w:r>
    </w:p>
    <w:p w:rsidR="00945E0C" w:rsidRPr="00945E0C" w:rsidRDefault="00945E0C" w:rsidP="00945E0C">
      <w:pPr>
        <w:pStyle w:val="125"/>
        <w:tabs>
          <w:tab w:val="left" w:pos="1326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945E0C">
        <w:rPr>
          <w:rFonts w:eastAsia="MS Mincho"/>
          <w:sz w:val="28"/>
          <w:szCs w:val="28"/>
        </w:rPr>
        <w:t>Замену элементов при ремонте осциллографа проводить только при выключенном осциллографе и отсоединенным сетевом шнуре от сети питания. Жало паяльника должно быть заземлено.</w:t>
      </w:r>
    </w:p>
    <w:p w:rsidR="00FF2CE6" w:rsidRPr="00FF2CE6" w:rsidRDefault="00FF2CE6" w:rsidP="00FF2CE6">
      <w:pPr>
        <w:widowControl w:val="0"/>
        <w:tabs>
          <w:tab w:val="left" w:pos="1134"/>
        </w:tabs>
        <w:spacing w:line="276" w:lineRule="auto"/>
        <w:ind w:firstLine="567"/>
        <w:jc w:val="both"/>
        <w:rPr>
          <w:snapToGrid w:val="0"/>
          <w:sz w:val="28"/>
          <w:szCs w:val="28"/>
        </w:rPr>
      </w:pPr>
      <w:r w:rsidRPr="00FF2CE6">
        <w:rPr>
          <w:snapToGrid w:val="0"/>
          <w:sz w:val="28"/>
          <w:szCs w:val="28"/>
        </w:rPr>
        <w:t>При проведении ремонта необходимо соблюдать</w:t>
      </w:r>
      <w:r>
        <w:rPr>
          <w:snapToGrid w:val="0"/>
          <w:sz w:val="28"/>
          <w:szCs w:val="28"/>
        </w:rPr>
        <w:t xml:space="preserve"> меры защиты узлов, ПП и ИМС от </w:t>
      </w:r>
      <w:r w:rsidRPr="00FF2CE6">
        <w:rPr>
          <w:snapToGrid w:val="0"/>
          <w:sz w:val="28"/>
          <w:szCs w:val="28"/>
        </w:rPr>
        <w:t>воздействия статического электричества, от перегрева элементов и узлов при монтаже и демонтаже, а также механических повреждений.</w:t>
      </w:r>
    </w:p>
    <w:p w:rsidR="0088128F" w:rsidRPr="00AB1CE4" w:rsidRDefault="000E3F09" w:rsidP="009946FF">
      <w:pPr>
        <w:widowControl w:val="0"/>
        <w:tabs>
          <w:tab w:val="num" w:pos="1248"/>
        </w:tabs>
        <w:spacing w:before="120" w:line="276" w:lineRule="auto"/>
        <w:ind w:firstLine="567"/>
        <w:jc w:val="both"/>
        <w:rPr>
          <w:rFonts w:eastAsia="MS Mincho"/>
          <w:sz w:val="28"/>
          <w:szCs w:val="26"/>
        </w:rPr>
      </w:pPr>
      <w:r w:rsidRPr="00AB1CE4">
        <w:rPr>
          <w:snapToGrid w:val="0"/>
          <w:sz w:val="28"/>
          <w:szCs w:val="26"/>
        </w:rPr>
        <w:t>5.</w:t>
      </w:r>
      <w:r w:rsidR="00E95EDA" w:rsidRPr="00AB1CE4">
        <w:rPr>
          <w:snapToGrid w:val="0"/>
          <w:sz w:val="28"/>
          <w:szCs w:val="26"/>
        </w:rPr>
        <w:t>4</w:t>
      </w:r>
      <w:r w:rsidRPr="00AB1CE4">
        <w:rPr>
          <w:snapToGrid w:val="0"/>
          <w:sz w:val="28"/>
          <w:szCs w:val="26"/>
        </w:rPr>
        <w:tab/>
      </w:r>
      <w:r w:rsidR="0088128F" w:rsidRPr="00AB1CE4">
        <w:rPr>
          <w:snapToGrid w:val="0"/>
          <w:sz w:val="28"/>
          <w:szCs w:val="26"/>
        </w:rPr>
        <w:t xml:space="preserve">После ремонта </w:t>
      </w:r>
      <w:r w:rsidR="0088128F" w:rsidRPr="00AB1CE4">
        <w:rPr>
          <w:rFonts w:eastAsia="MS Mincho"/>
          <w:sz w:val="28"/>
          <w:szCs w:val="26"/>
        </w:rPr>
        <w:t xml:space="preserve">осциллографа </w:t>
      </w:r>
      <w:r w:rsidR="0088128F" w:rsidRPr="00AB1CE4">
        <w:rPr>
          <w:snapToGrid w:val="0"/>
          <w:sz w:val="28"/>
          <w:szCs w:val="26"/>
        </w:rPr>
        <w:t>провести поверку в установленном порядке.</w:t>
      </w:r>
    </w:p>
    <w:p w:rsidR="00E82A4B" w:rsidRPr="003F0213" w:rsidRDefault="00464AFD" w:rsidP="002536BF">
      <w:pPr>
        <w:pStyle w:val="20"/>
        <w:tabs>
          <w:tab w:val="left" w:pos="1134"/>
        </w:tabs>
        <w:spacing w:before="120" w:after="0"/>
        <w:ind w:firstLine="573"/>
        <w:rPr>
          <w:rFonts w:eastAsia="MS Mincho"/>
          <w:sz w:val="32"/>
          <w:szCs w:val="32"/>
        </w:rPr>
      </w:pPr>
      <w:bookmarkStart w:id="65" w:name="_Toc224455379"/>
      <w:r>
        <w:rPr>
          <w:rFonts w:eastAsia="MS Mincho"/>
          <w:sz w:val="32"/>
          <w:szCs w:val="32"/>
        </w:rPr>
        <w:br w:type="page"/>
      </w:r>
      <w:bookmarkStart w:id="66" w:name="_Toc498074097"/>
      <w:r w:rsidR="00ED7C81" w:rsidRPr="003F0213">
        <w:rPr>
          <w:rFonts w:eastAsia="MS Mincho"/>
          <w:sz w:val="32"/>
          <w:szCs w:val="32"/>
        </w:rPr>
        <w:lastRenderedPageBreak/>
        <w:t>6</w:t>
      </w:r>
      <w:r w:rsidR="00ED7C81"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Хранение</w:t>
      </w:r>
      <w:bookmarkEnd w:id="65"/>
      <w:bookmarkEnd w:id="66"/>
    </w:p>
    <w:p w:rsidR="00E82A4B" w:rsidRPr="00A6497E" w:rsidRDefault="00E82A4B" w:rsidP="00EC6D10">
      <w:pPr>
        <w:pStyle w:val="a7"/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805451" w:rsidRDefault="00E96BDD" w:rsidP="00430682">
      <w:pPr>
        <w:tabs>
          <w:tab w:val="left" w:pos="1170"/>
        </w:tabs>
        <w:spacing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6.1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При хранении осциллограф размещать в рабочем положении на стеллаже в </w:t>
      </w:r>
      <w:r w:rsidR="003F207C" w:rsidRPr="00805451">
        <w:rPr>
          <w:rFonts w:eastAsia="MS Mincho"/>
          <w:sz w:val="28"/>
          <w:szCs w:val="26"/>
        </w:rPr>
        <w:t>упаковке</w:t>
      </w:r>
      <w:r w:rsidR="0038789E">
        <w:rPr>
          <w:rFonts w:eastAsia="MS Mincho"/>
          <w:sz w:val="28"/>
          <w:szCs w:val="26"/>
        </w:rPr>
        <w:t>, расстояние</w:t>
      </w:r>
      <w:r w:rsidR="00E82A4B" w:rsidRPr="00805451">
        <w:rPr>
          <w:rFonts w:eastAsia="MS Mincho"/>
          <w:sz w:val="28"/>
          <w:szCs w:val="26"/>
        </w:rPr>
        <w:t xml:space="preserve"> от отопительных </w:t>
      </w:r>
      <w:r w:rsidR="00196E6A">
        <w:rPr>
          <w:rFonts w:eastAsia="MS Mincho"/>
          <w:sz w:val="28"/>
          <w:szCs w:val="26"/>
        </w:rPr>
        <w:t>устройств</w:t>
      </w:r>
      <w:r w:rsidR="0038789E" w:rsidRPr="0038789E">
        <w:rPr>
          <w:rFonts w:eastAsia="MS Mincho"/>
          <w:sz w:val="28"/>
          <w:szCs w:val="26"/>
        </w:rPr>
        <w:t xml:space="preserve"> </w:t>
      </w:r>
      <w:r w:rsidR="0038789E">
        <w:rPr>
          <w:rFonts w:eastAsia="MS Mincho"/>
          <w:sz w:val="28"/>
          <w:szCs w:val="26"/>
        </w:rPr>
        <w:t xml:space="preserve">должно быть </w:t>
      </w:r>
      <w:r w:rsidR="0038789E" w:rsidRPr="00805451">
        <w:rPr>
          <w:rFonts w:eastAsia="MS Mincho"/>
          <w:sz w:val="28"/>
          <w:szCs w:val="26"/>
        </w:rPr>
        <w:t xml:space="preserve">не </w:t>
      </w:r>
      <w:r w:rsidR="0038789E">
        <w:rPr>
          <w:rFonts w:eastAsia="MS Mincho"/>
          <w:sz w:val="28"/>
          <w:szCs w:val="26"/>
        </w:rPr>
        <w:t>менее</w:t>
      </w:r>
      <w:r w:rsidR="0038789E" w:rsidRPr="00805451">
        <w:rPr>
          <w:rFonts w:eastAsia="MS Mincho"/>
          <w:sz w:val="28"/>
          <w:szCs w:val="26"/>
        </w:rPr>
        <w:t xml:space="preserve"> </w:t>
      </w:r>
      <w:r w:rsidR="0038789E">
        <w:rPr>
          <w:rFonts w:eastAsia="MS Mincho"/>
          <w:sz w:val="28"/>
          <w:szCs w:val="26"/>
        </w:rPr>
        <w:t>1,5</w:t>
      </w:r>
      <w:r w:rsidR="0038789E" w:rsidRPr="00805451">
        <w:rPr>
          <w:rFonts w:eastAsia="MS Mincho"/>
          <w:sz w:val="28"/>
          <w:szCs w:val="26"/>
        </w:rPr>
        <w:t> м</w:t>
      </w:r>
      <w:r w:rsidR="00E82A4B" w:rsidRPr="00805451">
        <w:rPr>
          <w:rFonts w:eastAsia="MS Mincho"/>
          <w:sz w:val="28"/>
          <w:szCs w:val="26"/>
        </w:rPr>
        <w:t>.</w:t>
      </w:r>
    </w:p>
    <w:p w:rsidR="00E82A4B" w:rsidRPr="00805451" w:rsidRDefault="00D465EC" w:rsidP="00BF0ACD">
      <w:pPr>
        <w:tabs>
          <w:tab w:val="left" w:pos="1170"/>
        </w:tabs>
        <w:spacing w:before="40" w:line="276" w:lineRule="auto"/>
        <w:ind w:firstLine="567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6.2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до введения в эксплуатацию должен храниться в условиях отапливаемого хранилища в упаковке изготовителя при температуре окружающего воздуха от</w:t>
      </w:r>
      <w:r w:rsidR="00F07F50" w:rsidRP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5 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 </w:t>
      </w:r>
      <w:r w:rsidR="00E82A4B" w:rsidRPr="00805451">
        <w:rPr>
          <w:rFonts w:eastAsia="MS Mincho"/>
          <w:sz w:val="28"/>
          <w:szCs w:val="26"/>
        </w:rPr>
        <w:t>40 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относительной влажности возду</w:t>
      </w:r>
      <w:r w:rsidR="000F78D1" w:rsidRPr="00805451">
        <w:rPr>
          <w:rFonts w:eastAsia="MS Mincho"/>
          <w:sz w:val="28"/>
          <w:szCs w:val="26"/>
        </w:rPr>
        <w:t>ха до 80 % при температуре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4E12E8" w:rsidP="00BF0ACD">
      <w:pPr>
        <w:pStyle w:val="a7"/>
        <w:tabs>
          <w:tab w:val="left" w:pos="1134"/>
        </w:tabs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.3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Хранить осциллограф без упаковки следует при температуре</w:t>
      </w:r>
      <w:r w:rsidR="000F78D1" w:rsidRPr="00805451">
        <w:rPr>
          <w:rFonts w:eastAsia="MS Mincho"/>
          <w:sz w:val="28"/>
          <w:szCs w:val="26"/>
        </w:rPr>
        <w:t xml:space="preserve"> окружающего воздуха от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D3454B" w:rsidRPr="00805451">
        <w:rPr>
          <w:rFonts w:eastAsia="MS Mincho"/>
          <w:sz w:val="28"/>
          <w:szCs w:val="26"/>
        </w:rPr>
        <w:t>10 </w:t>
      </w:r>
      <w:r w:rsidR="00D3454B" w:rsidRPr="00805451">
        <w:rPr>
          <w:rFonts w:eastAsia="MS Mincho"/>
          <w:sz w:val="28"/>
          <w:szCs w:val="26"/>
          <w:vertAlign w:val="superscript"/>
        </w:rPr>
        <w:t>о</w:t>
      </w:r>
      <w:r w:rsidR="00D3454B" w:rsidRPr="00805451">
        <w:rPr>
          <w:rFonts w:eastAsia="MS Mincho"/>
          <w:sz w:val="28"/>
          <w:szCs w:val="26"/>
        </w:rPr>
        <w:t xml:space="preserve">С </w:t>
      </w:r>
      <w:r w:rsidR="000F78D1" w:rsidRPr="00805451">
        <w:rPr>
          <w:rFonts w:eastAsia="MS Mincho"/>
          <w:sz w:val="28"/>
          <w:szCs w:val="26"/>
        </w:rPr>
        <w:t>до плюс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35 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 и отн</w:t>
      </w:r>
      <w:r w:rsidR="000F78D1" w:rsidRPr="00805451">
        <w:rPr>
          <w:rFonts w:eastAsia="MS Mincho"/>
          <w:sz w:val="28"/>
          <w:szCs w:val="26"/>
        </w:rPr>
        <w:t xml:space="preserve">осительной влажности воздуха </w:t>
      </w:r>
      <w:r w:rsidR="00F07F50" w:rsidRPr="00805451">
        <w:rPr>
          <w:rFonts w:eastAsia="MS Mincho"/>
          <w:sz w:val="28"/>
          <w:szCs w:val="26"/>
        </w:rPr>
        <w:t xml:space="preserve">не более </w:t>
      </w:r>
      <w:r w:rsidR="000F78D1" w:rsidRPr="00805451">
        <w:rPr>
          <w:rFonts w:eastAsia="MS Mincho"/>
          <w:sz w:val="28"/>
          <w:szCs w:val="26"/>
        </w:rPr>
        <w:t>80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% при температуре пл</w:t>
      </w:r>
      <w:r w:rsidR="000F78D1" w:rsidRPr="00805451">
        <w:rPr>
          <w:rFonts w:eastAsia="MS Mincho"/>
          <w:sz w:val="28"/>
          <w:szCs w:val="26"/>
        </w:rPr>
        <w:t>юс</w:t>
      </w:r>
      <w:r w:rsidR="000F78D1" w:rsidRPr="00805451">
        <w:rPr>
          <w:rFonts w:eastAsia="MS Mincho"/>
          <w:sz w:val="28"/>
          <w:szCs w:val="26"/>
          <w:lang w:val="en-US"/>
        </w:rPr>
        <w:t> </w:t>
      </w:r>
      <w:r w:rsidR="00E82A4B" w:rsidRPr="00805451">
        <w:rPr>
          <w:rFonts w:eastAsia="MS Mincho"/>
          <w:sz w:val="28"/>
          <w:szCs w:val="26"/>
        </w:rPr>
        <w:t>25 </w:t>
      </w:r>
      <w:r w:rsidR="00E82A4B" w:rsidRPr="00805451">
        <w:rPr>
          <w:rFonts w:eastAsia="MS Mincho"/>
          <w:sz w:val="28"/>
          <w:szCs w:val="26"/>
          <w:vertAlign w:val="superscript"/>
        </w:rPr>
        <w:t>о</w:t>
      </w:r>
      <w:r w:rsidR="00E82A4B" w:rsidRPr="00805451">
        <w:rPr>
          <w:rFonts w:eastAsia="MS Mincho"/>
          <w:sz w:val="28"/>
          <w:szCs w:val="26"/>
        </w:rPr>
        <w:t>С.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В помещениях для хранения </w:t>
      </w:r>
      <w:r w:rsidR="00A1681C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rFonts w:eastAsia="MS Mincho"/>
          <w:sz w:val="28"/>
          <w:szCs w:val="26"/>
        </w:rPr>
        <w:t>содержание пыли, паров кислот и щелочей, агрессивных газов и других вредных примесей, вызывающих коррозию, не должно превышать содержание коррозионно-активных агентов для атмосферы типа 1 по ГОСТ</w:t>
      </w:r>
      <w:r w:rsidR="003F0213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15150-69.</w:t>
      </w:r>
    </w:p>
    <w:p w:rsidR="00E82A4B" w:rsidRDefault="004E12E8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6</w:t>
      </w:r>
      <w:r w:rsidR="00E82A4B" w:rsidRPr="00805451">
        <w:rPr>
          <w:rFonts w:eastAsia="MS Mincho"/>
          <w:sz w:val="28"/>
          <w:szCs w:val="26"/>
        </w:rPr>
        <w:t>.4</w:t>
      </w:r>
      <w:r w:rsidR="00430682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Осциллограф может храниться совместно с объектом, в котором он установлен, если последний обеспечивает условия хранения, предъявляемые к осциллографу.</w:t>
      </w:r>
    </w:p>
    <w:p w:rsidR="000A78A6" w:rsidRPr="000A78A6" w:rsidRDefault="000A78A6" w:rsidP="006A587C">
      <w:pPr>
        <w:pStyle w:val="a7"/>
        <w:tabs>
          <w:tab w:val="left" w:pos="1134"/>
        </w:tabs>
        <w:spacing w:line="276" w:lineRule="auto"/>
        <w:ind w:firstLine="567"/>
        <w:rPr>
          <w:rFonts w:eastAsia="MS Mincho"/>
          <w:sz w:val="12"/>
          <w:szCs w:val="12"/>
        </w:rPr>
      </w:pPr>
    </w:p>
    <w:p w:rsidR="00E82A4B" w:rsidRPr="003F0213" w:rsidRDefault="00ED7C81" w:rsidP="0062777F">
      <w:pPr>
        <w:pStyle w:val="20"/>
        <w:tabs>
          <w:tab w:val="left" w:pos="1092"/>
        </w:tabs>
        <w:spacing w:before="160"/>
        <w:ind w:firstLine="567"/>
        <w:rPr>
          <w:rFonts w:eastAsia="MS Mincho"/>
          <w:sz w:val="32"/>
          <w:szCs w:val="32"/>
        </w:rPr>
      </w:pPr>
      <w:bookmarkStart w:id="67" w:name="_Toc224455380"/>
      <w:bookmarkStart w:id="68" w:name="_Toc498074098"/>
      <w:r w:rsidRPr="003F0213">
        <w:rPr>
          <w:rFonts w:eastAsia="MS Mincho"/>
          <w:sz w:val="32"/>
          <w:szCs w:val="32"/>
        </w:rPr>
        <w:t>7</w:t>
      </w:r>
      <w:r w:rsidRPr="003F0213">
        <w:rPr>
          <w:rFonts w:eastAsia="MS Mincho"/>
          <w:sz w:val="32"/>
          <w:szCs w:val="32"/>
        </w:rPr>
        <w:tab/>
      </w:r>
      <w:r w:rsidR="00E82A4B" w:rsidRPr="003F0213">
        <w:rPr>
          <w:rFonts w:eastAsia="MS Mincho"/>
          <w:sz w:val="32"/>
          <w:szCs w:val="32"/>
        </w:rPr>
        <w:t>Транспортирование</w:t>
      </w:r>
      <w:bookmarkEnd w:id="67"/>
      <w:bookmarkEnd w:id="68"/>
    </w:p>
    <w:p w:rsidR="00E82A4B" w:rsidRPr="00A6497E" w:rsidRDefault="00E82A4B" w:rsidP="00D465EC">
      <w:pPr>
        <w:pStyle w:val="a7"/>
        <w:spacing w:line="240" w:lineRule="auto"/>
        <w:ind w:firstLine="546"/>
        <w:rPr>
          <w:rFonts w:eastAsia="MS Mincho"/>
          <w:sz w:val="12"/>
          <w:szCs w:val="12"/>
        </w:rPr>
      </w:pPr>
    </w:p>
    <w:p w:rsidR="00964012" w:rsidRPr="00964012" w:rsidRDefault="004E12E8" w:rsidP="00642E21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.1</w:t>
      </w:r>
      <w:r w:rsidR="00A34CED" w:rsidRPr="00805451">
        <w:rPr>
          <w:rFonts w:eastAsia="MS Mincho"/>
          <w:sz w:val="28"/>
          <w:szCs w:val="26"/>
        </w:rPr>
        <w:tab/>
      </w:r>
      <w:r w:rsidR="00642E21" w:rsidRPr="00805451">
        <w:rPr>
          <w:rFonts w:eastAsia="MS Mincho"/>
          <w:sz w:val="28"/>
          <w:szCs w:val="26"/>
        </w:rPr>
        <w:t xml:space="preserve">Осциллограф </w:t>
      </w:r>
      <w:r w:rsidR="00642E21" w:rsidRPr="00805451">
        <w:rPr>
          <w:snapToGrid w:val="0"/>
          <w:sz w:val="28"/>
          <w:szCs w:val="26"/>
        </w:rPr>
        <w:t>в упаковке изготовителя допускает транспортирование в закрытых транспортных средствах любого вида наземного транспорта</w:t>
      </w:r>
      <w:r w:rsidR="00E82A4B" w:rsidRPr="00805451">
        <w:rPr>
          <w:rFonts w:eastAsia="MS Mincho"/>
          <w:sz w:val="28"/>
          <w:szCs w:val="26"/>
        </w:rPr>
        <w:t>.</w:t>
      </w:r>
    </w:p>
    <w:p w:rsidR="00E42CC5" w:rsidRPr="00805451" w:rsidRDefault="00E42CC5" w:rsidP="00E42CC5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При </w:t>
      </w:r>
      <w:r w:rsidR="00E82A4B" w:rsidRPr="00805451">
        <w:rPr>
          <w:rFonts w:eastAsia="MS Mincho"/>
          <w:sz w:val="28"/>
          <w:szCs w:val="26"/>
        </w:rPr>
        <w:t>транспортировании самолетом осциллограф размещать в отапливаем</w:t>
      </w:r>
      <w:r w:rsidR="00FA788E" w:rsidRPr="00805451">
        <w:rPr>
          <w:rFonts w:eastAsia="MS Mincho"/>
          <w:sz w:val="28"/>
          <w:szCs w:val="26"/>
        </w:rPr>
        <w:t>ом</w:t>
      </w:r>
      <w:r w:rsidR="00E82A4B" w:rsidRPr="00805451">
        <w:rPr>
          <w:rFonts w:eastAsia="MS Mincho"/>
          <w:sz w:val="28"/>
          <w:szCs w:val="26"/>
        </w:rPr>
        <w:t xml:space="preserve"> герметизированн</w:t>
      </w:r>
      <w:r w:rsidR="00FA788E" w:rsidRPr="00805451">
        <w:rPr>
          <w:rFonts w:eastAsia="MS Mincho"/>
          <w:sz w:val="28"/>
          <w:szCs w:val="26"/>
        </w:rPr>
        <w:t>ом</w:t>
      </w:r>
      <w:r w:rsidR="00E82A4B" w:rsidRPr="00805451">
        <w:rPr>
          <w:rFonts w:eastAsia="MS Mincho"/>
          <w:sz w:val="28"/>
          <w:szCs w:val="26"/>
        </w:rPr>
        <w:t xml:space="preserve"> отсек</w:t>
      </w:r>
      <w:r w:rsidR="00FA788E" w:rsidRPr="00805451">
        <w:rPr>
          <w:rFonts w:eastAsia="MS Mincho"/>
          <w:sz w:val="28"/>
          <w:szCs w:val="26"/>
        </w:rPr>
        <w:t>е</w:t>
      </w:r>
      <w:r w:rsidR="00E82A4B" w:rsidRPr="00805451">
        <w:rPr>
          <w:rFonts w:eastAsia="MS Mincho"/>
          <w:sz w:val="28"/>
          <w:szCs w:val="26"/>
        </w:rPr>
        <w:t>.</w:t>
      </w:r>
      <w:r w:rsidR="00964012" w:rsidRPr="00964012">
        <w:rPr>
          <w:rFonts w:eastAsia="MS Mincho"/>
          <w:sz w:val="28"/>
          <w:szCs w:val="26"/>
        </w:rPr>
        <w:t xml:space="preserve"> </w:t>
      </w:r>
      <w:r w:rsidR="00D32099" w:rsidRPr="00D32099">
        <w:rPr>
          <w:rFonts w:eastAsia="MS Mincho"/>
          <w:sz w:val="28"/>
          <w:szCs w:val="26"/>
        </w:rPr>
        <w:t xml:space="preserve"> </w:t>
      </w:r>
      <w:r w:rsidRPr="00805451">
        <w:rPr>
          <w:rFonts w:eastAsia="MS Mincho"/>
          <w:sz w:val="28"/>
          <w:szCs w:val="26"/>
        </w:rPr>
        <w:t>Трюмы судов, кузова автомобилей, используемые для перевозки осциллографа, не должны иметь следов цемента, угля, химикатов и пр.</w:t>
      </w:r>
    </w:p>
    <w:p w:rsidR="00E82A4B" w:rsidRPr="00805451" w:rsidRDefault="00F3446D" w:rsidP="00EA53E2">
      <w:pPr>
        <w:pStyle w:val="125"/>
        <w:spacing w:before="4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Предельные к</w:t>
      </w:r>
      <w:r w:rsidR="00E82A4B" w:rsidRPr="00805451">
        <w:rPr>
          <w:rFonts w:eastAsia="MS Mincho"/>
          <w:sz w:val="28"/>
          <w:szCs w:val="26"/>
        </w:rPr>
        <w:t>лиматические условия транспортирования: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температур</w:t>
      </w:r>
      <w:r w:rsidR="009944D3" w:rsidRPr="00805451">
        <w:rPr>
          <w:rFonts w:eastAsia="MS Mincho"/>
          <w:sz w:val="28"/>
          <w:szCs w:val="26"/>
        </w:rPr>
        <w:t xml:space="preserve">а окружающего воздуха </w:t>
      </w:r>
      <w:r w:rsidR="00145F76">
        <w:rPr>
          <w:rFonts w:eastAsia="MS Mincho"/>
          <w:sz w:val="28"/>
          <w:szCs w:val="26"/>
        </w:rPr>
        <w:t xml:space="preserve"> </w:t>
      </w:r>
      <w:r w:rsidR="009944D3" w:rsidRPr="00805451">
        <w:rPr>
          <w:rFonts w:eastAsia="MS Mincho"/>
          <w:sz w:val="28"/>
          <w:szCs w:val="26"/>
        </w:rPr>
        <w:t xml:space="preserve">от минус </w:t>
      </w:r>
      <w:r w:rsidR="00872902" w:rsidRPr="00805451">
        <w:rPr>
          <w:rFonts w:eastAsia="MS Mincho"/>
          <w:sz w:val="28"/>
          <w:szCs w:val="26"/>
        </w:rPr>
        <w:t>4</w:t>
      </w:r>
      <w:r w:rsidRPr="00805451">
        <w:rPr>
          <w:rFonts w:eastAsia="MS Mincho"/>
          <w:sz w:val="28"/>
          <w:szCs w:val="26"/>
        </w:rPr>
        <w:t xml:space="preserve">0 </w:t>
      </w:r>
      <w:r w:rsidR="00775604" w:rsidRPr="00805451">
        <w:rPr>
          <w:rFonts w:eastAsia="MS Mincho"/>
          <w:sz w:val="28"/>
          <w:szCs w:val="26"/>
          <w:vertAlign w:val="superscript"/>
        </w:rPr>
        <w:t>о</w:t>
      </w:r>
      <w:r w:rsidR="00775604" w:rsidRPr="00805451">
        <w:rPr>
          <w:rFonts w:eastAsia="MS Mincho"/>
          <w:sz w:val="28"/>
          <w:szCs w:val="26"/>
        </w:rPr>
        <w:t xml:space="preserve">С </w:t>
      </w:r>
      <w:r w:rsidRPr="00805451">
        <w:rPr>
          <w:rFonts w:eastAsia="MS Mincho"/>
          <w:sz w:val="28"/>
          <w:szCs w:val="26"/>
        </w:rPr>
        <w:t>до плюс 50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С;</w:t>
      </w:r>
    </w:p>
    <w:p w:rsidR="00E82A4B" w:rsidRPr="00805451" w:rsidRDefault="00E82A4B" w:rsidP="00571AB9">
      <w:pPr>
        <w:pStyle w:val="a7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</w:t>
      </w:r>
      <w:r w:rsidR="00177C57" w:rsidRPr="00805451">
        <w:rPr>
          <w:rFonts w:eastAsia="MS Mincho"/>
          <w:sz w:val="28"/>
          <w:szCs w:val="26"/>
        </w:rPr>
        <w:t> </w:t>
      </w:r>
      <w:r w:rsidRPr="00805451">
        <w:rPr>
          <w:rFonts w:eastAsia="MS Mincho"/>
          <w:sz w:val="28"/>
          <w:szCs w:val="26"/>
        </w:rPr>
        <w:t>относительная влажность окружающего во</w:t>
      </w:r>
      <w:r w:rsidR="00B82219" w:rsidRPr="00805451">
        <w:rPr>
          <w:rFonts w:eastAsia="MS Mincho"/>
          <w:sz w:val="28"/>
          <w:szCs w:val="26"/>
        </w:rPr>
        <w:t xml:space="preserve">здуха </w:t>
      </w:r>
      <w:r w:rsidR="00177C57" w:rsidRPr="00805451">
        <w:rPr>
          <w:rFonts w:eastAsia="MS Mincho"/>
          <w:sz w:val="28"/>
          <w:szCs w:val="26"/>
        </w:rPr>
        <w:t xml:space="preserve">не более </w:t>
      </w:r>
      <w:r w:rsidR="00872902" w:rsidRPr="00805451">
        <w:rPr>
          <w:rFonts w:eastAsia="MS Mincho"/>
          <w:sz w:val="28"/>
          <w:szCs w:val="26"/>
        </w:rPr>
        <w:t>95</w:t>
      </w:r>
      <w:r w:rsidR="00B82219" w:rsidRPr="00805451">
        <w:rPr>
          <w:rFonts w:eastAsia="MS Mincho"/>
          <w:sz w:val="28"/>
          <w:szCs w:val="26"/>
        </w:rPr>
        <w:t> % при температуре плюс</w:t>
      </w:r>
      <w:r w:rsidR="00B82219" w:rsidRPr="00805451">
        <w:rPr>
          <w:rFonts w:eastAsia="MS Mincho"/>
          <w:sz w:val="28"/>
          <w:szCs w:val="26"/>
          <w:lang w:val="en-US"/>
        </w:rPr>
        <w:t> </w:t>
      </w:r>
      <w:r w:rsidRPr="00805451">
        <w:rPr>
          <w:rFonts w:eastAsia="MS Mincho"/>
          <w:sz w:val="28"/>
          <w:szCs w:val="26"/>
        </w:rPr>
        <w:t>25 </w:t>
      </w:r>
      <w:r w:rsidRPr="00805451">
        <w:rPr>
          <w:rFonts w:eastAsia="MS Mincho"/>
          <w:sz w:val="28"/>
          <w:szCs w:val="26"/>
          <w:vertAlign w:val="superscript"/>
        </w:rPr>
        <w:t>о</w:t>
      </w:r>
      <w:r w:rsidRPr="00805451">
        <w:rPr>
          <w:rFonts w:eastAsia="MS Mincho"/>
          <w:sz w:val="28"/>
          <w:szCs w:val="26"/>
        </w:rPr>
        <w:t>С.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82A4B" w:rsidRPr="00805451">
        <w:rPr>
          <w:rFonts w:eastAsia="MS Mincho"/>
          <w:sz w:val="28"/>
          <w:szCs w:val="26"/>
        </w:rPr>
        <w:t>.</w:t>
      </w:r>
      <w:r w:rsidR="00E42CC5">
        <w:rPr>
          <w:rFonts w:eastAsia="MS Mincho"/>
          <w:sz w:val="28"/>
          <w:szCs w:val="26"/>
        </w:rPr>
        <w:t>2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Не допускать кантования осциллографа.</w:t>
      </w:r>
    </w:p>
    <w:p w:rsidR="00E82A4B" w:rsidRPr="00805451" w:rsidRDefault="00C8024B" w:rsidP="00A34CED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7</w:t>
      </w:r>
      <w:r w:rsidR="00E63B78" w:rsidRPr="00805451">
        <w:rPr>
          <w:rFonts w:eastAsia="MS Mincho"/>
          <w:sz w:val="28"/>
          <w:szCs w:val="26"/>
        </w:rPr>
        <w:t>.</w:t>
      </w:r>
      <w:r w:rsidR="00E42CC5">
        <w:rPr>
          <w:rFonts w:eastAsia="MS Mincho"/>
          <w:sz w:val="28"/>
          <w:szCs w:val="26"/>
        </w:rPr>
        <w:t>3</w:t>
      </w:r>
      <w:r w:rsidR="00A34CE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При погрузке и выгрузке осциллограф не бросать, соблюдать меры предосторожности от повреждения упаковки. После погрузки в транспортное средство упаковку с осциллографом закрепить с целью исключения возможности произвольного п</w:t>
      </w:r>
      <w:r w:rsidR="00E82A4B" w:rsidRPr="00805451">
        <w:rPr>
          <w:rFonts w:eastAsia="MS Mincho"/>
          <w:sz w:val="28"/>
          <w:szCs w:val="26"/>
        </w:rPr>
        <w:t>е</w:t>
      </w:r>
      <w:r w:rsidR="00E82A4B" w:rsidRPr="00805451">
        <w:rPr>
          <w:rFonts w:eastAsia="MS Mincho"/>
          <w:sz w:val="28"/>
          <w:szCs w:val="26"/>
        </w:rPr>
        <w:t>ремещения.</w:t>
      </w:r>
    </w:p>
    <w:p w:rsidR="00E82A4B" w:rsidRPr="003F0213" w:rsidRDefault="00102281" w:rsidP="00A80753">
      <w:pPr>
        <w:pStyle w:val="20"/>
        <w:tabs>
          <w:tab w:val="left" w:pos="1134"/>
        </w:tabs>
        <w:spacing w:before="0" w:after="160"/>
        <w:ind w:firstLine="567"/>
        <w:rPr>
          <w:sz w:val="32"/>
          <w:szCs w:val="32"/>
        </w:rPr>
      </w:pPr>
      <w:bookmarkStart w:id="69" w:name="_Toc224455381"/>
      <w:r>
        <w:rPr>
          <w:sz w:val="32"/>
          <w:szCs w:val="32"/>
        </w:rPr>
        <w:br w:type="page"/>
      </w:r>
      <w:bookmarkStart w:id="70" w:name="_Toc498074099"/>
      <w:r w:rsidR="00ED7C81" w:rsidRPr="003F0213">
        <w:rPr>
          <w:sz w:val="32"/>
          <w:szCs w:val="32"/>
        </w:rPr>
        <w:lastRenderedPageBreak/>
        <w:t>8</w:t>
      </w:r>
      <w:r w:rsidR="00ED7C81" w:rsidRPr="003F0213">
        <w:rPr>
          <w:sz w:val="32"/>
          <w:szCs w:val="32"/>
        </w:rPr>
        <w:tab/>
      </w:r>
      <w:r w:rsidR="00E82A4B" w:rsidRPr="003F0213">
        <w:rPr>
          <w:sz w:val="32"/>
          <w:szCs w:val="32"/>
        </w:rPr>
        <w:t>Утилизация</w:t>
      </w:r>
      <w:bookmarkEnd w:id="69"/>
      <w:bookmarkEnd w:id="70"/>
    </w:p>
    <w:p w:rsidR="00F5613B" w:rsidRDefault="00C56FCD" w:rsidP="00744FD1">
      <w:pPr>
        <w:pStyle w:val="125"/>
        <w:tabs>
          <w:tab w:val="left" w:pos="1014"/>
        </w:tabs>
        <w:spacing w:before="1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8.1</w:t>
      </w:r>
      <w:r w:rsidRPr="00805451">
        <w:rPr>
          <w:rFonts w:eastAsia="MS Mincho"/>
          <w:sz w:val="28"/>
          <w:szCs w:val="26"/>
        </w:rPr>
        <w:tab/>
      </w:r>
      <w:r w:rsidR="00F5613B" w:rsidRPr="00805451">
        <w:rPr>
          <w:rFonts w:eastAsia="MS Mincho"/>
          <w:sz w:val="28"/>
          <w:szCs w:val="26"/>
        </w:rPr>
        <w:t>Утилизация про</w:t>
      </w:r>
      <w:r w:rsidR="00F5613B">
        <w:rPr>
          <w:rFonts w:eastAsia="MS Mincho"/>
          <w:sz w:val="28"/>
          <w:szCs w:val="26"/>
        </w:rPr>
        <w:t>из</w:t>
      </w:r>
      <w:r w:rsidR="00F5613B" w:rsidRPr="00805451">
        <w:rPr>
          <w:rFonts w:eastAsia="MS Mincho"/>
          <w:sz w:val="28"/>
          <w:szCs w:val="26"/>
        </w:rPr>
        <w:t>водится в порядке, принятом у потре</w:t>
      </w:r>
      <w:r w:rsidR="00F5613B">
        <w:rPr>
          <w:rFonts w:eastAsia="MS Mincho"/>
          <w:sz w:val="28"/>
          <w:szCs w:val="26"/>
        </w:rPr>
        <w:t>бителя осциллографа.</w:t>
      </w:r>
    </w:p>
    <w:p w:rsidR="006F572D" w:rsidRPr="006F572D" w:rsidRDefault="006F572D" w:rsidP="006F572D">
      <w:pPr>
        <w:pStyle w:val="125"/>
        <w:tabs>
          <w:tab w:val="left" w:pos="1014"/>
        </w:tabs>
        <w:spacing w:line="276" w:lineRule="auto"/>
        <w:ind w:firstLine="567"/>
        <w:rPr>
          <w:rFonts w:eastAsia="MS Mincho"/>
          <w:sz w:val="28"/>
          <w:szCs w:val="28"/>
        </w:rPr>
      </w:pPr>
      <w:r w:rsidRPr="006F572D">
        <w:rPr>
          <w:rFonts w:eastAsia="MS Mincho"/>
          <w:sz w:val="28"/>
          <w:szCs w:val="28"/>
        </w:rPr>
        <w:t>Осциллограф не оказывает вредного влияния на окружающую среду и не представляет опасности для жизни, здаровья людей и окружающей среды после окончания срока службы.</w:t>
      </w:r>
    </w:p>
    <w:p w:rsidR="00397CCD" w:rsidRPr="00805451" w:rsidRDefault="008907FE" w:rsidP="00F5613B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8.</w:t>
      </w:r>
      <w:r w:rsidR="00431EB9" w:rsidRPr="00805451">
        <w:rPr>
          <w:rFonts w:eastAsia="MS Mincho"/>
          <w:sz w:val="28"/>
          <w:szCs w:val="26"/>
        </w:rPr>
        <w:t>2</w:t>
      </w:r>
      <w:r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Сведения о содержании драгоценных материалов и цветных металлов приведены в </w:t>
      </w:r>
      <w:r w:rsidR="009469AF">
        <w:rPr>
          <w:rFonts w:ascii="Arial Narrow" w:eastAsia="MS Mincho" w:hAnsi="Arial Narrow"/>
          <w:sz w:val="28"/>
          <w:szCs w:val="26"/>
        </w:rPr>
        <w:t>приложении</w:t>
      </w:r>
      <w:r w:rsidR="00E82A4B" w:rsidRPr="00805451">
        <w:rPr>
          <w:rFonts w:ascii="Arial Narrow" w:eastAsia="MS Mincho" w:hAnsi="Arial Narrow"/>
          <w:sz w:val="28"/>
          <w:szCs w:val="26"/>
        </w:rPr>
        <w:t xml:space="preserve"> А</w:t>
      </w:r>
      <w:r w:rsidR="00E82A4B" w:rsidRPr="00805451">
        <w:rPr>
          <w:rFonts w:eastAsia="MS Mincho"/>
          <w:sz w:val="28"/>
          <w:szCs w:val="26"/>
        </w:rPr>
        <w:t xml:space="preserve"> настоящего РЭ.</w:t>
      </w:r>
    </w:p>
    <w:p w:rsidR="00E82A4B" w:rsidRPr="0081200B" w:rsidRDefault="00ED7C81" w:rsidP="00A80753">
      <w:pPr>
        <w:pStyle w:val="20"/>
        <w:tabs>
          <w:tab w:val="left" w:pos="1134"/>
        </w:tabs>
        <w:spacing w:after="160"/>
        <w:ind w:firstLine="567"/>
        <w:rPr>
          <w:sz w:val="32"/>
          <w:szCs w:val="32"/>
        </w:rPr>
      </w:pPr>
      <w:bookmarkStart w:id="71" w:name="_Toc224455384"/>
      <w:bookmarkStart w:id="72" w:name="_Toc498074100"/>
      <w:r w:rsidRPr="0081200B">
        <w:rPr>
          <w:sz w:val="32"/>
          <w:szCs w:val="32"/>
        </w:rPr>
        <w:t>9</w:t>
      </w:r>
      <w:r w:rsidRPr="0081200B">
        <w:rPr>
          <w:sz w:val="32"/>
          <w:szCs w:val="32"/>
        </w:rPr>
        <w:tab/>
      </w:r>
      <w:r w:rsidR="00E82A4B" w:rsidRPr="0081200B">
        <w:rPr>
          <w:sz w:val="32"/>
          <w:szCs w:val="32"/>
        </w:rPr>
        <w:t>Гарантии изготовителя</w:t>
      </w:r>
      <w:bookmarkEnd w:id="71"/>
      <w:bookmarkEnd w:id="72"/>
    </w:p>
    <w:p w:rsidR="00E82A4B" w:rsidRPr="00805451" w:rsidRDefault="00E206A1" w:rsidP="00744FD1">
      <w:pPr>
        <w:pStyle w:val="a7"/>
        <w:tabs>
          <w:tab w:val="left" w:pos="1134"/>
        </w:tabs>
        <w:spacing w:before="1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9.1</w:t>
      </w:r>
      <w:r w:rsidR="00A0250D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 xml:space="preserve">Изготовитель гарантирует соответствие осциллографа всем требованиям технических условий при соблюдении потребителем условий эксплуатации, хранения и транспортирования, установленных в </w:t>
      </w:r>
      <w:r w:rsidR="00BB1007" w:rsidRPr="00805451">
        <w:rPr>
          <w:rFonts w:eastAsia="MS Mincho"/>
          <w:sz w:val="28"/>
          <w:szCs w:val="26"/>
        </w:rPr>
        <w:t>настоящем РЭ</w:t>
      </w:r>
      <w:r w:rsidR="00E82A4B" w:rsidRPr="00805451">
        <w:rPr>
          <w:rFonts w:eastAsia="MS Mincho"/>
          <w:sz w:val="28"/>
          <w:szCs w:val="26"/>
        </w:rPr>
        <w:t>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хранения</w:t>
      </w:r>
      <w:r w:rsidR="005607F9" w:rsidRPr="00805451">
        <w:rPr>
          <w:rFonts w:eastAsia="MS Mincho"/>
          <w:sz w:val="28"/>
          <w:szCs w:val="26"/>
        </w:rPr>
        <w:tab/>
        <w:t>-</w:t>
      </w:r>
      <w:r w:rsidRPr="00805451">
        <w:rPr>
          <w:rFonts w:eastAsia="MS Mincho"/>
          <w:sz w:val="28"/>
          <w:szCs w:val="26"/>
        </w:rPr>
        <w:t xml:space="preserve"> 6 мес с </w:t>
      </w:r>
      <w:r w:rsidR="00EA5773" w:rsidRPr="00805451">
        <w:rPr>
          <w:rFonts w:eastAsia="MS Mincho"/>
          <w:sz w:val="28"/>
          <w:szCs w:val="26"/>
        </w:rPr>
        <w:t>даты</w:t>
      </w:r>
      <w:r w:rsidRPr="00805451">
        <w:rPr>
          <w:rFonts w:eastAsia="MS Mincho"/>
          <w:sz w:val="28"/>
          <w:szCs w:val="26"/>
        </w:rPr>
        <w:t xml:space="preserve"> изготовления.</w:t>
      </w:r>
    </w:p>
    <w:p w:rsidR="00E82A4B" w:rsidRPr="00805451" w:rsidRDefault="00E82A4B" w:rsidP="00C00580">
      <w:pPr>
        <w:pStyle w:val="125"/>
        <w:tabs>
          <w:tab w:val="left" w:pos="4820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</w:t>
      </w:r>
      <w:r w:rsidR="005607F9" w:rsidRPr="00805451">
        <w:rPr>
          <w:rFonts w:eastAsia="MS Mincho"/>
          <w:sz w:val="28"/>
          <w:szCs w:val="26"/>
        </w:rPr>
        <w:tab/>
      </w:r>
      <w:r w:rsidRPr="00805451">
        <w:rPr>
          <w:rFonts w:eastAsia="MS Mincho"/>
          <w:sz w:val="28"/>
          <w:szCs w:val="26"/>
        </w:rPr>
        <w:t>- 24 мес со дня ввода в эксплуатацию.</w:t>
      </w:r>
    </w:p>
    <w:p w:rsidR="00E82A4B" w:rsidRPr="00805451" w:rsidRDefault="004E12E8" w:rsidP="00F67918">
      <w:pPr>
        <w:pStyle w:val="125"/>
        <w:tabs>
          <w:tab w:val="left" w:pos="1092"/>
        </w:tabs>
        <w:spacing w:before="60"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</w:t>
      </w:r>
      <w:r w:rsidR="00E82A4B" w:rsidRPr="00805451">
        <w:rPr>
          <w:rFonts w:eastAsia="MS Mincho"/>
          <w:sz w:val="28"/>
          <w:szCs w:val="26"/>
        </w:rPr>
        <w:t>.2</w:t>
      </w:r>
      <w:r w:rsidR="00DA702F" w:rsidRPr="00805451">
        <w:rPr>
          <w:rFonts w:eastAsia="MS Mincho"/>
          <w:sz w:val="28"/>
          <w:szCs w:val="26"/>
        </w:rPr>
        <w:tab/>
      </w:r>
      <w:r w:rsidR="00E82A4B" w:rsidRPr="00805451">
        <w:rPr>
          <w:rFonts w:eastAsia="MS Mincho"/>
          <w:sz w:val="28"/>
          <w:szCs w:val="26"/>
        </w:rPr>
        <w:t>Действие гарантийных обязательств прекращается: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хранения, если осциллограф не введен в эксплуатацию до его истечения;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- при истечении гарантийного срока эксплуатации, если осциллограф введен в эксплуатацию до истечения гарантийного срока хранения.</w:t>
      </w:r>
    </w:p>
    <w:p w:rsidR="00E82A4B" w:rsidRPr="00805451" w:rsidRDefault="00E82A4B" w:rsidP="00571AB9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Гарантийный срок эксплуатации продлевается на период от подачи рекламаций до введения осциллографа в эксплуатацию силами изготовителя.</w:t>
      </w:r>
    </w:p>
    <w:p w:rsidR="00DA702F" w:rsidRPr="00805451" w:rsidRDefault="00DA702F" w:rsidP="00571AB9">
      <w:pPr>
        <w:pStyle w:val="125"/>
        <w:tabs>
          <w:tab w:val="left" w:pos="1092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9.3</w:t>
      </w:r>
      <w:r w:rsidRPr="00805451">
        <w:rPr>
          <w:rFonts w:eastAsia="MS Mincho"/>
          <w:sz w:val="28"/>
          <w:szCs w:val="26"/>
        </w:rPr>
        <w:tab/>
      </w:r>
      <w:r w:rsidRPr="00805451">
        <w:rPr>
          <w:snapToGrid w:val="0"/>
          <w:sz w:val="28"/>
          <w:szCs w:val="26"/>
        </w:rPr>
        <w:t xml:space="preserve">Гарантийное и послегарантийное обслуживание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осуществляется предприятиями, перечень которых приведен в </w:t>
      </w:r>
      <w:r w:rsidRPr="00805451">
        <w:rPr>
          <w:rFonts w:ascii="Arial Narrow" w:hAnsi="Arial Narrow"/>
          <w:snapToGrid w:val="0"/>
          <w:sz w:val="28"/>
          <w:szCs w:val="26"/>
        </w:rPr>
        <w:t>приложении</w:t>
      </w:r>
      <w:r w:rsidRPr="00805451">
        <w:rPr>
          <w:i/>
          <w:snapToGrid w:val="0"/>
          <w:sz w:val="28"/>
          <w:szCs w:val="26"/>
        </w:rPr>
        <w:t xml:space="preserve"> </w:t>
      </w:r>
      <w:r w:rsidR="001843C3" w:rsidRPr="009469AF">
        <w:rPr>
          <w:snapToGrid w:val="0"/>
          <w:sz w:val="28"/>
          <w:szCs w:val="26"/>
        </w:rPr>
        <w:t>Б</w:t>
      </w:r>
      <w:r w:rsidRPr="00805451">
        <w:rPr>
          <w:snapToGrid w:val="0"/>
          <w:sz w:val="28"/>
          <w:szCs w:val="26"/>
        </w:rPr>
        <w:t>.</w:t>
      </w:r>
    </w:p>
    <w:p w:rsidR="006808A1" w:rsidRPr="00805451" w:rsidRDefault="00DA702F" w:rsidP="00571AB9">
      <w:pPr>
        <w:widowControl w:val="0"/>
        <w:spacing w:line="276" w:lineRule="auto"/>
        <w:ind w:firstLine="567"/>
        <w:jc w:val="both"/>
        <w:rPr>
          <w:rFonts w:eastAsia="MS Mincho"/>
          <w:bCs/>
          <w:sz w:val="28"/>
          <w:szCs w:val="26"/>
        </w:rPr>
      </w:pPr>
      <w:r w:rsidRPr="00805451">
        <w:rPr>
          <w:snapToGrid w:val="0"/>
          <w:sz w:val="28"/>
          <w:szCs w:val="26"/>
        </w:rPr>
        <w:t xml:space="preserve">Талоны на гарантийный ремонт </w:t>
      </w:r>
      <w:r w:rsidR="00483D40" w:rsidRPr="00805451">
        <w:rPr>
          <w:rFonts w:eastAsia="MS Mincho"/>
          <w:sz w:val="28"/>
          <w:szCs w:val="26"/>
        </w:rPr>
        <w:t xml:space="preserve">осциллографа </w:t>
      </w:r>
      <w:r w:rsidRPr="00805451">
        <w:rPr>
          <w:snapToGrid w:val="0"/>
          <w:sz w:val="28"/>
          <w:szCs w:val="26"/>
        </w:rPr>
        <w:t xml:space="preserve">приведены в </w:t>
      </w:r>
      <w:r w:rsidRPr="00805451">
        <w:rPr>
          <w:rFonts w:ascii="Arial Narrow" w:hAnsi="Arial Narrow"/>
          <w:snapToGrid w:val="0"/>
          <w:sz w:val="28"/>
          <w:szCs w:val="26"/>
        </w:rPr>
        <w:t xml:space="preserve">приложении </w:t>
      </w:r>
      <w:r w:rsidR="001843C3">
        <w:rPr>
          <w:rFonts w:ascii="Arial Narrow" w:hAnsi="Arial Narrow"/>
          <w:snapToGrid w:val="0"/>
          <w:sz w:val="28"/>
          <w:szCs w:val="26"/>
        </w:rPr>
        <w:t>Б</w:t>
      </w:r>
      <w:r w:rsidRPr="00805451">
        <w:rPr>
          <w:rFonts w:ascii="Arial Narrow" w:hAnsi="Arial Narrow"/>
          <w:snapToGrid w:val="0"/>
          <w:sz w:val="28"/>
          <w:szCs w:val="26"/>
        </w:rPr>
        <w:t>.</w:t>
      </w:r>
    </w:p>
    <w:p w:rsidR="00E82A4B" w:rsidRPr="00314443" w:rsidRDefault="00E82A4B" w:rsidP="00DA3DAD">
      <w:pPr>
        <w:pStyle w:val="3"/>
      </w:pPr>
      <w:r w:rsidRPr="002D757C">
        <w:br w:type="page"/>
      </w:r>
      <w:bookmarkStart w:id="73" w:name="_Toc224455385"/>
      <w:bookmarkStart w:id="74" w:name="_Toc498074101"/>
      <w:r w:rsidR="00ED7C81" w:rsidRPr="00314443">
        <w:lastRenderedPageBreak/>
        <w:t>10</w:t>
      </w:r>
      <w:r w:rsidR="00ED7C81" w:rsidRPr="00314443">
        <w:tab/>
      </w:r>
      <w:r w:rsidR="002D757C" w:rsidRPr="00314443">
        <w:t>С</w:t>
      </w:r>
      <w:r w:rsidRPr="00314443">
        <w:t>видетельство об упаковывании</w:t>
      </w:r>
      <w:bookmarkEnd w:id="73"/>
      <w:bookmarkEnd w:id="74"/>
    </w:p>
    <w:p w:rsidR="00E82A4B" w:rsidRPr="00873E82" w:rsidRDefault="00E82A4B">
      <w:pPr>
        <w:rPr>
          <w:rFonts w:eastAsia="MS Mincho"/>
          <w:sz w:val="16"/>
          <w:szCs w:val="16"/>
        </w:rPr>
      </w:pPr>
    </w:p>
    <w:p w:rsidR="00E82A4B" w:rsidRPr="00805451" w:rsidRDefault="00777548" w:rsidP="00A435F6">
      <w:pPr>
        <w:pStyle w:val="125"/>
        <w:tabs>
          <w:tab w:val="left" w:pos="124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10</w:t>
      </w:r>
      <w:r w:rsidR="001252A6" w:rsidRPr="00805451">
        <w:rPr>
          <w:rFonts w:eastAsia="MS Mincho"/>
          <w:sz w:val="28"/>
          <w:szCs w:val="26"/>
        </w:rPr>
        <w:t>.1</w:t>
      </w:r>
      <w:r w:rsidR="00DD4A82" w:rsidRPr="00DD4A82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>Осциллограф</w:t>
      </w:r>
      <w:r w:rsidR="00FC2521" w:rsidRPr="00FC2521">
        <w:rPr>
          <w:rFonts w:eastAsia="MS Mincho"/>
          <w:sz w:val="28"/>
          <w:szCs w:val="26"/>
        </w:rPr>
        <w:t xml:space="preserve"> </w:t>
      </w:r>
      <w:r w:rsidR="00C22EF4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C22EF4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 xml:space="preserve"> </w:t>
      </w:r>
      <w:r w:rsidR="001252A6" w:rsidRPr="00805451">
        <w:rPr>
          <w:rFonts w:eastAsia="MS Mincho"/>
          <w:sz w:val="28"/>
          <w:szCs w:val="26"/>
        </w:rPr>
        <w:t>С8-</w:t>
      </w:r>
      <w:r w:rsidR="00370344" w:rsidRPr="00805451">
        <w:rPr>
          <w:rFonts w:eastAsia="MS Mincho"/>
          <w:sz w:val="28"/>
          <w:szCs w:val="26"/>
        </w:rPr>
        <w:t>5</w:t>
      </w:r>
      <w:r w:rsidR="00C20398" w:rsidRPr="00805451">
        <w:rPr>
          <w:rFonts w:eastAsia="MS Mincho"/>
          <w:sz w:val="28"/>
          <w:szCs w:val="26"/>
        </w:rPr>
        <w:t>4</w:t>
      </w:r>
      <w:r w:rsidR="00E82A4B" w:rsidRPr="00805451">
        <w:rPr>
          <w:rFonts w:eastAsia="MS Mincho"/>
          <w:sz w:val="28"/>
          <w:szCs w:val="26"/>
        </w:rPr>
        <w:t xml:space="preserve">, </w:t>
      </w:r>
      <w:r w:rsidR="00C22EF4">
        <w:rPr>
          <w:rFonts w:eastAsia="MS Mincho"/>
          <w:sz w:val="28"/>
          <w:szCs w:val="26"/>
        </w:rPr>
        <w:t xml:space="preserve"> </w:t>
      </w:r>
      <w:r w:rsidR="00E82A4B" w:rsidRPr="00805451">
        <w:rPr>
          <w:rFonts w:eastAsia="MS Mincho"/>
          <w:sz w:val="28"/>
          <w:szCs w:val="26"/>
        </w:rPr>
        <w:t>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4F124C" w:rsidRPr="004F124C">
        <w:rPr>
          <w:rFonts w:eastAsia="MS Mincho"/>
          <w:sz w:val="28"/>
          <w:szCs w:val="26"/>
        </w:rPr>
        <w:t xml:space="preserve"> </w:t>
      </w:r>
      <w:r w:rsidR="00805451">
        <w:rPr>
          <w:rFonts w:eastAsia="MS Mincho"/>
          <w:sz w:val="28"/>
          <w:szCs w:val="26"/>
        </w:rPr>
        <w:t>__</w:t>
      </w:r>
      <w:r w:rsidR="00C22EF4">
        <w:rPr>
          <w:rFonts w:eastAsia="MS Mincho"/>
          <w:sz w:val="28"/>
          <w:szCs w:val="26"/>
        </w:rPr>
        <w:t>____</w:t>
      </w:r>
      <w:r w:rsidR="00805451">
        <w:rPr>
          <w:rFonts w:eastAsia="MS Mincho"/>
          <w:sz w:val="28"/>
          <w:szCs w:val="26"/>
        </w:rPr>
        <w:t>___</w:t>
      </w:r>
      <w:r w:rsidR="00C22EF4">
        <w:rPr>
          <w:rFonts w:eastAsia="MS Mincho"/>
          <w:sz w:val="28"/>
          <w:szCs w:val="26"/>
        </w:rPr>
        <w:t>_____</w:t>
      </w:r>
      <w:r w:rsidR="00805451">
        <w:rPr>
          <w:rFonts w:eastAsia="MS Mincho"/>
          <w:sz w:val="28"/>
          <w:szCs w:val="26"/>
        </w:rPr>
        <w:t>_</w:t>
      </w:r>
    </w:p>
    <w:p w:rsidR="00E82A4B" w:rsidRPr="00805451" w:rsidRDefault="001B3CC4" w:rsidP="00A435F6">
      <w:pPr>
        <w:pStyle w:val="a7"/>
        <w:spacing w:line="288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У</w:t>
      </w:r>
      <w:r w:rsidR="00E82A4B" w:rsidRPr="00805451">
        <w:rPr>
          <w:rFonts w:eastAsia="MS Mincho"/>
          <w:sz w:val="28"/>
          <w:szCs w:val="26"/>
        </w:rPr>
        <w:t>пакован</w:t>
      </w:r>
      <w:r w:rsidRPr="00805451">
        <w:rPr>
          <w:rFonts w:eastAsia="MS Mincho"/>
          <w:sz w:val="28"/>
          <w:szCs w:val="26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>ОАО ″МНИПИ″</w:t>
      </w:r>
      <w:r w:rsidR="003164EE" w:rsidRPr="00805451">
        <w:rPr>
          <w:rFonts w:eastAsia="MS Mincho"/>
          <w:sz w:val="28"/>
          <w:szCs w:val="26"/>
          <w:u w:val="single"/>
        </w:rPr>
        <w:tab/>
      </w:r>
      <w:r w:rsidR="0011723C" w:rsidRPr="00805451">
        <w:rPr>
          <w:rFonts w:eastAsia="MS Mincho"/>
          <w:sz w:val="28"/>
          <w:szCs w:val="26"/>
          <w:u w:val="single"/>
        </w:rPr>
        <w:tab/>
      </w:r>
      <w:r w:rsidR="005C6FB8">
        <w:rPr>
          <w:rFonts w:eastAsia="MS Mincho"/>
          <w:sz w:val="28"/>
          <w:szCs w:val="26"/>
          <w:u w:val="single"/>
        </w:rPr>
        <w:tab/>
      </w:r>
    </w:p>
    <w:p w:rsidR="00E82A4B" w:rsidRPr="00805451" w:rsidRDefault="00E82A4B" w:rsidP="00A435F6">
      <w:pPr>
        <w:pStyle w:val="a7"/>
        <w:spacing w:line="288" w:lineRule="auto"/>
        <w:ind w:firstLine="0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согласно требованиям, предусмотренным в действующей технической документации.</w:t>
      </w:r>
    </w:p>
    <w:p w:rsidR="00E82A4B" w:rsidRPr="00D5342B" w:rsidRDefault="00E82A4B">
      <w:pPr>
        <w:pStyle w:val="a7"/>
        <w:spacing w:line="240" w:lineRule="auto"/>
        <w:rPr>
          <w:rFonts w:eastAsia="MS Mincho"/>
          <w:sz w:val="26"/>
          <w:szCs w:val="26"/>
        </w:rPr>
      </w:pPr>
    </w:p>
    <w:p w:rsidR="00126CFB" w:rsidRPr="00D5342B" w:rsidRDefault="00126CFB" w:rsidP="00126CFB">
      <w:pPr>
        <w:jc w:val="both"/>
        <w:rPr>
          <w:sz w:val="26"/>
          <w:szCs w:val="26"/>
        </w:rPr>
      </w:pPr>
    </w:p>
    <w:p w:rsidR="00126CFB" w:rsidRPr="00D5342B" w:rsidRDefault="00126CFB" w:rsidP="00126CFB">
      <w:pPr>
        <w:tabs>
          <w:tab w:val="left" w:pos="3828"/>
          <w:tab w:val="left" w:pos="6804"/>
        </w:tabs>
        <w:ind w:left="720" w:hanging="153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11723C">
        <w:rPr>
          <w:sz w:val="26"/>
          <w:szCs w:val="26"/>
        </w:rPr>
        <w:t>_</w:t>
      </w:r>
      <w:r w:rsidRPr="00D5342B">
        <w:rPr>
          <w:sz w:val="26"/>
          <w:szCs w:val="26"/>
        </w:rPr>
        <w:tab/>
        <w:t>____________________</w:t>
      </w:r>
      <w:r w:rsidRPr="00D5342B">
        <w:rPr>
          <w:sz w:val="26"/>
          <w:szCs w:val="26"/>
        </w:rPr>
        <w:tab/>
        <w:t>_________________</w:t>
      </w:r>
      <w:r w:rsidR="0011723C">
        <w:rPr>
          <w:sz w:val="26"/>
          <w:szCs w:val="26"/>
        </w:rPr>
        <w:t>___</w:t>
      </w:r>
      <w:r w:rsidRPr="00D5342B">
        <w:rPr>
          <w:sz w:val="26"/>
          <w:szCs w:val="26"/>
        </w:rPr>
        <w:t>__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>__</w:t>
      </w:r>
      <w:r w:rsidR="0011723C">
        <w:rPr>
          <w:sz w:val="26"/>
          <w:szCs w:val="26"/>
        </w:rPr>
        <w:t>_</w:t>
      </w:r>
    </w:p>
    <w:p w:rsidR="00126CFB" w:rsidRPr="00D5342B" w:rsidRDefault="00126CFB" w:rsidP="00ED47F7">
      <w:pPr>
        <w:tabs>
          <w:tab w:val="left" w:pos="6786"/>
        </w:tabs>
        <w:ind w:left="3744" w:hanging="3111"/>
        <w:jc w:val="center"/>
        <w:rPr>
          <w:sz w:val="26"/>
          <w:szCs w:val="26"/>
        </w:rPr>
      </w:pPr>
      <w:r w:rsidRPr="00D5342B">
        <w:rPr>
          <w:sz w:val="26"/>
          <w:szCs w:val="26"/>
        </w:rPr>
        <w:t>должность</w:t>
      </w:r>
      <w:r w:rsidRPr="00D5342B">
        <w:rPr>
          <w:sz w:val="26"/>
          <w:szCs w:val="26"/>
        </w:rPr>
        <w:tab/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126CFB" w:rsidRPr="00902265" w:rsidRDefault="00126CFB" w:rsidP="00126CFB">
      <w:pPr>
        <w:ind w:firstLine="567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_____________________</w:t>
      </w:r>
      <w:r w:rsidR="00902265" w:rsidRPr="00902265">
        <w:rPr>
          <w:sz w:val="26"/>
          <w:szCs w:val="26"/>
        </w:rPr>
        <w:t>_</w:t>
      </w:r>
    </w:p>
    <w:p w:rsidR="00126CFB" w:rsidRPr="00D5342B" w:rsidRDefault="00126CFB" w:rsidP="00126CFB">
      <w:pPr>
        <w:ind w:firstLine="993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E82A4B" w:rsidRDefault="00E82A4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A93E1B" w:rsidRDefault="00A93E1B" w:rsidP="00D47214">
      <w:pPr>
        <w:pStyle w:val="125"/>
        <w:rPr>
          <w:rFonts w:eastAsia="MS Mincho"/>
        </w:rPr>
      </w:pPr>
    </w:p>
    <w:p w:rsidR="00E82A4B" w:rsidRDefault="00ED7C81" w:rsidP="00DA3DAD">
      <w:pPr>
        <w:pStyle w:val="3"/>
      </w:pPr>
      <w:bookmarkStart w:id="75" w:name="_Toc224455386"/>
      <w:bookmarkStart w:id="76" w:name="_Toc498074102"/>
      <w:r>
        <w:t>11</w:t>
      </w:r>
      <w:r>
        <w:tab/>
      </w:r>
      <w:r w:rsidR="002D757C">
        <w:t>С</w:t>
      </w:r>
      <w:r w:rsidR="00E82A4B">
        <w:t>видетельство о приемке</w:t>
      </w:r>
      <w:bookmarkEnd w:id="75"/>
      <w:bookmarkEnd w:id="76"/>
    </w:p>
    <w:p w:rsidR="00E82A4B" w:rsidRPr="00873E82" w:rsidRDefault="00E82A4B" w:rsidP="0011723C">
      <w:pPr>
        <w:pStyle w:val="a7"/>
        <w:spacing w:line="240" w:lineRule="auto"/>
        <w:rPr>
          <w:rFonts w:eastAsia="MS Mincho"/>
          <w:sz w:val="16"/>
          <w:szCs w:val="16"/>
        </w:rPr>
      </w:pPr>
    </w:p>
    <w:p w:rsidR="005E5272" w:rsidRPr="00805451" w:rsidRDefault="00777548" w:rsidP="004E715E">
      <w:pPr>
        <w:tabs>
          <w:tab w:val="left" w:pos="1248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>11.1</w:t>
      </w:r>
      <w:r w:rsidR="00ED7379" w:rsidRPr="00805451">
        <w:rPr>
          <w:rFonts w:eastAsia="MS Mincho"/>
          <w:sz w:val="28"/>
          <w:szCs w:val="26"/>
        </w:rPr>
        <w:tab/>
      </w:r>
      <w:r w:rsidR="001252A6" w:rsidRPr="00805451">
        <w:rPr>
          <w:rFonts w:eastAsia="MS Mincho"/>
          <w:sz w:val="28"/>
          <w:szCs w:val="26"/>
        </w:rPr>
        <w:t>Осциллограф</w:t>
      </w:r>
      <w:r w:rsidR="00C22EF4">
        <w:rPr>
          <w:rFonts w:eastAsia="MS Mincho"/>
          <w:sz w:val="28"/>
          <w:szCs w:val="26"/>
        </w:rPr>
        <w:t xml:space="preserve"> </w:t>
      </w:r>
      <w:r w:rsidR="001252A6" w:rsidRPr="00805451">
        <w:rPr>
          <w:rFonts w:eastAsia="MS Mincho"/>
          <w:sz w:val="28"/>
          <w:szCs w:val="26"/>
        </w:rPr>
        <w:t xml:space="preserve"> </w:t>
      </w:r>
      <w:r w:rsidR="00157164" w:rsidRPr="00805451">
        <w:rPr>
          <w:rFonts w:eastAsia="MS Mincho"/>
          <w:sz w:val="28"/>
          <w:szCs w:val="26"/>
        </w:rPr>
        <w:t>цифровой</w:t>
      </w:r>
      <w:r w:rsidR="00C22EF4">
        <w:rPr>
          <w:rFonts w:eastAsia="MS Mincho"/>
          <w:sz w:val="28"/>
          <w:szCs w:val="26"/>
        </w:rPr>
        <w:t xml:space="preserve"> </w:t>
      </w:r>
      <w:r w:rsidR="0028135C" w:rsidRPr="00805451">
        <w:rPr>
          <w:rFonts w:eastAsia="MS Mincho"/>
          <w:sz w:val="28"/>
          <w:szCs w:val="26"/>
        </w:rPr>
        <w:t xml:space="preserve"> С8-</w:t>
      </w:r>
      <w:r w:rsidR="00370344" w:rsidRPr="00805451">
        <w:rPr>
          <w:rFonts w:eastAsia="MS Mincho"/>
          <w:sz w:val="28"/>
          <w:szCs w:val="26"/>
        </w:rPr>
        <w:t>5</w:t>
      </w:r>
      <w:r w:rsidR="00C22EF4">
        <w:rPr>
          <w:rFonts w:eastAsia="MS Mincho"/>
          <w:sz w:val="28"/>
          <w:szCs w:val="26"/>
        </w:rPr>
        <w:t>4</w:t>
      </w:r>
      <w:r w:rsidR="00E82A4B" w:rsidRPr="00805451">
        <w:rPr>
          <w:rFonts w:eastAsia="MS Mincho"/>
          <w:sz w:val="28"/>
          <w:szCs w:val="26"/>
        </w:rPr>
        <w:t xml:space="preserve">, </w:t>
      </w:r>
      <w:r w:rsidR="00C22EF4">
        <w:rPr>
          <w:rFonts w:eastAsia="MS Mincho"/>
          <w:sz w:val="28"/>
          <w:szCs w:val="26"/>
        </w:rPr>
        <w:t xml:space="preserve"> </w:t>
      </w:r>
      <w:r w:rsidR="00E82A4B" w:rsidRPr="00805451">
        <w:rPr>
          <w:rFonts w:eastAsia="MS Mincho"/>
          <w:sz w:val="28"/>
          <w:szCs w:val="26"/>
        </w:rPr>
        <w:t>заводской</w:t>
      </w:r>
      <w:r w:rsidR="00805451">
        <w:rPr>
          <w:rFonts w:eastAsia="MS Mincho"/>
          <w:sz w:val="28"/>
          <w:szCs w:val="26"/>
        </w:rPr>
        <w:t> </w:t>
      </w:r>
      <w:r w:rsidR="00E82A4B" w:rsidRPr="00805451">
        <w:rPr>
          <w:rFonts w:eastAsia="MS Mincho"/>
          <w:sz w:val="28"/>
          <w:szCs w:val="26"/>
        </w:rPr>
        <w:t>номер</w:t>
      </w:r>
      <w:r w:rsidR="00805451">
        <w:rPr>
          <w:rFonts w:eastAsia="MS Mincho"/>
          <w:sz w:val="28"/>
          <w:szCs w:val="26"/>
        </w:rPr>
        <w:t> </w:t>
      </w:r>
      <w:r w:rsidR="00C22EF4">
        <w:rPr>
          <w:rFonts w:eastAsia="MS Mincho"/>
          <w:sz w:val="28"/>
          <w:szCs w:val="26"/>
        </w:rPr>
        <w:t>_______________</w:t>
      </w:r>
    </w:p>
    <w:p w:rsidR="00E82A4B" w:rsidRPr="00805451" w:rsidRDefault="00E82A4B" w:rsidP="00AC6112">
      <w:pPr>
        <w:spacing w:line="288" w:lineRule="auto"/>
        <w:ind w:firstLine="0"/>
        <w:jc w:val="both"/>
        <w:rPr>
          <w:rFonts w:eastAsia="MS Mincho"/>
          <w:sz w:val="28"/>
          <w:szCs w:val="26"/>
        </w:rPr>
      </w:pPr>
      <w:r w:rsidRPr="00805451">
        <w:rPr>
          <w:rFonts w:eastAsia="MS Mincho"/>
          <w:sz w:val="28"/>
          <w:szCs w:val="26"/>
        </w:rPr>
        <w:t xml:space="preserve">изготовлен и </w:t>
      </w:r>
      <w:r w:rsidR="005E5272" w:rsidRPr="00805451">
        <w:rPr>
          <w:rFonts w:eastAsia="MS Mincho"/>
          <w:sz w:val="28"/>
          <w:szCs w:val="26"/>
        </w:rPr>
        <w:t>принят</w:t>
      </w:r>
      <w:r w:rsidRPr="00805451">
        <w:rPr>
          <w:rFonts w:eastAsia="MS Mincho"/>
          <w:sz w:val="28"/>
          <w:szCs w:val="26"/>
        </w:rPr>
        <w:t xml:space="preserve"> в соответствии с обязательными требованиями государственных стандартов, ТУ </w:t>
      </w:r>
      <w:r w:rsidRPr="00805451">
        <w:rPr>
          <w:rFonts w:eastAsia="MS Mincho"/>
          <w:sz w:val="28"/>
          <w:szCs w:val="26"/>
          <w:lang w:val="en-US"/>
        </w:rPr>
        <w:t>BY </w:t>
      </w:r>
      <w:r w:rsidR="001252A6" w:rsidRPr="00805451">
        <w:rPr>
          <w:rFonts w:eastAsia="MS Mincho"/>
          <w:sz w:val="28"/>
          <w:szCs w:val="26"/>
        </w:rPr>
        <w:t>100039847.1</w:t>
      </w:r>
      <w:r w:rsidR="00450FAA" w:rsidRPr="00805451">
        <w:rPr>
          <w:rFonts w:eastAsia="MS Mincho"/>
          <w:sz w:val="28"/>
          <w:szCs w:val="26"/>
        </w:rPr>
        <w:t>51</w:t>
      </w:r>
      <w:r w:rsidR="001252A6" w:rsidRPr="00805451">
        <w:rPr>
          <w:rFonts w:eastAsia="MS Mincho"/>
          <w:sz w:val="28"/>
          <w:szCs w:val="26"/>
        </w:rPr>
        <w:t>-201</w:t>
      </w:r>
      <w:r w:rsidR="00C0312A" w:rsidRPr="00805451">
        <w:rPr>
          <w:rFonts w:eastAsia="MS Mincho"/>
          <w:sz w:val="28"/>
          <w:szCs w:val="26"/>
        </w:rPr>
        <w:t>7</w:t>
      </w:r>
      <w:r w:rsidRPr="00805451">
        <w:rPr>
          <w:rFonts w:eastAsia="MS Mincho"/>
          <w:sz w:val="28"/>
          <w:szCs w:val="26"/>
        </w:rPr>
        <w:t xml:space="preserve"> и признан го</w:t>
      </w:r>
      <w:r w:rsidRPr="00805451">
        <w:rPr>
          <w:rFonts w:eastAsia="MS Mincho"/>
          <w:sz w:val="28"/>
          <w:szCs w:val="26"/>
        </w:rPr>
        <w:t>д</w:t>
      </w:r>
      <w:r w:rsidRPr="00805451">
        <w:rPr>
          <w:rFonts w:eastAsia="MS Mincho"/>
          <w:sz w:val="28"/>
          <w:szCs w:val="26"/>
        </w:rPr>
        <w:t>ным для эксплуатации.</w:t>
      </w:r>
    </w:p>
    <w:p w:rsidR="00E82A4B" w:rsidRPr="00805451" w:rsidRDefault="00E82A4B" w:rsidP="00ED7379">
      <w:pPr>
        <w:pStyle w:val="a7"/>
        <w:spacing w:line="276" w:lineRule="auto"/>
        <w:ind w:firstLine="544"/>
        <w:rPr>
          <w:rFonts w:eastAsia="MS Mincho"/>
          <w:sz w:val="28"/>
          <w:szCs w:val="26"/>
        </w:rPr>
      </w:pPr>
    </w:p>
    <w:p w:rsidR="00C87CD2" w:rsidRPr="00805451" w:rsidRDefault="00C87CD2" w:rsidP="002C3A14">
      <w:pPr>
        <w:ind w:firstLine="1170"/>
        <w:jc w:val="both"/>
        <w:rPr>
          <w:spacing w:val="4"/>
          <w:sz w:val="28"/>
          <w:szCs w:val="26"/>
        </w:rPr>
      </w:pPr>
      <w:r w:rsidRPr="00805451">
        <w:rPr>
          <w:spacing w:val="4"/>
          <w:sz w:val="28"/>
          <w:szCs w:val="26"/>
        </w:rPr>
        <w:t>Представитель ОТК</w:t>
      </w:r>
    </w:p>
    <w:p w:rsidR="00C87CD2" w:rsidRPr="00805451" w:rsidRDefault="00C87CD2" w:rsidP="00C87CD2">
      <w:pPr>
        <w:jc w:val="both"/>
        <w:rPr>
          <w:sz w:val="28"/>
          <w:szCs w:val="26"/>
        </w:rPr>
      </w:pPr>
    </w:p>
    <w:p w:rsidR="00C87CD2" w:rsidRPr="00D5342B" w:rsidRDefault="00C87CD2" w:rsidP="001B3CC4">
      <w:pPr>
        <w:tabs>
          <w:tab w:val="left" w:pos="2268"/>
          <w:tab w:val="left" w:pos="2410"/>
          <w:tab w:val="left" w:pos="5670"/>
        </w:tabs>
        <w:ind w:left="1170" w:hanging="11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МП</w:t>
      </w:r>
      <w:r w:rsidRPr="00D5342B">
        <w:rPr>
          <w:sz w:val="26"/>
          <w:szCs w:val="26"/>
        </w:rPr>
        <w:tab/>
        <w:t>_________________</w:t>
      </w:r>
      <w:r w:rsidR="001B3CC4" w:rsidRPr="00D5342B">
        <w:rPr>
          <w:sz w:val="26"/>
          <w:szCs w:val="26"/>
        </w:rPr>
        <w:t>__</w:t>
      </w:r>
      <w:r w:rsidRPr="00D5342B">
        <w:rPr>
          <w:sz w:val="26"/>
          <w:szCs w:val="26"/>
        </w:rPr>
        <w:tab/>
      </w:r>
      <w:r w:rsidR="00902265">
        <w:rPr>
          <w:sz w:val="26"/>
          <w:szCs w:val="26"/>
          <w:lang w:val="en-US"/>
        </w:rPr>
        <w:t>___</w:t>
      </w:r>
      <w:r w:rsidRPr="00D5342B">
        <w:rPr>
          <w:sz w:val="26"/>
          <w:szCs w:val="26"/>
        </w:rPr>
        <w:t>_____________________________</w:t>
      </w:r>
    </w:p>
    <w:p w:rsidR="00C87CD2" w:rsidRPr="00D5342B" w:rsidRDefault="00C87CD2" w:rsidP="00ED47F7">
      <w:pPr>
        <w:ind w:left="6240" w:hanging="4680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</w:p>
    <w:p w:rsidR="00C87CD2" w:rsidRPr="00D5342B" w:rsidRDefault="001B3CC4" w:rsidP="001B3CC4">
      <w:pPr>
        <w:spacing w:before="40"/>
        <w:ind w:left="1440" w:hanging="27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___________________</w:t>
      </w:r>
    </w:p>
    <w:p w:rsidR="00C87CD2" w:rsidRPr="00D5342B" w:rsidRDefault="00C87CD2" w:rsidP="00C87CD2">
      <w:pPr>
        <w:ind w:left="2160" w:hanging="60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год, месяц, число</w:t>
      </w:r>
    </w:p>
    <w:p w:rsidR="00C87CD2" w:rsidRPr="00D5342B" w:rsidRDefault="00C87CD2" w:rsidP="00C87CD2">
      <w:pPr>
        <w:ind w:left="2160" w:hanging="1451"/>
        <w:rPr>
          <w:sz w:val="26"/>
          <w:szCs w:val="26"/>
        </w:rPr>
      </w:pPr>
    </w:p>
    <w:p w:rsidR="00C87CD2" w:rsidRPr="006A72AB" w:rsidRDefault="00C87CD2" w:rsidP="00C87CD2">
      <w:pPr>
        <w:ind w:left="3969" w:hanging="3402"/>
        <w:rPr>
          <w:sz w:val="28"/>
          <w:szCs w:val="26"/>
        </w:rPr>
      </w:pPr>
      <w:r w:rsidRPr="006A72AB">
        <w:rPr>
          <w:sz w:val="28"/>
          <w:szCs w:val="26"/>
        </w:rPr>
        <w:t>Первичная поверка проведена.</w:t>
      </w:r>
    </w:p>
    <w:p w:rsidR="00C87CD2" w:rsidRPr="00D5342B" w:rsidRDefault="00C87CD2" w:rsidP="00C87CD2">
      <w:pPr>
        <w:ind w:left="720" w:firstLine="720"/>
        <w:rPr>
          <w:sz w:val="26"/>
          <w:szCs w:val="26"/>
        </w:rPr>
      </w:pPr>
    </w:p>
    <w:p w:rsidR="00C87CD2" w:rsidRPr="006A72AB" w:rsidRDefault="00C87CD2" w:rsidP="002C3A14">
      <w:pPr>
        <w:ind w:left="720" w:firstLine="450"/>
        <w:rPr>
          <w:sz w:val="28"/>
          <w:szCs w:val="26"/>
        </w:rPr>
      </w:pPr>
      <w:r w:rsidRPr="006A72AB">
        <w:rPr>
          <w:sz w:val="28"/>
          <w:szCs w:val="26"/>
        </w:rPr>
        <w:t>Поверитель</w:t>
      </w:r>
    </w:p>
    <w:p w:rsidR="00C87CD2" w:rsidRPr="00D5342B" w:rsidRDefault="00C87CD2" w:rsidP="00C87CD2">
      <w:pPr>
        <w:ind w:firstLine="720"/>
        <w:rPr>
          <w:sz w:val="26"/>
          <w:szCs w:val="26"/>
        </w:rPr>
      </w:pPr>
    </w:p>
    <w:p w:rsidR="00C87CD2" w:rsidRPr="00D5342B" w:rsidRDefault="00C87CD2" w:rsidP="00AC6112">
      <w:pPr>
        <w:tabs>
          <w:tab w:val="left" w:pos="1170"/>
          <w:tab w:val="left" w:pos="4111"/>
          <w:tab w:val="left" w:pos="7722"/>
        </w:tabs>
        <w:ind w:firstLine="0"/>
        <w:jc w:val="both"/>
        <w:rPr>
          <w:sz w:val="26"/>
          <w:szCs w:val="26"/>
        </w:rPr>
      </w:pPr>
      <w:r w:rsidRPr="00D5342B">
        <w:rPr>
          <w:sz w:val="26"/>
          <w:szCs w:val="26"/>
        </w:rPr>
        <w:t>МК</w:t>
      </w:r>
      <w:r w:rsidRPr="00D5342B">
        <w:rPr>
          <w:sz w:val="26"/>
          <w:szCs w:val="26"/>
        </w:rPr>
        <w:tab/>
        <w:t>______________</w:t>
      </w:r>
      <w:r w:rsidR="001B3CC4" w:rsidRPr="00D5342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="00902265">
        <w:rPr>
          <w:sz w:val="26"/>
          <w:szCs w:val="26"/>
          <w:lang w:val="en-US"/>
        </w:rPr>
        <w:t>__</w:t>
      </w:r>
      <w:r w:rsidRPr="00D5342B">
        <w:rPr>
          <w:sz w:val="26"/>
          <w:szCs w:val="26"/>
        </w:rPr>
        <w:tab/>
        <w:t>______________________</w:t>
      </w:r>
      <w:r w:rsidR="00A408FB">
        <w:rPr>
          <w:sz w:val="26"/>
          <w:szCs w:val="26"/>
        </w:rPr>
        <w:t>_</w:t>
      </w:r>
      <w:r w:rsidRPr="00D5342B">
        <w:rPr>
          <w:sz w:val="26"/>
          <w:szCs w:val="26"/>
        </w:rPr>
        <w:t>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ab/>
        <w:t>________________</w:t>
      </w:r>
      <w:r w:rsidR="00902265">
        <w:rPr>
          <w:sz w:val="26"/>
          <w:szCs w:val="26"/>
          <w:lang w:val="en-US"/>
        </w:rPr>
        <w:t>_</w:t>
      </w:r>
      <w:r w:rsidRPr="00D5342B">
        <w:rPr>
          <w:sz w:val="26"/>
          <w:szCs w:val="26"/>
        </w:rPr>
        <w:t>_</w:t>
      </w:r>
    </w:p>
    <w:p w:rsidR="00C87CD2" w:rsidRPr="00D5342B" w:rsidRDefault="00C87CD2" w:rsidP="00902265">
      <w:pPr>
        <w:tabs>
          <w:tab w:val="left" w:pos="4368"/>
          <w:tab w:val="left" w:pos="7878"/>
        </w:tabs>
        <w:ind w:left="2160" w:hanging="678"/>
        <w:rPr>
          <w:sz w:val="26"/>
          <w:szCs w:val="26"/>
        </w:rPr>
      </w:pPr>
      <w:r w:rsidRPr="00D5342B">
        <w:rPr>
          <w:sz w:val="26"/>
          <w:szCs w:val="26"/>
        </w:rPr>
        <w:t>личная подпись</w:t>
      </w:r>
      <w:r w:rsidRPr="00D5342B">
        <w:rPr>
          <w:sz w:val="26"/>
          <w:szCs w:val="26"/>
        </w:rPr>
        <w:tab/>
        <w:t>расшифровка подписи</w:t>
      </w:r>
      <w:r w:rsidRPr="00D5342B">
        <w:rPr>
          <w:sz w:val="26"/>
          <w:szCs w:val="26"/>
        </w:rPr>
        <w:tab/>
        <w:t>год, месяц, число</w:t>
      </w:r>
    </w:p>
    <w:p w:rsidR="00C87CD2" w:rsidRPr="00D5342B" w:rsidRDefault="00C87CD2" w:rsidP="00C87CD2">
      <w:pPr>
        <w:pStyle w:val="heading6"/>
        <w:keepNext w:val="0"/>
        <w:outlineLvl w:val="9"/>
        <w:rPr>
          <w:rFonts w:ascii="Times New Roman" w:hAnsi="Times New Roman"/>
          <w:sz w:val="26"/>
          <w:szCs w:val="26"/>
        </w:rPr>
      </w:pPr>
    </w:p>
    <w:p w:rsidR="00E82A4B" w:rsidRPr="00D5342B" w:rsidRDefault="00E82A4B" w:rsidP="00ED7379">
      <w:pPr>
        <w:pStyle w:val="20"/>
        <w:tabs>
          <w:tab w:val="left" w:pos="1248"/>
        </w:tabs>
        <w:ind w:firstLine="567"/>
        <w:rPr>
          <w:sz w:val="32"/>
          <w:szCs w:val="32"/>
        </w:rPr>
      </w:pPr>
      <w:r>
        <w:br w:type="page"/>
      </w:r>
      <w:bookmarkStart w:id="77" w:name="_Toc224455387"/>
      <w:bookmarkStart w:id="78" w:name="_Toc498074103"/>
      <w:r w:rsidR="00833E18" w:rsidRPr="00D5342B">
        <w:rPr>
          <w:sz w:val="32"/>
          <w:szCs w:val="32"/>
        </w:rPr>
        <w:lastRenderedPageBreak/>
        <w:t>12</w:t>
      </w:r>
      <w:r w:rsidR="00833E18" w:rsidRPr="00D5342B">
        <w:rPr>
          <w:sz w:val="32"/>
          <w:szCs w:val="32"/>
        </w:rPr>
        <w:tab/>
      </w:r>
      <w:r w:rsidR="002D757C" w:rsidRPr="00D5342B">
        <w:rPr>
          <w:sz w:val="32"/>
          <w:szCs w:val="32"/>
        </w:rPr>
        <w:t>П</w:t>
      </w:r>
      <w:r w:rsidRPr="00D5342B">
        <w:rPr>
          <w:sz w:val="32"/>
          <w:szCs w:val="32"/>
        </w:rPr>
        <w:t>оверка</w:t>
      </w:r>
      <w:r w:rsidR="00A408FB">
        <w:rPr>
          <w:sz w:val="32"/>
          <w:szCs w:val="32"/>
        </w:rPr>
        <w:t xml:space="preserve"> </w:t>
      </w:r>
      <w:r w:rsidRPr="00D5342B">
        <w:rPr>
          <w:sz w:val="32"/>
          <w:szCs w:val="32"/>
        </w:rPr>
        <w:t xml:space="preserve"> осциллографа</w:t>
      </w:r>
      <w:bookmarkEnd w:id="77"/>
      <w:bookmarkEnd w:id="78"/>
    </w:p>
    <w:p w:rsidR="00E82A4B" w:rsidRPr="00D55A57" w:rsidRDefault="00E82A4B" w:rsidP="00ED7379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D55A57" w:rsidRPr="003373D2" w:rsidRDefault="00E82A4B" w:rsidP="007C0437">
      <w:pPr>
        <w:pStyle w:val="125"/>
        <w:tabs>
          <w:tab w:val="left" w:pos="1248"/>
        </w:tabs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1</w:t>
      </w:r>
      <w:r w:rsidR="002D757C" w:rsidRPr="003373D2">
        <w:rPr>
          <w:rFonts w:eastAsia="MS Mincho"/>
          <w:sz w:val="28"/>
          <w:szCs w:val="26"/>
        </w:rPr>
        <w:t>2</w:t>
      </w:r>
      <w:r w:rsidRPr="003373D2">
        <w:rPr>
          <w:rFonts w:eastAsia="MS Mincho"/>
          <w:sz w:val="28"/>
          <w:szCs w:val="26"/>
        </w:rPr>
        <w:t>.1</w:t>
      </w:r>
      <w:r w:rsidR="00ED7379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Поверку осциллографа проводят в соответствии с М</w:t>
      </w:r>
      <w:r w:rsidR="00016263" w:rsidRPr="003373D2">
        <w:rPr>
          <w:rFonts w:eastAsia="MS Mincho"/>
          <w:sz w:val="28"/>
          <w:szCs w:val="26"/>
        </w:rPr>
        <w:t>етодикой поверки УШЯИ.411161.0</w:t>
      </w:r>
      <w:r w:rsidR="009F6228" w:rsidRPr="003373D2">
        <w:rPr>
          <w:rFonts w:eastAsia="MS Mincho"/>
          <w:sz w:val="28"/>
          <w:szCs w:val="26"/>
        </w:rPr>
        <w:t>63</w:t>
      </w:r>
      <w:r w:rsidR="00D55A57" w:rsidRPr="003373D2">
        <w:rPr>
          <w:rFonts w:eastAsia="MS Mincho"/>
          <w:sz w:val="28"/>
          <w:szCs w:val="26"/>
        </w:rPr>
        <w:t> МП</w:t>
      </w:r>
      <w:r w:rsidR="00597AAB" w:rsidRPr="003373D2">
        <w:rPr>
          <w:rFonts w:eastAsia="MS Mincho"/>
          <w:sz w:val="28"/>
          <w:szCs w:val="26"/>
        </w:rPr>
        <w:t xml:space="preserve"> (МРБ МП.2675-2017)</w:t>
      </w:r>
      <w:r w:rsidR="00D55A57"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7C0437">
      <w:pPr>
        <w:pStyle w:val="125"/>
        <w:spacing w:line="276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Периодичность поверки </w:t>
      </w:r>
      <w:r w:rsidR="00AF5DC5" w:rsidRPr="003373D2">
        <w:rPr>
          <w:rFonts w:eastAsia="MS Mincho"/>
          <w:sz w:val="28"/>
          <w:szCs w:val="26"/>
        </w:rPr>
        <w:t>-</w:t>
      </w:r>
      <w:r w:rsidRPr="003373D2">
        <w:rPr>
          <w:rFonts w:eastAsia="MS Mincho"/>
          <w:sz w:val="28"/>
          <w:szCs w:val="26"/>
        </w:rPr>
        <w:t xml:space="preserve"> 12 мес.</w:t>
      </w:r>
    </w:p>
    <w:p w:rsidR="00E82A4B" w:rsidRPr="003373D2" w:rsidRDefault="00E82A4B" w:rsidP="007C0437">
      <w:pPr>
        <w:pStyle w:val="125"/>
        <w:spacing w:line="276" w:lineRule="auto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Отметку о проведенной поверке заносят в таблицу </w:t>
      </w:r>
      <w:r w:rsidR="00B733AD" w:rsidRPr="003373D2">
        <w:rPr>
          <w:rFonts w:eastAsia="MS Mincho"/>
          <w:sz w:val="28"/>
          <w:szCs w:val="26"/>
        </w:rPr>
        <w:t>12.1</w:t>
      </w:r>
      <w:r w:rsidRPr="003373D2">
        <w:rPr>
          <w:rFonts w:eastAsia="MS Mincho"/>
          <w:sz w:val="28"/>
          <w:szCs w:val="26"/>
        </w:rPr>
        <w:t>.</w:t>
      </w:r>
    </w:p>
    <w:p w:rsidR="00E82A4B" w:rsidRPr="003373D2" w:rsidRDefault="00E82A4B" w:rsidP="00D55A57">
      <w:pPr>
        <w:pStyle w:val="125"/>
        <w:spacing w:after="80"/>
        <w:ind w:firstLine="546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Таблица </w:t>
      </w:r>
      <w:r w:rsidR="00B733AD" w:rsidRPr="003373D2">
        <w:rPr>
          <w:rFonts w:eastAsia="MS Mincho"/>
          <w:sz w:val="28"/>
          <w:szCs w:val="26"/>
        </w:rPr>
        <w:t>12.1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0"/>
        <w:gridCol w:w="3282"/>
        <w:gridCol w:w="3029"/>
        <w:gridCol w:w="2268"/>
      </w:tblGrid>
      <w:tr w:rsidR="00E82A4B" w:rsidRPr="00D5342B">
        <w:tblPrEx>
          <w:tblCellMar>
            <w:top w:w="0" w:type="dxa"/>
            <w:bottom w:w="0" w:type="dxa"/>
          </w:tblCellMar>
        </w:tblPrEx>
        <w:trPr>
          <w:trHeight w:val="645"/>
          <w:jc w:val="center"/>
        </w:trPr>
        <w:tc>
          <w:tcPr>
            <w:tcW w:w="1650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Дата поверки</w:t>
            </w:r>
          </w:p>
        </w:tc>
        <w:tc>
          <w:tcPr>
            <w:tcW w:w="3282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Результат поверки</w:t>
            </w:r>
          </w:p>
        </w:tc>
        <w:tc>
          <w:tcPr>
            <w:tcW w:w="3029" w:type="dxa"/>
            <w:vAlign w:val="center"/>
          </w:tcPr>
          <w:p w:rsidR="00E82A4B" w:rsidRPr="00D5342B" w:rsidRDefault="00E82A4B" w:rsidP="007C4A1A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 xml:space="preserve">Подпись и </w:t>
            </w:r>
            <w:r w:rsidR="007C4A1A" w:rsidRPr="00D5342B">
              <w:rPr>
                <w:rFonts w:eastAsia="MS Mincho"/>
                <w:sz w:val="26"/>
                <w:szCs w:val="26"/>
              </w:rPr>
              <w:t xml:space="preserve">поверительное </w:t>
            </w:r>
            <w:r w:rsidR="00195D88">
              <w:rPr>
                <w:rFonts w:eastAsia="MS Mincho"/>
                <w:sz w:val="26"/>
                <w:szCs w:val="26"/>
              </w:rPr>
              <w:t>клеймо</w:t>
            </w:r>
          </w:p>
        </w:tc>
        <w:tc>
          <w:tcPr>
            <w:tcW w:w="2268" w:type="dxa"/>
            <w:vAlign w:val="center"/>
          </w:tcPr>
          <w:p w:rsidR="00E82A4B" w:rsidRPr="00D5342B" w:rsidRDefault="00E82A4B" w:rsidP="00AF5DC5">
            <w:pPr>
              <w:pStyle w:val="a7"/>
              <w:spacing w:line="240" w:lineRule="auto"/>
              <w:ind w:firstLine="0"/>
              <w:jc w:val="center"/>
              <w:rPr>
                <w:rFonts w:eastAsia="MS Mincho"/>
                <w:sz w:val="26"/>
                <w:szCs w:val="26"/>
              </w:rPr>
            </w:pPr>
            <w:r w:rsidRPr="00D5342B">
              <w:rPr>
                <w:rFonts w:eastAsia="MS Mincho"/>
                <w:sz w:val="26"/>
                <w:szCs w:val="26"/>
              </w:rPr>
              <w:t>Срок очередной поверки</w:t>
            </w:r>
          </w:p>
        </w:tc>
      </w:tr>
      <w:tr w:rsidR="00E82A4B">
        <w:tblPrEx>
          <w:tblCellMar>
            <w:top w:w="0" w:type="dxa"/>
            <w:bottom w:w="0" w:type="dxa"/>
          </w:tblCellMar>
        </w:tblPrEx>
        <w:trPr>
          <w:trHeight w:val="11068"/>
          <w:jc w:val="center"/>
        </w:trPr>
        <w:tc>
          <w:tcPr>
            <w:tcW w:w="1650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282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3029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  <w:tc>
          <w:tcPr>
            <w:tcW w:w="2268" w:type="dxa"/>
          </w:tcPr>
          <w:p w:rsidR="00E82A4B" w:rsidRDefault="00E82A4B" w:rsidP="00AF5DC5">
            <w:pPr>
              <w:pStyle w:val="a7"/>
              <w:spacing w:line="240" w:lineRule="auto"/>
              <w:jc w:val="center"/>
              <w:rPr>
                <w:rFonts w:eastAsia="MS Mincho"/>
              </w:rPr>
            </w:pPr>
          </w:p>
        </w:tc>
      </w:tr>
    </w:tbl>
    <w:p w:rsidR="009B5BBA" w:rsidRDefault="009B5BBA" w:rsidP="009B5BBA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9B5BBA" w:rsidRPr="00D5342B" w:rsidRDefault="009B5BBA" w:rsidP="009B5BBA">
      <w:pPr>
        <w:pStyle w:val="20"/>
        <w:tabs>
          <w:tab w:val="left" w:pos="1248"/>
        </w:tabs>
        <w:ind w:firstLine="567"/>
        <w:rPr>
          <w:sz w:val="32"/>
          <w:szCs w:val="32"/>
        </w:rPr>
      </w:pPr>
      <w:r>
        <w:rPr>
          <w:rFonts w:eastAsia="MS Mincho"/>
          <w:sz w:val="16"/>
          <w:szCs w:val="16"/>
        </w:rPr>
        <w:br w:type="page"/>
      </w:r>
      <w:bookmarkStart w:id="79" w:name="_Toc498074104"/>
      <w:r w:rsidRPr="00D5342B">
        <w:rPr>
          <w:sz w:val="32"/>
          <w:szCs w:val="32"/>
        </w:rPr>
        <w:lastRenderedPageBreak/>
        <w:t>1</w:t>
      </w:r>
      <w:r>
        <w:rPr>
          <w:sz w:val="32"/>
          <w:szCs w:val="32"/>
        </w:rPr>
        <w:t>3</w:t>
      </w:r>
      <w:r w:rsidRPr="00D5342B">
        <w:rPr>
          <w:sz w:val="32"/>
          <w:szCs w:val="32"/>
        </w:rPr>
        <w:tab/>
      </w:r>
      <w:r w:rsidRPr="009B5BBA">
        <w:rPr>
          <w:sz w:val="32"/>
          <w:szCs w:val="32"/>
        </w:rPr>
        <w:t>Особые отметки</w:t>
      </w:r>
      <w:bookmarkEnd w:id="79"/>
    </w:p>
    <w:p w:rsidR="009B5BBA" w:rsidRPr="00D55A57" w:rsidRDefault="009B5BBA" w:rsidP="009B5BBA">
      <w:pPr>
        <w:pStyle w:val="a7"/>
        <w:tabs>
          <w:tab w:val="left" w:pos="1248"/>
        </w:tabs>
        <w:spacing w:line="240" w:lineRule="auto"/>
        <w:ind w:firstLine="546"/>
        <w:rPr>
          <w:rFonts w:eastAsia="MS Mincho"/>
          <w:sz w:val="16"/>
          <w:szCs w:val="16"/>
        </w:rPr>
      </w:pPr>
    </w:p>
    <w:p w:rsidR="00E82A4B" w:rsidRPr="00A408FB" w:rsidRDefault="00E82A4B" w:rsidP="00B30B3D">
      <w:pPr>
        <w:pStyle w:val="20"/>
        <w:ind w:firstLine="546"/>
        <w:jc w:val="center"/>
        <w:rPr>
          <w:sz w:val="30"/>
          <w:szCs w:val="30"/>
        </w:rPr>
      </w:pPr>
      <w:r>
        <w:br w:type="page"/>
      </w:r>
      <w:bookmarkStart w:id="80" w:name="_Toc224455389"/>
      <w:bookmarkStart w:id="81" w:name="_Toc498074105"/>
      <w:r w:rsidRPr="00A408FB">
        <w:rPr>
          <w:sz w:val="30"/>
          <w:szCs w:val="30"/>
        </w:rPr>
        <w:lastRenderedPageBreak/>
        <w:t>Приложение А</w:t>
      </w:r>
      <w:bookmarkEnd w:id="80"/>
      <w:bookmarkEnd w:id="81"/>
    </w:p>
    <w:p w:rsidR="00E82A4B" w:rsidRPr="00892225" w:rsidRDefault="00E82A4B" w:rsidP="002D505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892225">
        <w:rPr>
          <w:rFonts w:eastAsia="MS Mincho"/>
          <w:sz w:val="28"/>
          <w:szCs w:val="28"/>
        </w:rPr>
        <w:t>(справочное)</w:t>
      </w:r>
    </w:p>
    <w:p w:rsidR="00E82A4B" w:rsidRPr="008A51CE" w:rsidRDefault="008A51CE" w:rsidP="00EC558B">
      <w:pPr>
        <w:pStyle w:val="a7"/>
        <w:spacing w:before="240" w:line="240" w:lineRule="auto"/>
        <w:jc w:val="center"/>
        <w:outlineLvl w:val="2"/>
        <w:rPr>
          <w:rFonts w:ascii="Arial" w:eastAsia="MS Mincho" w:hAnsi="Arial" w:cs="Arial"/>
          <w:b/>
          <w:sz w:val="28"/>
          <w:szCs w:val="28"/>
        </w:rPr>
      </w:pPr>
      <w:bookmarkStart w:id="82" w:name="_Toc498074106"/>
      <w:r w:rsidRPr="008A51CE">
        <w:rPr>
          <w:rFonts w:ascii="Arial" w:eastAsia="MS Mincho" w:hAnsi="Arial" w:cs="Arial"/>
          <w:b/>
          <w:sz w:val="28"/>
          <w:szCs w:val="28"/>
        </w:rPr>
        <w:t xml:space="preserve">Сведения о содержании </w:t>
      </w:r>
      <w:r w:rsidR="00E82A4B" w:rsidRPr="008A51CE">
        <w:rPr>
          <w:rFonts w:ascii="Arial" w:eastAsia="MS Mincho" w:hAnsi="Arial" w:cs="Arial"/>
          <w:b/>
          <w:sz w:val="28"/>
          <w:szCs w:val="28"/>
        </w:rPr>
        <w:t>драгоценных материалов</w:t>
      </w:r>
      <w:r w:rsidR="00F03246" w:rsidRPr="008A51CE">
        <w:rPr>
          <w:rFonts w:ascii="Arial" w:eastAsia="MS Mincho" w:hAnsi="Arial" w:cs="Arial"/>
          <w:b/>
          <w:sz w:val="28"/>
          <w:szCs w:val="28"/>
        </w:rPr>
        <w:t xml:space="preserve"> и цветных металлов</w:t>
      </w:r>
      <w:bookmarkEnd w:id="82"/>
    </w:p>
    <w:p w:rsidR="00E82A4B" w:rsidRPr="00D5342B" w:rsidRDefault="00E82A4B" w:rsidP="00D42AE0">
      <w:pPr>
        <w:pStyle w:val="125"/>
        <w:tabs>
          <w:tab w:val="left" w:pos="1170"/>
        </w:tabs>
        <w:spacing w:before="240"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А.1</w:t>
      </w:r>
      <w:r w:rsidR="00FB5F60" w:rsidRPr="00D5342B">
        <w:rPr>
          <w:rFonts w:eastAsia="MS Mincho"/>
          <w:sz w:val="28"/>
          <w:szCs w:val="28"/>
        </w:rPr>
        <w:tab/>
      </w:r>
      <w:r w:rsidRPr="00D5342B">
        <w:rPr>
          <w:rFonts w:eastAsia="MS Mincho"/>
          <w:sz w:val="28"/>
          <w:szCs w:val="28"/>
        </w:rPr>
        <w:t>Суммарная масса драгоценных материалов, содержащихся в осциллографе,</w:t>
      </w:r>
      <w:r w:rsidR="00145F76">
        <w:rPr>
          <w:rFonts w:eastAsia="MS Mincho"/>
          <w:sz w:val="28"/>
          <w:szCs w:val="28"/>
        </w:rPr>
        <w:t> </w:t>
      </w:r>
      <w:r w:rsidRPr="00D5342B">
        <w:rPr>
          <w:rFonts w:eastAsia="MS Mincho"/>
          <w:sz w:val="28"/>
          <w:szCs w:val="28"/>
        </w:rPr>
        <w:t>г:</w:t>
      </w:r>
    </w:p>
    <w:p w:rsidR="00E82A4B" w:rsidRPr="00D5342B" w:rsidRDefault="00E82A4B" w:rsidP="00455D3D">
      <w:pPr>
        <w:pStyle w:val="a7"/>
        <w:spacing w:before="120"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>- серебро</w:t>
      </w:r>
      <w:r w:rsidRPr="00D5342B">
        <w:rPr>
          <w:rFonts w:eastAsia="MS Mincho"/>
          <w:sz w:val="28"/>
          <w:szCs w:val="28"/>
        </w:rPr>
        <w:tab/>
        <w:t>-</w:t>
      </w:r>
      <w:r w:rsidR="004C1461" w:rsidRPr="00D5342B">
        <w:rPr>
          <w:rFonts w:eastAsia="MS Mincho"/>
          <w:sz w:val="28"/>
          <w:szCs w:val="28"/>
        </w:rPr>
        <w:t xml:space="preserve"> </w:t>
      </w:r>
      <w:r w:rsidR="00922EEF" w:rsidRPr="00D5342B">
        <w:rPr>
          <w:rFonts w:eastAsia="MS Mincho"/>
          <w:sz w:val="28"/>
          <w:szCs w:val="28"/>
        </w:rPr>
        <w:t>0,0</w:t>
      </w:r>
      <w:r w:rsidR="00ED5792" w:rsidRPr="00D5342B">
        <w:rPr>
          <w:rFonts w:eastAsia="MS Mincho"/>
          <w:sz w:val="28"/>
          <w:szCs w:val="28"/>
        </w:rPr>
        <w:t>28</w:t>
      </w:r>
      <w:r w:rsidR="00452000" w:rsidRPr="00D5342B">
        <w:rPr>
          <w:rFonts w:eastAsia="MS Mincho"/>
          <w:sz w:val="28"/>
          <w:szCs w:val="28"/>
        </w:rPr>
        <w:t>;</w:t>
      </w:r>
    </w:p>
    <w:p w:rsidR="00E82A4B" w:rsidRPr="00D5342B" w:rsidRDefault="00ED5792" w:rsidP="001A2D0F">
      <w:pPr>
        <w:pStyle w:val="125"/>
        <w:spacing w:line="276" w:lineRule="auto"/>
        <w:ind w:firstLine="567"/>
        <w:rPr>
          <w:rFonts w:eastAsia="MS Mincho"/>
          <w:sz w:val="28"/>
          <w:szCs w:val="28"/>
        </w:rPr>
      </w:pPr>
      <w:r w:rsidRPr="00D5342B">
        <w:rPr>
          <w:rFonts w:eastAsia="MS Mincho"/>
          <w:sz w:val="28"/>
          <w:szCs w:val="28"/>
        </w:rPr>
        <w:t xml:space="preserve">- палладий </w:t>
      </w:r>
      <w:r w:rsidRPr="00D5342B">
        <w:rPr>
          <w:rFonts w:eastAsia="MS Mincho"/>
          <w:sz w:val="28"/>
          <w:szCs w:val="28"/>
        </w:rPr>
        <w:tab/>
        <w:t>- 0,01</w:t>
      </w:r>
      <w:r w:rsidR="007C5061" w:rsidRPr="00D5342B">
        <w:rPr>
          <w:rFonts w:eastAsia="MS Mincho"/>
          <w:sz w:val="28"/>
          <w:szCs w:val="28"/>
        </w:rPr>
        <w:t>5.</w:t>
      </w:r>
    </w:p>
    <w:p w:rsidR="000C5C91" w:rsidRPr="00573967" w:rsidRDefault="000C5C91" w:rsidP="00EC558B">
      <w:pPr>
        <w:pStyle w:val="125"/>
        <w:tabs>
          <w:tab w:val="left" w:pos="1134"/>
        </w:tabs>
        <w:ind w:firstLine="567"/>
        <w:rPr>
          <w:rFonts w:eastAsia="MS Mincho"/>
          <w:sz w:val="20"/>
        </w:rPr>
      </w:pPr>
    </w:p>
    <w:p w:rsidR="00E82A4B" w:rsidRPr="003373D2" w:rsidRDefault="000C5C91" w:rsidP="00EC558B">
      <w:pPr>
        <w:pStyle w:val="125"/>
        <w:tabs>
          <w:tab w:val="left" w:pos="1134"/>
        </w:tabs>
        <w:ind w:firstLine="567"/>
        <w:rPr>
          <w:rFonts w:eastAsia="MS Mincho"/>
          <w:sz w:val="28"/>
          <w:szCs w:val="26"/>
        </w:rPr>
      </w:pPr>
      <w:r>
        <w:rPr>
          <w:rFonts w:eastAsia="MS Mincho"/>
          <w:sz w:val="28"/>
          <w:szCs w:val="26"/>
        </w:rPr>
        <w:t>А.2</w:t>
      </w:r>
      <w:r w:rsidR="00EC558B">
        <w:rPr>
          <w:rFonts w:eastAsia="MS Mincho"/>
          <w:sz w:val="28"/>
          <w:szCs w:val="26"/>
        </w:rPr>
        <w:tab/>
      </w:r>
      <w:r w:rsidR="00E82A4B" w:rsidRPr="003373D2">
        <w:rPr>
          <w:rFonts w:eastAsia="MS Mincho"/>
          <w:sz w:val="28"/>
          <w:szCs w:val="26"/>
        </w:rPr>
        <w:t>Суммарная масса каждого цветного металла, содержащегося в осциллографе, кг:</w:t>
      </w:r>
    </w:p>
    <w:p w:rsidR="00E82A4B" w:rsidRPr="003373D2" w:rsidRDefault="00E82A4B" w:rsidP="008233A8">
      <w:pPr>
        <w:pStyle w:val="125"/>
        <w:tabs>
          <w:tab w:val="left" w:pos="4111"/>
        </w:tabs>
        <w:spacing w:before="120"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алюминиевый сплав АМЦ</w:t>
      </w:r>
      <w:r w:rsidR="00CC5B22" w:rsidRPr="003373D2">
        <w:rPr>
          <w:rFonts w:eastAsia="MS Mincho"/>
          <w:sz w:val="28"/>
          <w:szCs w:val="26"/>
        </w:rPr>
        <w:tab/>
      </w:r>
      <w:r w:rsidRPr="003373D2">
        <w:rPr>
          <w:rFonts w:eastAsia="MS Mincho"/>
          <w:sz w:val="28"/>
          <w:szCs w:val="26"/>
        </w:rPr>
        <w:t>- 2,600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8233A8">
      <w:pPr>
        <w:pStyle w:val="125"/>
        <w:tabs>
          <w:tab w:val="left" w:pos="2808"/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 xml:space="preserve">- </w:t>
      </w:r>
      <w:r w:rsidR="00E82A4B" w:rsidRPr="003373D2">
        <w:rPr>
          <w:rFonts w:eastAsia="MS Mincho"/>
          <w:sz w:val="28"/>
          <w:szCs w:val="26"/>
        </w:rPr>
        <w:t>то же</w:t>
      </w:r>
      <w:r w:rsidR="00E82A4B" w:rsidRPr="003373D2">
        <w:rPr>
          <w:rFonts w:eastAsia="MS Mincho"/>
          <w:sz w:val="28"/>
          <w:szCs w:val="26"/>
        </w:rPr>
        <w:tab/>
        <w:t>АЛ2</w:t>
      </w:r>
      <w:r w:rsidR="00E82A4B" w:rsidRPr="003373D2">
        <w:rPr>
          <w:rFonts w:eastAsia="MS Mincho"/>
          <w:sz w:val="28"/>
          <w:szCs w:val="26"/>
        </w:rPr>
        <w:tab/>
        <w:t>- 0,250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латунь Л63</w:t>
      </w:r>
      <w:r w:rsidRPr="003373D2">
        <w:rPr>
          <w:rFonts w:eastAsia="MS Mincho"/>
          <w:sz w:val="28"/>
          <w:szCs w:val="26"/>
        </w:rPr>
        <w:tab/>
        <w:t>- 0,180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ЛС59</w:t>
      </w:r>
      <w:r w:rsidRPr="003373D2">
        <w:rPr>
          <w:rFonts w:eastAsia="MS Mincho"/>
          <w:sz w:val="28"/>
          <w:szCs w:val="26"/>
        </w:rPr>
        <w:tab/>
        <w:t>- 0,060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бронза БрБ2</w:t>
      </w:r>
      <w:r w:rsidRPr="003373D2">
        <w:rPr>
          <w:rFonts w:eastAsia="MS Mincho"/>
          <w:sz w:val="28"/>
          <w:szCs w:val="26"/>
        </w:rPr>
        <w:tab/>
        <w:t>- 0,035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E82A4B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то же БрКМц</w:t>
      </w:r>
      <w:r w:rsidRPr="003373D2">
        <w:rPr>
          <w:rFonts w:eastAsia="MS Mincho"/>
          <w:sz w:val="28"/>
          <w:szCs w:val="26"/>
        </w:rPr>
        <w:tab/>
        <w:t>- 0,001</w:t>
      </w:r>
      <w:r w:rsidR="004F4D3C" w:rsidRPr="003373D2">
        <w:rPr>
          <w:rFonts w:eastAsia="MS Mincho"/>
          <w:sz w:val="28"/>
          <w:szCs w:val="26"/>
        </w:rPr>
        <w:t>;</w:t>
      </w:r>
    </w:p>
    <w:p w:rsidR="00E82A4B" w:rsidRPr="003373D2" w:rsidRDefault="00CC5B22" w:rsidP="008233A8">
      <w:pPr>
        <w:pStyle w:val="125"/>
        <w:tabs>
          <w:tab w:val="left" w:pos="4111"/>
        </w:tabs>
        <w:spacing w:line="288" w:lineRule="auto"/>
        <w:ind w:firstLine="567"/>
        <w:rPr>
          <w:rFonts w:eastAsia="MS Mincho"/>
          <w:sz w:val="28"/>
          <w:szCs w:val="26"/>
        </w:rPr>
      </w:pPr>
      <w:r w:rsidRPr="003373D2">
        <w:rPr>
          <w:rFonts w:eastAsia="MS Mincho"/>
          <w:sz w:val="28"/>
          <w:szCs w:val="26"/>
        </w:rPr>
        <w:t>-     «     БрОФ</w:t>
      </w:r>
      <w:r w:rsidR="00E82A4B" w:rsidRPr="003373D2">
        <w:rPr>
          <w:rFonts w:eastAsia="MS Mincho"/>
          <w:sz w:val="28"/>
          <w:szCs w:val="26"/>
        </w:rPr>
        <w:tab/>
        <w:t>- 0,020</w:t>
      </w:r>
      <w:r w:rsidR="004F4D3C" w:rsidRPr="003373D2">
        <w:rPr>
          <w:rFonts w:eastAsia="MS Mincho"/>
          <w:sz w:val="28"/>
          <w:szCs w:val="26"/>
        </w:rPr>
        <w:t>.</w:t>
      </w:r>
    </w:p>
    <w:p w:rsidR="00E82A4B" w:rsidRDefault="00E82A4B" w:rsidP="00CC5B22">
      <w:pPr>
        <w:pStyle w:val="a7"/>
        <w:spacing w:line="240" w:lineRule="auto"/>
        <w:ind w:firstLine="567"/>
        <w:rPr>
          <w:rFonts w:eastAsia="MS Mincho"/>
        </w:rPr>
      </w:pPr>
    </w:p>
    <w:p w:rsidR="00E82A4B" w:rsidRPr="007C320B" w:rsidRDefault="00BF1F49" w:rsidP="004F14CC">
      <w:pPr>
        <w:pStyle w:val="20"/>
        <w:spacing w:before="0"/>
        <w:jc w:val="center"/>
        <w:rPr>
          <w:rFonts w:eastAsia="MS Mincho"/>
          <w:sz w:val="28"/>
        </w:rPr>
      </w:pPr>
      <w:r>
        <w:rPr>
          <w:rFonts w:eastAsia="MS Mincho"/>
        </w:rPr>
        <w:br w:type="page"/>
      </w:r>
      <w:bookmarkStart w:id="83" w:name="_Toc224455391"/>
      <w:bookmarkStart w:id="84" w:name="_Toc498074107"/>
      <w:r w:rsidR="00E82A4B" w:rsidRPr="007C320B">
        <w:rPr>
          <w:rFonts w:eastAsia="MS Mincho"/>
          <w:sz w:val="28"/>
        </w:rPr>
        <w:lastRenderedPageBreak/>
        <w:t>Приложение</w:t>
      </w:r>
      <w:bookmarkEnd w:id="83"/>
      <w:r w:rsidR="00313BB6">
        <w:rPr>
          <w:rFonts w:eastAsia="MS Mincho"/>
          <w:sz w:val="28"/>
        </w:rPr>
        <w:t xml:space="preserve"> Б</w:t>
      </w:r>
      <w:bookmarkEnd w:id="84"/>
    </w:p>
    <w:p w:rsidR="00E82A4B" w:rsidRPr="00B9521B" w:rsidRDefault="00E82A4B">
      <w:pPr>
        <w:pStyle w:val="a7"/>
        <w:spacing w:line="240" w:lineRule="auto"/>
        <w:jc w:val="center"/>
        <w:rPr>
          <w:rFonts w:eastAsia="MS Mincho"/>
          <w:sz w:val="28"/>
          <w:szCs w:val="28"/>
        </w:rPr>
      </w:pPr>
      <w:r w:rsidRPr="00B9521B">
        <w:rPr>
          <w:rFonts w:eastAsia="MS Mincho"/>
          <w:sz w:val="28"/>
          <w:szCs w:val="28"/>
        </w:rPr>
        <w:t>(обязательное)</w:t>
      </w:r>
    </w:p>
    <w:p w:rsidR="00B30B3D" w:rsidRPr="00D42AE0" w:rsidRDefault="00B30B3D" w:rsidP="00D75265">
      <w:pPr>
        <w:pStyle w:val="a7"/>
        <w:spacing w:before="120" w:line="240" w:lineRule="auto"/>
        <w:jc w:val="center"/>
        <w:outlineLvl w:val="2"/>
        <w:rPr>
          <w:rFonts w:ascii="Arial" w:eastAsia="MS Mincho" w:hAnsi="Arial" w:cs="Arial"/>
          <w:b/>
          <w:sz w:val="26"/>
          <w:szCs w:val="26"/>
        </w:rPr>
      </w:pPr>
      <w:bookmarkStart w:id="85" w:name="_Toc498074108"/>
      <w:r w:rsidRPr="00D42AE0">
        <w:rPr>
          <w:rFonts w:ascii="Arial" w:eastAsia="MS Mincho" w:hAnsi="Arial" w:cs="Arial"/>
          <w:b/>
          <w:sz w:val="26"/>
          <w:szCs w:val="26"/>
        </w:rPr>
        <w:t>Гарантийные талоны</w:t>
      </w:r>
      <w:bookmarkEnd w:id="85"/>
    </w:p>
    <w:p w:rsidR="002B7505" w:rsidRPr="005811F8" w:rsidRDefault="002B7505" w:rsidP="002B7505">
      <w:pPr>
        <w:pStyle w:val="af0"/>
        <w:rPr>
          <w:sz w:val="6"/>
          <w:szCs w:val="6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58"/>
        <w:gridCol w:w="8258"/>
      </w:tblGrid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380"/>
          <w:jc w:val="center"/>
        </w:trPr>
        <w:tc>
          <w:tcPr>
            <w:tcW w:w="1458" w:type="dxa"/>
            <w:textDirection w:val="btLr"/>
          </w:tcPr>
          <w:p w:rsidR="002B7505" w:rsidRDefault="002B7505" w:rsidP="003366E5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№1</w:t>
            </w:r>
          </w:p>
          <w:p w:rsidR="002B7505" w:rsidRPr="00436BB4" w:rsidRDefault="002B7505" w:rsidP="003366E5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436BB4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</w:t>
            </w:r>
            <w:r w:rsidR="00831FD6">
              <w:rPr>
                <w:sz w:val="22"/>
              </w:rPr>
              <w:t>___</w:t>
            </w:r>
            <w:r>
              <w:rPr>
                <w:sz w:val="22"/>
              </w:rPr>
              <w:t>_</w:t>
            </w:r>
          </w:p>
          <w:p w:rsidR="002B7505" w:rsidRDefault="002B7505" w:rsidP="003366E5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D606AB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680ED7">
            <w:pPr>
              <w:ind w:firstLine="0"/>
              <w:jc w:val="center"/>
              <w:rPr>
                <w:sz w:val="26"/>
                <w:szCs w:val="26"/>
              </w:rPr>
            </w:pPr>
            <w:r w:rsidRPr="00F3000B">
              <w:rPr>
                <w:b/>
                <w:sz w:val="26"/>
                <w:szCs w:val="26"/>
              </w:rPr>
              <w:t>Талон  №</w:t>
            </w:r>
            <w:r w:rsidRPr="00F3000B">
              <w:rPr>
                <w:sz w:val="26"/>
                <w:szCs w:val="26"/>
              </w:rPr>
              <w:t xml:space="preserve"> </w:t>
            </w:r>
            <w:r w:rsidRPr="00F3000B">
              <w:rPr>
                <w:b/>
                <w:sz w:val="26"/>
                <w:szCs w:val="26"/>
              </w:rPr>
              <w:t>1</w:t>
            </w:r>
          </w:p>
          <w:p w:rsidR="002B7505" w:rsidRPr="008428DA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436BB4" w:rsidRDefault="002B7505" w:rsidP="00D606AB">
            <w:pPr>
              <w:ind w:left="720" w:right="-57" w:hanging="720"/>
              <w:jc w:val="center"/>
              <w:rPr>
                <w:sz w:val="26"/>
                <w:szCs w:val="26"/>
              </w:rPr>
            </w:pPr>
            <w:r w:rsidRPr="00D92E85">
              <w:rPr>
                <w:sz w:val="26"/>
                <w:szCs w:val="26"/>
              </w:rPr>
              <w:t xml:space="preserve">на гарантийный ремонт  </w:t>
            </w:r>
            <w:r w:rsidR="00436BB4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D606AB">
            <w:pPr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right="-108" w:firstLine="0"/>
              <w:rPr>
                <w:rFonts w:ascii="Arial Narrow" w:hAnsi="Arial Narrow"/>
                <w:sz w:val="26"/>
                <w:szCs w:val="26"/>
                <w:u w:val="single"/>
              </w:rPr>
            </w:pPr>
            <w:r w:rsidRPr="008E2B38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:   ОАО "МНИПИ",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8E2B38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2B7505">
            <w:pPr>
              <w:ind w:firstLine="0"/>
              <w:rPr>
                <w:sz w:val="16"/>
                <w:szCs w:val="16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 xml:space="preserve">Заводской </w:t>
            </w:r>
            <w:r>
              <w:rPr>
                <w:rFonts w:ascii="Arial Narrow" w:hAnsi="Arial Narrow"/>
              </w:rPr>
              <w:t xml:space="preserve"> </w:t>
            </w:r>
            <w:r w:rsidRPr="008E2B38">
              <w:rPr>
                <w:rFonts w:ascii="Arial Narrow" w:hAnsi="Arial Narrow"/>
              </w:rPr>
              <w:t>№</w:t>
            </w:r>
            <w:r w:rsidRPr="00783545">
              <w:t xml:space="preserve">   ___________________ </w:t>
            </w:r>
            <w:r w:rsidRPr="008E2B38">
              <w:rPr>
                <w:rFonts w:ascii="Arial Narrow" w:hAnsi="Arial Narrow"/>
              </w:rPr>
              <w:t>Дата изготовления</w:t>
            </w:r>
            <w:r w:rsidRPr="00783545">
              <w:t xml:space="preserve"> ____________</w:t>
            </w:r>
            <w:r>
              <w:t>_</w:t>
            </w:r>
            <w:r w:rsidRPr="00783545">
              <w:t>____</w:t>
            </w:r>
          </w:p>
          <w:p w:rsidR="002B7505" w:rsidRPr="00783545" w:rsidRDefault="002B7505" w:rsidP="002B7505">
            <w:pPr>
              <w:spacing w:before="120"/>
              <w:ind w:firstLine="0"/>
            </w:pPr>
            <w:r w:rsidRPr="008E2B38">
              <w:rPr>
                <w:rFonts w:ascii="Arial Narrow" w:hAnsi="Arial Narrow"/>
              </w:rPr>
              <w:t>Продан</w:t>
            </w:r>
            <w:r w:rsidRPr="00783545">
              <w:t xml:space="preserve">             ______________________________________________________</w:t>
            </w:r>
          </w:p>
          <w:p w:rsidR="002B7505" w:rsidRPr="008E2B38" w:rsidRDefault="002B7505" w:rsidP="00D606AB">
            <w:pPr>
              <w:ind w:firstLine="24"/>
              <w:jc w:val="center"/>
            </w:pPr>
            <w:r w:rsidRPr="008E2B38">
              <w:t>наименование</w:t>
            </w:r>
            <w:r>
              <w:t xml:space="preserve"> </w:t>
            </w:r>
            <w:r w:rsidRPr="008E2B38">
              <w:t xml:space="preserve"> организации</w:t>
            </w:r>
          </w:p>
          <w:p w:rsidR="002B7505" w:rsidRPr="00A26168" w:rsidRDefault="002B7505" w:rsidP="002B7505">
            <w:pPr>
              <w:ind w:firstLine="0"/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tabs>
                <w:tab w:val="left" w:pos="3794"/>
                <w:tab w:val="left" w:pos="3997"/>
              </w:tabs>
              <w:ind w:firstLine="0"/>
            </w:pPr>
            <w:r w:rsidRPr="008E2B38">
              <w:rPr>
                <w:rFonts w:ascii="Arial Narrow" w:hAnsi="Arial Narrow"/>
              </w:rPr>
              <w:t>Дата продажи</w:t>
            </w:r>
            <w:r w:rsidRPr="00783545">
              <w:t xml:space="preserve">  </w:t>
            </w:r>
            <w:r>
              <w:t xml:space="preserve"> </w:t>
            </w:r>
            <w:r w:rsidRPr="00783545">
              <w:t>___________________</w:t>
            </w:r>
          </w:p>
          <w:p w:rsidR="002B7505" w:rsidRPr="00FA07D2" w:rsidRDefault="002B7505" w:rsidP="002B7505">
            <w:pPr>
              <w:ind w:firstLine="0"/>
              <w:rPr>
                <w:sz w:val="12"/>
                <w:szCs w:val="12"/>
              </w:rPr>
            </w:pPr>
          </w:p>
          <w:p w:rsidR="002B7505" w:rsidRPr="00783545" w:rsidRDefault="002B7505" w:rsidP="002B7505">
            <w:pPr>
              <w:tabs>
                <w:tab w:val="left" w:pos="5637"/>
              </w:tabs>
              <w:ind w:firstLine="0"/>
            </w:pPr>
            <w:r w:rsidRPr="008E2B38">
              <w:rPr>
                <w:rFonts w:ascii="Arial Narrow" w:hAnsi="Arial Narrow"/>
              </w:rPr>
              <w:t>Штамп торгующей организации</w:t>
            </w:r>
            <w:r w:rsidRPr="00783545">
              <w:t xml:space="preserve"> </w:t>
            </w:r>
            <w:r w:rsidR="003366E5">
              <w:t xml:space="preserve">    </w:t>
            </w:r>
            <w:r w:rsidRPr="00783545">
              <w:t xml:space="preserve">   </w:t>
            </w:r>
            <w:r>
              <w:t xml:space="preserve">                                    </w:t>
            </w:r>
            <w:r w:rsidRPr="00783545">
              <w:t>___________________</w:t>
            </w:r>
            <w:r>
              <w:t>_</w:t>
            </w:r>
          </w:p>
          <w:p w:rsidR="002B7505" w:rsidRPr="008E2B38" w:rsidRDefault="002B7505" w:rsidP="00D606AB">
            <w:pPr>
              <w:ind w:firstLine="5921"/>
            </w:pPr>
            <w:r w:rsidRPr="008E2B38">
              <w:t>личная подпись</w:t>
            </w:r>
          </w:p>
          <w:p w:rsidR="002B7505" w:rsidRPr="00FE683D" w:rsidRDefault="002B7505" w:rsidP="00D606AB">
            <w:pPr>
              <w:rPr>
                <w:sz w:val="8"/>
                <w:szCs w:val="8"/>
              </w:rPr>
            </w:pPr>
          </w:p>
          <w:p w:rsidR="002B7505" w:rsidRPr="00783545" w:rsidRDefault="002B7505" w:rsidP="002B7505">
            <w:pPr>
              <w:ind w:firstLine="0"/>
            </w:pPr>
            <w:r w:rsidRPr="008E2B38">
              <w:rPr>
                <w:rFonts w:ascii="Arial Narrow" w:hAnsi="Arial Narrow"/>
              </w:rPr>
              <w:t>Владелец и его адрес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____________________________________________</w:t>
            </w:r>
            <w:r>
              <w:t>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 xml:space="preserve">                                     ________________________________________________</w:t>
            </w:r>
          </w:p>
          <w:p w:rsidR="002B7505" w:rsidRPr="008E2B38" w:rsidRDefault="002B7505" w:rsidP="002B7505">
            <w:pPr>
              <w:ind w:firstLine="0"/>
              <w:jc w:val="center"/>
            </w:pPr>
            <w:r w:rsidRPr="008E2B38">
              <w:t>фамилия, подпись</w:t>
            </w:r>
          </w:p>
          <w:p w:rsidR="002B7505" w:rsidRPr="00783545" w:rsidRDefault="002B7505" w:rsidP="002B7505">
            <w:pPr>
              <w:spacing w:before="80"/>
              <w:ind w:firstLine="0"/>
            </w:pPr>
            <w:r w:rsidRPr="00077660">
              <w:rPr>
                <w:rFonts w:ascii="Arial Narrow" w:hAnsi="Arial Narrow"/>
              </w:rPr>
              <w:t>Причина</w:t>
            </w:r>
            <w:r w:rsidRPr="008E2B38">
              <w:rPr>
                <w:rFonts w:ascii="Arial Narrow" w:hAnsi="Arial Narrow"/>
                <w:spacing w:val="-10"/>
              </w:rPr>
              <w:t xml:space="preserve"> </w:t>
            </w:r>
            <w:r w:rsidRPr="008E2B38">
              <w:rPr>
                <w:rFonts w:ascii="Arial Narrow" w:hAnsi="Arial Narrow"/>
              </w:rPr>
              <w:t>неисправности</w:t>
            </w:r>
            <w:r w:rsidRPr="00783545">
              <w:t xml:space="preserve">: </w:t>
            </w:r>
            <w:r>
              <w:t xml:space="preserve"> __</w:t>
            </w:r>
            <w:r w:rsidRPr="00783545">
              <w:t>____________________________________________</w:t>
            </w:r>
          </w:p>
          <w:p w:rsidR="002B7505" w:rsidRPr="00783545" w:rsidRDefault="002B7505" w:rsidP="002B7505">
            <w:pPr>
              <w:spacing w:before="40"/>
              <w:ind w:firstLine="0"/>
            </w:pPr>
            <w:r w:rsidRPr="00783545">
              <w:t>_________________________</w:t>
            </w:r>
            <w:r>
              <w:t>_</w:t>
            </w:r>
            <w:r w:rsidRPr="00783545">
              <w:t>________________________________________</w:t>
            </w:r>
          </w:p>
          <w:p w:rsidR="002B7505" w:rsidRPr="00783545" w:rsidRDefault="002B7505" w:rsidP="002B7505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F5418">
            <w:pPr>
              <w:ind w:firstLine="0"/>
              <w:jc w:val="both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Pr="00783545" w:rsidRDefault="002B7505" w:rsidP="002F5418">
            <w:pPr>
              <w:ind w:firstLine="0"/>
            </w:pPr>
            <w:r w:rsidRPr="008E2B38">
              <w:rPr>
                <w:rFonts w:ascii="Arial Narrow" w:hAnsi="Arial Narrow"/>
              </w:rPr>
              <w:t>ремонтным предприятием:</w:t>
            </w:r>
            <w:r w:rsidRPr="00783545">
              <w:t xml:space="preserve"> </w:t>
            </w:r>
            <w:r>
              <w:t xml:space="preserve">  </w:t>
            </w:r>
            <w:r w:rsidRPr="00783545">
              <w:t>__________________________________________</w:t>
            </w:r>
            <w:r>
              <w:t>_</w:t>
            </w:r>
            <w:r w:rsidRPr="00783545">
              <w:t>_</w:t>
            </w:r>
          </w:p>
          <w:p w:rsidR="002B7505" w:rsidRPr="00FE683D" w:rsidRDefault="002B7505" w:rsidP="002F5418">
            <w:pPr>
              <w:ind w:firstLine="0"/>
              <w:rPr>
                <w:sz w:val="12"/>
                <w:szCs w:val="12"/>
              </w:rPr>
            </w:pPr>
          </w:p>
          <w:p w:rsidR="002B7505" w:rsidRPr="008E2B38" w:rsidRDefault="002B7505" w:rsidP="002B7505">
            <w:pPr>
              <w:ind w:firstLine="0"/>
              <w:rPr>
                <w:rFonts w:ascii="Arial Narrow" w:hAnsi="Arial Narrow"/>
              </w:rPr>
            </w:pPr>
            <w:r w:rsidRPr="008E2B38">
              <w:rPr>
                <w:rFonts w:ascii="Arial Narrow" w:hAnsi="Arial Narrow"/>
              </w:rPr>
              <w:t>Печать руководителя</w:t>
            </w:r>
          </w:p>
          <w:p w:rsidR="002B7505" w:rsidRPr="00783545" w:rsidRDefault="002B7505" w:rsidP="004454DB">
            <w:pPr>
              <w:tabs>
                <w:tab w:val="left" w:pos="4361"/>
              </w:tabs>
              <w:ind w:firstLine="0"/>
            </w:pPr>
            <w:r w:rsidRPr="008E2B38">
              <w:rPr>
                <w:rFonts w:ascii="Arial Narrow" w:hAnsi="Arial Narrow"/>
              </w:rPr>
              <w:t>ремонтного предприятия</w:t>
            </w:r>
            <w:r w:rsidRPr="00783545">
              <w:t xml:space="preserve">                            </w:t>
            </w:r>
            <w:r>
              <w:t xml:space="preserve"> </w:t>
            </w:r>
            <w:r w:rsidRPr="00783545">
              <w:t xml:space="preserve">   </w:t>
            </w:r>
            <w:r>
              <w:t xml:space="preserve"> </w:t>
            </w:r>
            <w:r w:rsidRPr="00783545">
              <w:t xml:space="preserve">____________ </w:t>
            </w:r>
            <w:r>
              <w:t xml:space="preserve"> </w:t>
            </w:r>
            <w:r w:rsidRPr="00783545">
              <w:t>_________</w:t>
            </w:r>
            <w:r>
              <w:t>________</w:t>
            </w:r>
          </w:p>
          <w:p w:rsidR="002B7505" w:rsidRPr="00C60EDE" w:rsidRDefault="002B7505" w:rsidP="004454DB">
            <w:pPr>
              <w:ind w:firstLine="0"/>
            </w:pPr>
            <w:r w:rsidRPr="00C60EDE">
              <w:t xml:space="preserve">                                                                         </w:t>
            </w:r>
            <w:r>
              <w:t xml:space="preserve">       </w:t>
            </w:r>
            <w:r w:rsidRPr="00C60EDE">
              <w:t>дата                      подпись</w:t>
            </w:r>
          </w:p>
        </w:tc>
      </w:tr>
      <w:tr w:rsidR="002B7505" w:rsidRPr="008C72B9">
        <w:tblPrEx>
          <w:tblCellMar>
            <w:top w:w="0" w:type="dxa"/>
            <w:bottom w:w="0" w:type="dxa"/>
          </w:tblCellMar>
        </w:tblPrEx>
        <w:trPr>
          <w:cantSplit/>
          <w:trHeight w:val="318"/>
          <w:jc w:val="center"/>
        </w:trPr>
        <w:tc>
          <w:tcPr>
            <w:tcW w:w="9716" w:type="dxa"/>
            <w:gridSpan w:val="2"/>
          </w:tcPr>
          <w:p w:rsidR="002B7505" w:rsidRPr="0064185B" w:rsidRDefault="002B7505" w:rsidP="00397DEF">
            <w:pPr>
              <w:pStyle w:val="a6"/>
              <w:spacing w:before="0"/>
              <w:ind w:left="709" w:firstLine="0"/>
              <w:rPr>
                <w:b/>
                <w:sz w:val="22"/>
                <w:szCs w:val="22"/>
                <w:lang w:val="en-US"/>
              </w:rPr>
            </w:pPr>
            <w:r w:rsidRPr="008C72B9">
              <w:rPr>
                <w:sz w:val="22"/>
                <w:szCs w:val="22"/>
              </w:rPr>
              <w:t>………………………………………………………………………………………………</w:t>
            </w:r>
            <w:r w:rsidR="0064185B">
              <w:rPr>
                <w:sz w:val="22"/>
                <w:szCs w:val="22"/>
                <w:lang w:val="en-US"/>
              </w:rPr>
              <w:t>…………………………………</w:t>
            </w:r>
          </w:p>
        </w:tc>
      </w:tr>
      <w:tr w:rsidR="002B7505">
        <w:tblPrEx>
          <w:tblCellMar>
            <w:top w:w="0" w:type="dxa"/>
            <w:bottom w:w="0" w:type="dxa"/>
          </w:tblCellMar>
        </w:tblPrEx>
        <w:trPr>
          <w:cantSplit/>
          <w:trHeight w:val="6419"/>
          <w:jc w:val="center"/>
        </w:trPr>
        <w:tc>
          <w:tcPr>
            <w:tcW w:w="1458" w:type="dxa"/>
            <w:textDirection w:val="btLr"/>
          </w:tcPr>
          <w:p w:rsidR="002B7505" w:rsidRDefault="002B7505" w:rsidP="00CC04A9">
            <w:pPr>
              <w:pStyle w:val="a9"/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Корешок талона №2</w:t>
            </w:r>
          </w:p>
          <w:p w:rsidR="002B7505" w:rsidRDefault="002B7505" w:rsidP="00CC04A9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на гарантийный ремонт </w:t>
            </w:r>
            <w:r w:rsidR="00CC04A9" w:rsidRPr="00436BB4">
              <w:rPr>
                <w:rFonts w:eastAsia="MS Mincho"/>
                <w:sz w:val="22"/>
                <w:szCs w:val="22"/>
              </w:rPr>
              <w:t xml:space="preserve">осциллографа цифрового </w:t>
            </w:r>
            <w:r w:rsidR="00CC04A9" w:rsidRPr="00436BB4">
              <w:rPr>
                <w:rFonts w:eastAsia="MS Mincho"/>
                <w:b/>
                <w:sz w:val="22"/>
                <w:szCs w:val="22"/>
              </w:rPr>
              <w:t>С8-5</w:t>
            </w:r>
            <w:r w:rsidR="00394BD6">
              <w:rPr>
                <w:rFonts w:eastAsia="MS Mincho"/>
                <w:b/>
                <w:sz w:val="22"/>
                <w:szCs w:val="22"/>
              </w:rPr>
              <w:t>4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>Изъят  __________   _________________________________________</w:t>
            </w:r>
          </w:p>
          <w:p w:rsidR="002B7505" w:rsidRDefault="002B7505" w:rsidP="00CC04A9">
            <w:pPr>
              <w:ind w:firstLine="0"/>
              <w:rPr>
                <w:sz w:val="22"/>
              </w:rPr>
            </w:pPr>
            <w:r>
              <w:rPr>
                <w:sz w:val="22"/>
              </w:rPr>
              <w:t xml:space="preserve">                 дата                      должность, ФИО, подпись</w:t>
            </w:r>
          </w:p>
          <w:p w:rsidR="002B7505" w:rsidRDefault="002B7505" w:rsidP="00CC04A9">
            <w:pPr>
              <w:ind w:firstLine="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линия  отреза</w:t>
            </w:r>
          </w:p>
        </w:tc>
        <w:tc>
          <w:tcPr>
            <w:tcW w:w="8258" w:type="dxa"/>
            <w:tcBorders>
              <w:left w:val="dashed" w:sz="4" w:space="0" w:color="auto"/>
            </w:tcBorders>
          </w:tcPr>
          <w:p w:rsidR="002B7505" w:rsidRPr="00F3000B" w:rsidRDefault="002B7505" w:rsidP="00D606AB">
            <w:pPr>
              <w:pStyle w:val="af0"/>
              <w:ind w:firstLine="24"/>
              <w:jc w:val="center"/>
              <w:rPr>
                <w:b/>
                <w:bCs/>
                <w:sz w:val="26"/>
                <w:szCs w:val="26"/>
              </w:rPr>
            </w:pPr>
            <w:r w:rsidRPr="00F3000B">
              <w:rPr>
                <w:b/>
                <w:bCs/>
                <w:sz w:val="26"/>
                <w:szCs w:val="26"/>
              </w:rPr>
              <w:t>Талон  № 2</w:t>
            </w:r>
          </w:p>
          <w:p w:rsidR="002B7505" w:rsidRPr="00B93F97" w:rsidRDefault="002B7505" w:rsidP="00D606AB">
            <w:pPr>
              <w:ind w:left="720" w:hanging="720"/>
              <w:rPr>
                <w:sz w:val="10"/>
                <w:szCs w:val="10"/>
              </w:rPr>
            </w:pPr>
          </w:p>
          <w:p w:rsidR="002B7505" w:rsidRPr="003C2448" w:rsidRDefault="002B7505" w:rsidP="00CC04A9">
            <w:pPr>
              <w:ind w:firstLine="0"/>
              <w:jc w:val="center"/>
              <w:rPr>
                <w:sz w:val="26"/>
                <w:szCs w:val="26"/>
              </w:rPr>
            </w:pPr>
            <w:r w:rsidRPr="003C2448">
              <w:rPr>
                <w:sz w:val="26"/>
                <w:szCs w:val="26"/>
              </w:rPr>
              <w:t xml:space="preserve">на гарантийный ремонт  </w:t>
            </w:r>
            <w:r w:rsidR="00CC04A9" w:rsidRPr="00436BB4">
              <w:rPr>
                <w:rFonts w:eastAsia="MS Mincho"/>
                <w:b/>
                <w:sz w:val="26"/>
                <w:szCs w:val="26"/>
              </w:rPr>
              <w:t>осциллографа цифрового С8-5</w:t>
            </w:r>
            <w:r w:rsidR="00394BD6">
              <w:rPr>
                <w:rFonts w:eastAsia="MS Mincho"/>
                <w:b/>
                <w:sz w:val="26"/>
                <w:szCs w:val="26"/>
              </w:rPr>
              <w:t>4</w:t>
            </w:r>
          </w:p>
          <w:p w:rsidR="002B7505" w:rsidRPr="005811F8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576A1" w:rsidRDefault="002B7505" w:rsidP="00CC04A9">
            <w:pPr>
              <w:ind w:firstLine="0"/>
              <w:rPr>
                <w:sz w:val="26"/>
                <w:szCs w:val="26"/>
                <w:u w:val="single"/>
              </w:rPr>
            </w:pPr>
            <w:r w:rsidRPr="00263EAA">
              <w:rPr>
                <w:rFonts w:ascii="Arial Narrow" w:hAnsi="Arial Narrow"/>
                <w:b/>
                <w:sz w:val="26"/>
                <w:szCs w:val="26"/>
              </w:rPr>
              <w:t>Изготовитель</w:t>
            </w:r>
            <w:r w:rsidRPr="008576A1">
              <w:rPr>
                <w:sz w:val="26"/>
                <w:szCs w:val="26"/>
              </w:rPr>
              <w:t xml:space="preserve">:   </w:t>
            </w:r>
            <w:r w:rsidRPr="00263EAA">
              <w:rPr>
                <w:rFonts w:ascii="Arial Narrow" w:hAnsi="Arial Narrow"/>
                <w:sz w:val="26"/>
                <w:szCs w:val="26"/>
              </w:rPr>
              <w:t>ОАО "МНИПИ",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 220113,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 xml:space="preserve">г. Минск, </w:t>
            </w:r>
            <w:r>
              <w:rPr>
                <w:rFonts w:ascii="Arial Narrow" w:hAnsi="Arial Narrow"/>
                <w:sz w:val="26"/>
                <w:szCs w:val="26"/>
              </w:rPr>
              <w:t xml:space="preserve"> </w:t>
            </w:r>
            <w:r w:rsidRPr="00263EAA">
              <w:rPr>
                <w:rFonts w:ascii="Arial Narrow" w:hAnsi="Arial Narrow"/>
                <w:sz w:val="26"/>
                <w:szCs w:val="26"/>
              </w:rPr>
              <w:t>ул. Я. Коласа, 73</w:t>
            </w:r>
          </w:p>
          <w:p w:rsidR="002B7505" w:rsidRPr="00F61ADB" w:rsidRDefault="002B7505" w:rsidP="00CC04A9">
            <w:pPr>
              <w:ind w:firstLine="0"/>
              <w:rPr>
                <w:sz w:val="16"/>
                <w:szCs w:val="16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Заводской</w:t>
            </w:r>
            <w:r>
              <w:rPr>
                <w:rFonts w:ascii="Arial Narrow" w:hAnsi="Arial Narrow"/>
              </w:rPr>
              <w:t xml:space="preserve"> </w:t>
            </w:r>
            <w:r w:rsidRPr="00555A51">
              <w:rPr>
                <w:rFonts w:ascii="Arial Narrow" w:hAnsi="Arial Narrow"/>
              </w:rPr>
              <w:t xml:space="preserve"> №</w:t>
            </w:r>
            <w:r w:rsidRPr="00887562">
              <w:t xml:space="preserve">   ___________________ </w:t>
            </w:r>
            <w:r w:rsidRPr="00555A51">
              <w:rPr>
                <w:rFonts w:ascii="Arial Narrow" w:hAnsi="Arial Narrow"/>
              </w:rPr>
              <w:t>Дата изготовления</w:t>
            </w:r>
            <w:r w:rsidRPr="00887562">
              <w:t xml:space="preserve"> _________________</w:t>
            </w:r>
          </w:p>
          <w:p w:rsidR="002B7505" w:rsidRPr="00887562" w:rsidRDefault="002B7505" w:rsidP="00CC04A9">
            <w:pPr>
              <w:spacing w:before="120"/>
              <w:ind w:firstLine="0"/>
            </w:pPr>
            <w:r w:rsidRPr="00555A51">
              <w:rPr>
                <w:rFonts w:ascii="Arial Narrow" w:hAnsi="Arial Narrow"/>
              </w:rPr>
              <w:t>Продан</w:t>
            </w:r>
            <w:r w:rsidRPr="00887562">
              <w:t xml:space="preserve">             ______________________________________________________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наименование</w:t>
            </w:r>
            <w:r>
              <w:t xml:space="preserve"> </w:t>
            </w:r>
            <w:r w:rsidRPr="00263EAA">
              <w:t xml:space="preserve"> организации</w:t>
            </w:r>
          </w:p>
          <w:p w:rsidR="002B7505" w:rsidRPr="00887562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Дата продажи</w:t>
            </w:r>
            <w:r w:rsidRPr="00887562">
              <w:t xml:space="preserve"> </w:t>
            </w:r>
            <w:r>
              <w:t xml:space="preserve"> </w:t>
            </w:r>
            <w:r w:rsidRPr="00887562">
              <w:t xml:space="preserve"> ___________________</w:t>
            </w:r>
          </w:p>
          <w:p w:rsidR="002B7505" w:rsidRPr="00FA07D2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887562" w:rsidRDefault="002B7505" w:rsidP="00CC04A9">
            <w:pPr>
              <w:tabs>
                <w:tab w:val="left" w:pos="5369"/>
              </w:tabs>
              <w:ind w:firstLine="0"/>
            </w:pPr>
            <w:r w:rsidRPr="00555A51">
              <w:rPr>
                <w:rFonts w:ascii="Arial Narrow" w:hAnsi="Arial Narrow"/>
              </w:rPr>
              <w:t>Штамп торгующей организации</w:t>
            </w:r>
            <w:r w:rsidRPr="00887562">
              <w:t xml:space="preserve">                         </w:t>
            </w:r>
            <w:r>
              <w:t xml:space="preserve">   </w:t>
            </w:r>
            <w:r w:rsidRPr="00887562">
              <w:t xml:space="preserve">               </w:t>
            </w:r>
            <w:r>
              <w:t xml:space="preserve"> </w:t>
            </w:r>
            <w:r w:rsidRPr="00887562">
              <w:t xml:space="preserve"> ___________________</w:t>
            </w:r>
            <w:r>
              <w:t>_</w:t>
            </w:r>
          </w:p>
          <w:p w:rsidR="002B7505" w:rsidRPr="00263EAA" w:rsidRDefault="002B7505" w:rsidP="00164240">
            <w:pPr>
              <w:ind w:firstLine="5933"/>
            </w:pPr>
            <w:r w:rsidRPr="00263EAA">
              <w:t>личная подпись</w:t>
            </w:r>
          </w:p>
          <w:p w:rsidR="002B7505" w:rsidRPr="00FE683D" w:rsidRDefault="002B7505" w:rsidP="00CC04A9">
            <w:pPr>
              <w:ind w:firstLine="0"/>
              <w:rPr>
                <w:sz w:val="8"/>
                <w:szCs w:val="8"/>
              </w:rPr>
            </w:pPr>
          </w:p>
          <w:p w:rsidR="002B7505" w:rsidRPr="00887562" w:rsidRDefault="002B7505" w:rsidP="00CC04A9">
            <w:pPr>
              <w:ind w:firstLine="0"/>
            </w:pPr>
            <w:r w:rsidRPr="00555A51">
              <w:rPr>
                <w:rFonts w:ascii="Arial Narrow" w:hAnsi="Arial Narrow"/>
              </w:rPr>
              <w:t>Владелец и его адрес</w:t>
            </w:r>
            <w:r w:rsidRPr="00887562">
              <w:t xml:space="preserve"> </w:t>
            </w:r>
            <w:r>
              <w:t xml:space="preserve"> </w:t>
            </w:r>
            <w:r w:rsidRPr="00887562">
              <w:t>________________________________________________</w:t>
            </w:r>
          </w:p>
          <w:p w:rsidR="002B7505" w:rsidRPr="00887562" w:rsidRDefault="002B7505" w:rsidP="00CC04A9">
            <w:pPr>
              <w:spacing w:before="40"/>
              <w:ind w:firstLine="0"/>
            </w:pPr>
            <w:r w:rsidRPr="00887562">
              <w:t xml:space="preserve">                              </w:t>
            </w:r>
            <w:r>
              <w:t xml:space="preserve">     </w:t>
            </w:r>
            <w:r w:rsidRPr="00887562">
              <w:t xml:space="preserve"> ________________________________________________</w:t>
            </w:r>
          </w:p>
          <w:p w:rsidR="002B7505" w:rsidRPr="00263EAA" w:rsidRDefault="002B7505" w:rsidP="00CC04A9">
            <w:pPr>
              <w:ind w:firstLine="0"/>
              <w:jc w:val="center"/>
            </w:pPr>
            <w:r w:rsidRPr="00263EAA">
              <w:t>фамилия, подпись</w:t>
            </w:r>
          </w:p>
          <w:p w:rsidR="002B7505" w:rsidRPr="00694F4B" w:rsidRDefault="002B7505" w:rsidP="00CC04A9">
            <w:pPr>
              <w:spacing w:before="80"/>
              <w:ind w:firstLine="0"/>
            </w:pPr>
            <w:r w:rsidRPr="00555A51">
              <w:rPr>
                <w:rFonts w:ascii="Arial Narrow" w:hAnsi="Arial Narrow"/>
              </w:rPr>
              <w:t>Причина неисправности:</w:t>
            </w:r>
            <w:r w:rsidRPr="00694F4B">
              <w:t xml:space="preserve">  _____</w:t>
            </w:r>
            <w:r>
              <w:t>__</w:t>
            </w:r>
            <w:r w:rsidRPr="00694F4B">
              <w:t>_______________________________________</w:t>
            </w:r>
          </w:p>
          <w:p w:rsidR="002B7505" w:rsidRPr="00694F4B" w:rsidRDefault="002B7505" w:rsidP="00CC04A9">
            <w:pPr>
              <w:spacing w:before="40"/>
              <w:ind w:firstLine="0"/>
            </w:pPr>
            <w:r w:rsidRPr="00694F4B">
              <w:t>__________________________________________________________________</w:t>
            </w:r>
          </w:p>
          <w:p w:rsidR="002B7505" w:rsidRPr="00C84DFC" w:rsidRDefault="002B7505" w:rsidP="00CC04A9">
            <w:pPr>
              <w:pStyle w:val="af0"/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2F5418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Принят на гарантийное обслуживание</w:t>
            </w:r>
          </w:p>
          <w:p w:rsidR="002B7505" w:rsidRDefault="002B7505" w:rsidP="002F5418">
            <w:pPr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ремонтным предприятием</w:t>
            </w:r>
            <w:r w:rsidRPr="00F61ADB">
              <w:rPr>
                <w:rFonts w:ascii="Arial Narrow" w:hAnsi="Arial Narrow"/>
              </w:rPr>
              <w:t>:</w:t>
            </w:r>
            <w:r w:rsidRPr="00694F4B">
              <w:t xml:space="preserve"> </w:t>
            </w:r>
            <w:r>
              <w:t xml:space="preserve">  </w:t>
            </w:r>
            <w:r w:rsidRPr="00694F4B">
              <w:t>___________________________________________</w:t>
            </w:r>
            <w:r>
              <w:t>_</w:t>
            </w:r>
          </w:p>
          <w:p w:rsidR="002B7505" w:rsidRPr="00555A51" w:rsidRDefault="002B7505" w:rsidP="00CC04A9">
            <w:pPr>
              <w:ind w:firstLine="0"/>
              <w:rPr>
                <w:sz w:val="12"/>
                <w:szCs w:val="12"/>
              </w:rPr>
            </w:pPr>
          </w:p>
          <w:p w:rsidR="002B7505" w:rsidRPr="00555A51" w:rsidRDefault="002B7505" w:rsidP="00CC04A9">
            <w:pPr>
              <w:ind w:firstLine="0"/>
              <w:rPr>
                <w:rFonts w:ascii="Arial Narrow" w:hAnsi="Arial Narrow"/>
              </w:rPr>
            </w:pPr>
            <w:r w:rsidRPr="00555A51">
              <w:rPr>
                <w:rFonts w:ascii="Arial Narrow" w:hAnsi="Arial Narrow"/>
              </w:rPr>
              <w:t>Печать руководителя</w:t>
            </w:r>
          </w:p>
          <w:p w:rsidR="002B7505" w:rsidRDefault="002B7505" w:rsidP="004454DB">
            <w:pPr>
              <w:ind w:firstLine="0"/>
              <w:rPr>
                <w:sz w:val="22"/>
              </w:rPr>
            </w:pPr>
            <w:r w:rsidRPr="00555A51">
              <w:rPr>
                <w:rFonts w:ascii="Arial Narrow" w:hAnsi="Arial Narrow"/>
              </w:rPr>
              <w:t>ремонтного предприятия</w:t>
            </w:r>
            <w:r w:rsidRPr="00694F4B">
              <w:t xml:space="preserve">                               </w:t>
            </w:r>
            <w:r>
              <w:t xml:space="preserve">  </w:t>
            </w:r>
            <w:r w:rsidRPr="00694F4B">
              <w:t>____________</w:t>
            </w:r>
            <w:r>
              <w:t xml:space="preserve"> </w:t>
            </w:r>
            <w:r w:rsidRPr="00694F4B">
              <w:t xml:space="preserve"> _________________</w:t>
            </w:r>
          </w:p>
          <w:p w:rsidR="002B7505" w:rsidRPr="00263EAA" w:rsidRDefault="002B7505" w:rsidP="004454DB">
            <w:pPr>
              <w:ind w:firstLine="0"/>
              <w:jc w:val="center"/>
            </w:pPr>
            <w:r w:rsidRPr="00C60EDE">
              <w:t xml:space="preserve">                                                                     </w:t>
            </w:r>
            <w:r w:rsidRPr="00263EAA">
              <w:t>дата                      подпись</w:t>
            </w:r>
          </w:p>
        </w:tc>
      </w:tr>
    </w:tbl>
    <w:p w:rsidR="00CC04A9" w:rsidRPr="009F521C" w:rsidRDefault="00CC04A9" w:rsidP="002B7505">
      <w:pPr>
        <w:rPr>
          <w:sz w:val="6"/>
          <w:szCs w:val="6"/>
          <w:lang w:val="en-US"/>
        </w:rPr>
      </w:pPr>
    </w:p>
    <w:p w:rsidR="00CB43D3" w:rsidRPr="003A677C" w:rsidRDefault="002B7505" w:rsidP="002B7505">
      <w:pPr>
        <w:rPr>
          <w:sz w:val="16"/>
          <w:szCs w:val="16"/>
          <w:lang w:val="en-US"/>
        </w:rPr>
      </w:pPr>
      <w:r w:rsidRPr="008C72B9">
        <w:rPr>
          <w:sz w:val="12"/>
          <w:szCs w:val="12"/>
        </w:rPr>
        <w:br w:type="page"/>
      </w:r>
      <w:r w:rsidR="00883F9D">
        <w:rPr>
          <w:sz w:val="12"/>
          <w:szCs w:val="12"/>
        </w:rPr>
        <w:lastRenderedPageBreak/>
        <w:br w:type="page"/>
      </w:r>
    </w:p>
    <w:p w:rsidR="00096387" w:rsidRPr="00B24AD0" w:rsidRDefault="00096387" w:rsidP="007F6C48">
      <w:pPr>
        <w:spacing w:before="120"/>
        <w:ind w:firstLine="567"/>
        <w:jc w:val="center"/>
        <w:outlineLvl w:val="2"/>
        <w:rPr>
          <w:rFonts w:ascii="Arial" w:hAnsi="Arial" w:cs="Arial"/>
          <w:b/>
          <w:sz w:val="28"/>
          <w:szCs w:val="28"/>
        </w:rPr>
      </w:pPr>
      <w:bookmarkStart w:id="86" w:name="_Toc130097401"/>
      <w:bookmarkStart w:id="87" w:name="_Toc148145885"/>
      <w:bookmarkStart w:id="88" w:name="_Toc498074109"/>
      <w:r w:rsidRPr="00B24AD0">
        <w:rPr>
          <w:rFonts w:ascii="Arial" w:hAnsi="Arial" w:cs="Arial"/>
          <w:b/>
          <w:sz w:val="28"/>
          <w:szCs w:val="28"/>
        </w:rPr>
        <w:t>Перечень предприятий, осуществляющих гарантийное</w:t>
      </w:r>
      <w:bookmarkStart w:id="89" w:name="_Toc130097402"/>
      <w:bookmarkStart w:id="90" w:name="_Toc148145886"/>
      <w:bookmarkEnd w:id="86"/>
      <w:bookmarkEnd w:id="87"/>
      <w:r w:rsidR="007F6C48" w:rsidRPr="00B24AD0">
        <w:rPr>
          <w:rFonts w:ascii="Arial" w:hAnsi="Arial" w:cs="Arial"/>
          <w:b/>
          <w:sz w:val="28"/>
          <w:szCs w:val="28"/>
        </w:rPr>
        <w:t xml:space="preserve"> </w:t>
      </w:r>
      <w:r w:rsidRPr="00B24AD0">
        <w:rPr>
          <w:rFonts w:ascii="Arial" w:hAnsi="Arial" w:cs="Arial"/>
          <w:b/>
          <w:sz w:val="28"/>
          <w:szCs w:val="28"/>
        </w:rPr>
        <w:t>и</w:t>
      </w:r>
      <w:r w:rsidR="007F6C48" w:rsidRPr="00B24AD0">
        <w:rPr>
          <w:rFonts w:ascii="Arial" w:hAnsi="Arial" w:cs="Arial"/>
          <w:b/>
          <w:sz w:val="28"/>
          <w:szCs w:val="28"/>
        </w:rPr>
        <w:t> </w:t>
      </w:r>
      <w:r w:rsidRPr="00B24AD0">
        <w:rPr>
          <w:rFonts w:ascii="Arial" w:hAnsi="Arial" w:cs="Arial"/>
          <w:b/>
          <w:sz w:val="28"/>
          <w:szCs w:val="28"/>
        </w:rPr>
        <w:t>послегарантийное</w:t>
      </w:r>
      <w:r w:rsidR="007F6C48" w:rsidRPr="00B24AD0">
        <w:rPr>
          <w:rFonts w:ascii="Arial" w:hAnsi="Arial" w:cs="Arial"/>
          <w:b/>
          <w:sz w:val="28"/>
          <w:szCs w:val="28"/>
        </w:rPr>
        <w:t> </w:t>
      </w:r>
      <w:r w:rsidRPr="00B24AD0">
        <w:rPr>
          <w:rFonts w:ascii="Arial" w:hAnsi="Arial" w:cs="Arial"/>
          <w:b/>
          <w:sz w:val="28"/>
          <w:szCs w:val="28"/>
        </w:rPr>
        <w:t xml:space="preserve">обслуживание </w:t>
      </w:r>
      <w:bookmarkEnd w:id="89"/>
      <w:bookmarkEnd w:id="90"/>
      <w:r w:rsidR="00A25BCA" w:rsidRPr="00B24AD0">
        <w:rPr>
          <w:rFonts w:ascii="Arial" w:hAnsi="Arial" w:cs="Arial"/>
          <w:b/>
          <w:sz w:val="28"/>
          <w:szCs w:val="28"/>
        </w:rPr>
        <w:t>осциллографа</w:t>
      </w:r>
      <w:bookmarkEnd w:id="88"/>
    </w:p>
    <w:p w:rsidR="00096387" w:rsidRPr="00FF4445" w:rsidRDefault="00096387" w:rsidP="00096387">
      <w:pPr>
        <w:spacing w:line="216" w:lineRule="auto"/>
        <w:ind w:firstLine="567"/>
        <w:jc w:val="center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935"/>
      </w:tblGrid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80"/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line="280" w:lineRule="exact"/>
              <w:ind w:firstLine="2863"/>
              <w:rPr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Минск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trHeight w:val="105"/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ind w:left="357" w:hanging="357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ОАО “МНИПИ”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220113, г. Минск, ул. Я. Коласа, 73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(017) 262-21-24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20"/>
              <w:ind w:left="1053" w:hanging="1053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Факс:       (017) 262-88-81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</w:t>
            </w:r>
            <w:r w:rsidRPr="00E80B19">
              <w:rPr>
                <w:sz w:val="26"/>
                <w:szCs w:val="26"/>
                <w:lang w:val="en-US"/>
              </w:rPr>
              <w:t xml:space="preserve"> </w:t>
            </w:r>
            <w:hyperlink r:id="rId89" w:history="1">
              <w:r w:rsidRPr="00E80B19">
                <w:rPr>
                  <w:rStyle w:val="ad"/>
                  <w:spacing w:val="12"/>
                  <w:sz w:val="26"/>
                  <w:szCs w:val="26"/>
                  <w:lang w:val="en-US"/>
                </w:rPr>
                <w:t>oaomnipi@mail.belpak.by</w:t>
              </w:r>
            </w:hyperlink>
            <w:r w:rsidRPr="00E80B19">
              <w:rPr>
                <w:spacing w:val="12"/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pacing w:val="12"/>
                <w:sz w:val="26"/>
                <w:szCs w:val="26"/>
                <w:lang w:val="en-US"/>
              </w:rPr>
              <w:t>http</w:t>
            </w:r>
            <w:r w:rsidRPr="00E80B19">
              <w:rPr>
                <w:spacing w:val="12"/>
                <w:sz w:val="26"/>
                <w:szCs w:val="26"/>
                <w:lang w:val="en-US"/>
              </w:rPr>
              <w:t>://www.mnipi.by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г. М</w:t>
            </w:r>
            <w:r w:rsidRPr="00E80B19">
              <w:rPr>
                <w:b/>
                <w:sz w:val="26"/>
                <w:szCs w:val="26"/>
              </w:rPr>
              <w:t>осква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О “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ПРИБОРЭЛЕКТРО</w:t>
            </w: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  <w:lang w:val="en-US"/>
              </w:rPr>
              <w:t>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129226, г. Москва, Проспект Мира, 131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(499) 641-06-60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  <w:lang w:val="en-US"/>
              </w:rPr>
            </w:pPr>
            <w:r w:rsidRPr="00E80B19">
              <w:rPr>
                <w:sz w:val="26"/>
                <w:szCs w:val="26"/>
              </w:rPr>
              <w:t>Телефон/факс:  (499) 181-24-13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0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mnipi@mail.ru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://www.mnipi.ru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tabs>
                <w:tab w:val="left" w:pos="2872"/>
              </w:tabs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Санкт-Петербург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НПО “РАДАР”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198152, г</w:t>
            </w:r>
            <w:r w:rsidRPr="00E80B19">
              <w:rPr>
                <w:b/>
                <w:sz w:val="26"/>
                <w:szCs w:val="26"/>
              </w:rPr>
              <w:t xml:space="preserve">. </w:t>
            </w:r>
            <w:r w:rsidRPr="00E80B19">
              <w:rPr>
                <w:sz w:val="26"/>
                <w:szCs w:val="26"/>
              </w:rPr>
              <w:t>Санкт-Петербург</w:t>
            </w:r>
            <w:r w:rsidRPr="00E80B19">
              <w:rPr>
                <w:b/>
                <w:sz w:val="26"/>
                <w:szCs w:val="26"/>
              </w:rPr>
              <w:t xml:space="preserve">, </w:t>
            </w:r>
            <w:r w:rsidRPr="00E80B19">
              <w:rPr>
                <w:sz w:val="26"/>
                <w:szCs w:val="26"/>
              </w:rPr>
              <w:t>ул. Краснопутиловская, 25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 многоканальный: (812) 600-48-89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(812) 375-32-44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e-mail:  </w:t>
            </w:r>
            <w:hyperlink r:id="rId91" w:history="1">
              <w:r w:rsidRPr="00E80B19">
                <w:rPr>
                  <w:rStyle w:val="ad"/>
                  <w:b/>
                  <w:sz w:val="26"/>
                  <w:szCs w:val="26"/>
                  <w:lang w:val="en-US"/>
                </w:rPr>
                <w:t>info@radar1.ru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http://www.radar1.ru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top w:val="dotted" w:sz="4" w:space="0" w:color="auto"/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 xml:space="preserve">г. </w:t>
            </w:r>
            <w:r w:rsidRPr="00E80B19">
              <w:rPr>
                <w:b/>
                <w:sz w:val="26"/>
                <w:szCs w:val="26"/>
              </w:rPr>
              <w:t>Рязань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“ТЕХНИЧЕСКИЙ ЦЕНТР ЖАИС”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390000, г. Рязань, ул. Урицкого, 35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(4912) 245-959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(4912) 245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957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</w:t>
            </w:r>
            <w:hyperlink r:id="rId92" w:history="1">
              <w:r w:rsidRPr="00E80B19">
                <w:rPr>
                  <w:rStyle w:val="ad"/>
                  <w:sz w:val="26"/>
                  <w:szCs w:val="26"/>
                  <w:lang w:val="en-US"/>
                </w:rPr>
                <w:t>mail@jais.ru</w:t>
              </w:r>
            </w:hyperlink>
            <w:r w:rsidRPr="00E80B19">
              <w:rPr>
                <w:sz w:val="26"/>
                <w:szCs w:val="26"/>
                <w:lang w:val="en-US"/>
              </w:rPr>
              <w:t xml:space="preserve">;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://www.jais.ru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73344E">
            <w:pPr>
              <w:spacing w:before="120" w:after="20"/>
              <w:ind w:firstLine="2875"/>
              <w:rPr>
                <w:b/>
                <w:sz w:val="26"/>
                <w:szCs w:val="26"/>
              </w:rPr>
            </w:pPr>
            <w:r w:rsidRPr="00E80B19">
              <w:rPr>
                <w:b/>
                <w:sz w:val="26"/>
                <w:szCs w:val="26"/>
              </w:rPr>
              <w:t>г. Ростов-на-Дону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096387">
            <w:pPr>
              <w:numPr>
                <w:ilvl w:val="0"/>
                <w:numId w:val="21"/>
              </w:numPr>
              <w:tabs>
                <w:tab w:val="clear" w:pos="360"/>
                <w:tab w:val="num" w:pos="412"/>
              </w:tabs>
              <w:spacing w:before="20"/>
              <w:rPr>
                <w:rFonts w:ascii="Arial Narrow" w:hAnsi="Arial Narrow"/>
                <w:b/>
                <w:spacing w:val="4"/>
                <w:sz w:val="26"/>
                <w:szCs w:val="26"/>
              </w:rPr>
            </w:pPr>
            <w:r w:rsidRPr="00E80B19">
              <w:rPr>
                <w:rFonts w:ascii="Arial Narrow" w:hAnsi="Arial Narrow"/>
                <w:b/>
                <w:spacing w:val="4"/>
                <w:sz w:val="26"/>
                <w:szCs w:val="26"/>
              </w:rPr>
              <w:t>ООО “ТОРГОВО-ТЕХНИЧЕСКОЕ ПРЕДПРИЯТИЕ “ВЕБИОН”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344006, г. Ростов-на-Дону, пр. Ворошиловский, дом 6А, офис 206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b/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Телефон: (863) 210-04-80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/>
              <w:ind w:firstLine="0"/>
              <w:rPr>
                <w:sz w:val="26"/>
                <w:szCs w:val="26"/>
              </w:rPr>
            </w:pPr>
            <w:r w:rsidRPr="00E80B19">
              <w:rPr>
                <w:sz w:val="26"/>
                <w:szCs w:val="26"/>
              </w:rPr>
              <w:t>Телефон/факс:  (863) 210</w:t>
            </w:r>
            <w:r w:rsidRPr="00E80B19">
              <w:rPr>
                <w:sz w:val="26"/>
                <w:szCs w:val="26"/>
                <w:lang w:val="en-US"/>
              </w:rPr>
              <w:t>-</w:t>
            </w:r>
            <w:r w:rsidRPr="00E80B19">
              <w:rPr>
                <w:sz w:val="26"/>
                <w:szCs w:val="26"/>
              </w:rPr>
              <w:t>04-81</w:t>
            </w:r>
          </w:p>
        </w:tc>
      </w:tr>
      <w:tr w:rsidR="00096387" w:rsidRPr="00E80B19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7935" w:type="dxa"/>
            <w:tcBorders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:rsidR="00096387" w:rsidRPr="00E80B19" w:rsidRDefault="00096387" w:rsidP="00FC6B54">
            <w:pPr>
              <w:spacing w:before="20" w:after="20"/>
              <w:ind w:firstLine="0"/>
              <w:rPr>
                <w:b/>
                <w:sz w:val="26"/>
                <w:szCs w:val="26"/>
                <w:lang w:val="en-US"/>
              </w:rPr>
            </w:pPr>
            <w:r w:rsidRPr="00E80B19">
              <w:rPr>
                <w:b/>
                <w:sz w:val="26"/>
                <w:szCs w:val="26"/>
                <w:lang w:val="en-US"/>
              </w:rPr>
              <w:t>e-mail</w:t>
            </w:r>
            <w:r w:rsidRPr="00E80B19">
              <w:rPr>
                <w:sz w:val="26"/>
                <w:szCs w:val="26"/>
                <w:lang w:val="en-US"/>
              </w:rPr>
              <w:t xml:space="preserve">:  vebion@vebion.ru;   </w:t>
            </w:r>
            <w:r w:rsidRPr="00E80B19">
              <w:rPr>
                <w:b/>
                <w:sz w:val="26"/>
                <w:szCs w:val="26"/>
                <w:lang w:val="en-US"/>
              </w:rPr>
              <w:t>http</w:t>
            </w:r>
            <w:r w:rsidRPr="00E80B19">
              <w:rPr>
                <w:sz w:val="26"/>
                <w:szCs w:val="26"/>
                <w:lang w:val="en-US"/>
              </w:rPr>
              <w:t>://www.vebion.ru</w:t>
            </w:r>
          </w:p>
        </w:tc>
      </w:tr>
    </w:tbl>
    <w:p w:rsidR="00096387" w:rsidRDefault="00096387" w:rsidP="00096387">
      <w:pPr>
        <w:ind w:left="360" w:firstLine="349"/>
        <w:rPr>
          <w:sz w:val="6"/>
          <w:szCs w:val="6"/>
        </w:rPr>
      </w:pPr>
    </w:p>
    <w:p w:rsidR="00032C66" w:rsidRPr="00032C66" w:rsidRDefault="00032C66" w:rsidP="00096387">
      <w:pPr>
        <w:ind w:left="360" w:firstLine="349"/>
        <w:rPr>
          <w:sz w:val="6"/>
          <w:szCs w:val="6"/>
        </w:rPr>
      </w:pPr>
    </w:p>
    <w:sectPr w:rsidR="00032C66" w:rsidRPr="00032C66" w:rsidSect="00AA131B">
      <w:headerReference w:type="even" r:id="rId93"/>
      <w:headerReference w:type="default" r:id="rId94"/>
      <w:footerReference w:type="even" r:id="rId95"/>
      <w:footerReference w:type="default" r:id="rId96"/>
      <w:pgSz w:w="11907" w:h="16840" w:code="9"/>
      <w:pgMar w:top="737" w:right="794" w:bottom="851" w:left="794" w:header="510" w:footer="624" w:gutter="0"/>
      <w:cols w:space="708"/>
      <w:titlePg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5CF" w:rsidRDefault="004E65CF">
      <w:pPr>
        <w:pStyle w:val="a7"/>
      </w:pPr>
      <w:r>
        <w:separator/>
      </w:r>
    </w:p>
  </w:endnote>
  <w:endnote w:type="continuationSeparator" w:id="0">
    <w:p w:rsidR="004E65CF" w:rsidRDefault="004E65CF">
      <w:pPr>
        <w:pStyle w:val="a7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20C" w:rsidRDefault="0048420C" w:rsidP="008F1DF6">
    <w:pPr>
      <w:pStyle w:val="ab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48420C" w:rsidRDefault="0048420C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20C" w:rsidRPr="00480E87" w:rsidRDefault="0048420C" w:rsidP="008F1DF6">
    <w:pPr>
      <w:pStyle w:val="ab"/>
      <w:framePr w:wrap="around" w:vAnchor="text" w:hAnchor="margin" w:xAlign="center" w:y="1"/>
      <w:rPr>
        <w:rStyle w:val="ac"/>
        <w:sz w:val="26"/>
        <w:szCs w:val="26"/>
      </w:rPr>
    </w:pPr>
    <w:r w:rsidRPr="00480E87">
      <w:rPr>
        <w:rStyle w:val="ac"/>
        <w:sz w:val="26"/>
        <w:szCs w:val="26"/>
      </w:rPr>
      <w:fldChar w:fldCharType="begin"/>
    </w:r>
    <w:r w:rsidRPr="00480E87">
      <w:rPr>
        <w:rStyle w:val="ac"/>
        <w:sz w:val="26"/>
        <w:szCs w:val="26"/>
      </w:rPr>
      <w:instrText xml:space="preserve">PAGE  </w:instrText>
    </w:r>
    <w:r w:rsidRPr="00480E87">
      <w:rPr>
        <w:rStyle w:val="ac"/>
        <w:sz w:val="26"/>
        <w:szCs w:val="26"/>
      </w:rPr>
      <w:fldChar w:fldCharType="separate"/>
    </w:r>
    <w:r w:rsidR="007F499E">
      <w:rPr>
        <w:rStyle w:val="ac"/>
        <w:noProof/>
        <w:sz w:val="26"/>
        <w:szCs w:val="26"/>
      </w:rPr>
      <w:t>21</w:t>
    </w:r>
    <w:r w:rsidRPr="00480E87">
      <w:rPr>
        <w:rStyle w:val="ac"/>
        <w:sz w:val="26"/>
        <w:szCs w:val="26"/>
      </w:rPr>
      <w:fldChar w:fldCharType="end"/>
    </w:r>
  </w:p>
  <w:p w:rsidR="0048420C" w:rsidRDefault="0048420C" w:rsidP="009A7311">
    <w:pPr>
      <w:pStyle w:val="aa"/>
      <w:tabs>
        <w:tab w:val="clear" w:pos="4153"/>
        <w:tab w:val="clear" w:pos="8306"/>
        <w:tab w:val="left" w:pos="3119"/>
      </w:tabs>
      <w:ind w:right="113" w:firstLine="36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5CF" w:rsidRDefault="004E65CF">
      <w:pPr>
        <w:pStyle w:val="a7"/>
      </w:pPr>
      <w:r>
        <w:separator/>
      </w:r>
    </w:p>
  </w:footnote>
  <w:footnote w:type="continuationSeparator" w:id="0">
    <w:p w:rsidR="004E65CF" w:rsidRDefault="004E65CF">
      <w:pPr>
        <w:pStyle w:val="a7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20C" w:rsidRDefault="0048420C">
    <w:pPr>
      <w:pStyle w:val="aa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48420C" w:rsidRDefault="0048420C">
    <w:pPr>
      <w:pStyle w:val="aa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20C" w:rsidRPr="00571829" w:rsidRDefault="0048420C" w:rsidP="00945A23">
    <w:pPr>
      <w:pStyle w:val="aa"/>
      <w:ind w:right="360" w:firstLine="360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33.15pt;height:33.15pt" o:bullet="t">
        <v:imagedata r:id="rId1" o:title="гориз_курс_вкл_управление_нижними_курсором"/>
      </v:shape>
    </w:pict>
  </w:numPicBullet>
  <w:abstractNum w:abstractNumId="0" w15:restartNumberingAfterBreak="0">
    <w:nsid w:val="006A08AE"/>
    <w:multiLevelType w:val="multilevel"/>
    <w:tmpl w:val="D3DEAAC2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 w15:restartNumberingAfterBreak="0">
    <w:nsid w:val="00D34426"/>
    <w:multiLevelType w:val="multilevel"/>
    <w:tmpl w:val="69102704"/>
    <w:lvl w:ilvl="0">
      <w:start w:val="1"/>
      <w:numFmt w:val="decimal"/>
      <w:lvlText w:val="%1"/>
      <w:lvlJc w:val="left"/>
      <w:pPr>
        <w:tabs>
          <w:tab w:val="num" w:pos="1290"/>
        </w:tabs>
        <w:ind w:left="1290" w:hanging="129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643"/>
        </w:tabs>
        <w:ind w:left="643" w:hanging="360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"/>
      <w:lvlJc w:val="left"/>
      <w:pPr>
        <w:tabs>
          <w:tab w:val="num" w:pos="1856"/>
        </w:tabs>
        <w:ind w:left="1856" w:hanging="1290"/>
      </w:pPr>
      <w:rPr>
        <w:rFonts w:ascii="Times New Roman" w:eastAsia="Times New Roman" w:hAnsi="Times New Roman" w:cs="Times New Roman"/>
        <w:b/>
      </w:rPr>
    </w:lvl>
    <w:lvl w:ilvl="3">
      <w:start w:val="1"/>
      <w:numFmt w:val="decimal"/>
      <w:lvlText w:val="%1.%2.%3.%4"/>
      <w:lvlJc w:val="left"/>
      <w:pPr>
        <w:tabs>
          <w:tab w:val="num" w:pos="2139"/>
        </w:tabs>
        <w:ind w:left="2139" w:hanging="12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422"/>
        </w:tabs>
        <w:ind w:left="2422" w:hanging="12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705"/>
        </w:tabs>
        <w:ind w:left="2705" w:hanging="12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2" w15:restartNumberingAfterBreak="0">
    <w:nsid w:val="01AF3E3E"/>
    <w:multiLevelType w:val="multilevel"/>
    <w:tmpl w:val="31781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1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 w15:restartNumberingAfterBreak="0">
    <w:nsid w:val="06CA1720"/>
    <w:multiLevelType w:val="hybridMultilevel"/>
    <w:tmpl w:val="62605CE4"/>
    <w:lvl w:ilvl="0" w:tplc="FFFFFFFF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eastAsia="MS Mincho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08740A5B"/>
    <w:multiLevelType w:val="singleLevel"/>
    <w:tmpl w:val="3F4E10AA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5" w15:restartNumberingAfterBreak="0">
    <w:nsid w:val="0D996863"/>
    <w:multiLevelType w:val="singleLevel"/>
    <w:tmpl w:val="038EB9D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0F527D6A"/>
    <w:multiLevelType w:val="multilevel"/>
    <w:tmpl w:val="28605784"/>
    <w:lvl w:ilvl="0">
      <w:start w:val="8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70"/>
        </w:tabs>
        <w:ind w:left="147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700"/>
        </w:tabs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90"/>
        </w:tabs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7" w15:restartNumberingAfterBreak="0">
    <w:nsid w:val="1BF37B7E"/>
    <w:multiLevelType w:val="singleLevel"/>
    <w:tmpl w:val="BBD2D5F0"/>
    <w:lvl w:ilvl="0">
      <w:start w:val="3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8" w15:restartNumberingAfterBreak="0">
    <w:nsid w:val="1C366827"/>
    <w:multiLevelType w:val="multilevel"/>
    <w:tmpl w:val="7ECAADD6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9" w15:restartNumberingAfterBreak="0">
    <w:nsid w:val="236A427E"/>
    <w:multiLevelType w:val="multilevel"/>
    <w:tmpl w:val="128E2014"/>
    <w:lvl w:ilvl="0">
      <w:start w:val="1"/>
      <w:numFmt w:val="decimal"/>
      <w:lvlText w:val="%1"/>
      <w:lvlJc w:val="left"/>
      <w:pPr>
        <w:tabs>
          <w:tab w:val="num" w:pos="540"/>
        </w:tabs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392"/>
        </w:tabs>
        <w:ind w:left="1392" w:hanging="540"/>
      </w:pPr>
      <w:rPr>
        <w:rFonts w:ascii="Times New Roman" w:hAnsi="Times New Roman" w:cs="Times New Roman" w:hint="default"/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1430" w:hanging="720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ascii="Times New Roman" w:hAnsi="Times New Roman" w:cs="Times New Roman" w:hint="default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0" w15:restartNumberingAfterBreak="0">
    <w:nsid w:val="2BDB3774"/>
    <w:multiLevelType w:val="multilevel"/>
    <w:tmpl w:val="4D062EC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1" w15:restartNumberingAfterBreak="0">
    <w:nsid w:val="2F186263"/>
    <w:multiLevelType w:val="multilevel"/>
    <w:tmpl w:val="B49C3D6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2" w15:restartNumberingAfterBreak="0">
    <w:nsid w:val="31222815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3" w15:restartNumberingAfterBreak="0">
    <w:nsid w:val="3ABD2EBB"/>
    <w:multiLevelType w:val="multilevel"/>
    <w:tmpl w:val="F7783B9E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883"/>
        </w:tabs>
        <w:ind w:left="883" w:hanging="600"/>
      </w:pPr>
      <w:rPr>
        <w:rFonts w:hint="default"/>
      </w:rPr>
    </w:lvl>
    <w:lvl w:ilvl="2">
      <w:start w:val="16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4" w15:restartNumberingAfterBreak="0">
    <w:nsid w:val="3E9804E0"/>
    <w:multiLevelType w:val="multilevel"/>
    <w:tmpl w:val="800A96F4"/>
    <w:lvl w:ilvl="0">
      <w:start w:val="22"/>
      <w:numFmt w:val="decimal"/>
      <w:lvlText w:val="%1).....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)%4.%5.%6.%7.%8.%9."/>
      <w:lvlJc w:val="left"/>
      <w:pPr>
        <w:tabs>
          <w:tab w:val="num" w:pos="3704"/>
        </w:tabs>
        <w:ind w:left="3704" w:hanging="1440"/>
      </w:pPr>
      <w:rPr>
        <w:rFonts w:hint="default"/>
      </w:rPr>
    </w:lvl>
  </w:abstractNum>
  <w:abstractNum w:abstractNumId="15" w15:restartNumberingAfterBreak="0">
    <w:nsid w:val="41244A4F"/>
    <w:multiLevelType w:val="multilevel"/>
    <w:tmpl w:val="F5345DC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6" w15:restartNumberingAfterBreak="0">
    <w:nsid w:val="464C038B"/>
    <w:multiLevelType w:val="hybridMultilevel"/>
    <w:tmpl w:val="51EE7D6E"/>
    <w:lvl w:ilvl="0" w:tplc="C0B69D8A">
      <w:start w:val="3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D7B3B1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8" w15:restartNumberingAfterBreak="0">
    <w:nsid w:val="516C62D1"/>
    <w:multiLevelType w:val="multilevel"/>
    <w:tmpl w:val="105C0E3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19" w15:restartNumberingAfterBreak="0">
    <w:nsid w:val="538D01D7"/>
    <w:multiLevelType w:val="multilevel"/>
    <w:tmpl w:val="025E0A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lvlRestart w:val="0"/>
      <w:pStyle w:val="2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0" w15:restartNumberingAfterBreak="0">
    <w:nsid w:val="59D92CA0"/>
    <w:multiLevelType w:val="hybridMultilevel"/>
    <w:tmpl w:val="61A09288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1" w15:restartNumberingAfterBreak="0">
    <w:nsid w:val="60F449AE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22" w15:restartNumberingAfterBreak="0">
    <w:nsid w:val="634B0DDC"/>
    <w:multiLevelType w:val="singleLevel"/>
    <w:tmpl w:val="BBD2D5F0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3" w15:restartNumberingAfterBreak="0">
    <w:nsid w:val="6D0F28F5"/>
    <w:multiLevelType w:val="multilevel"/>
    <w:tmpl w:val="CBF87C9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2138"/>
        </w:tabs>
        <w:ind w:left="2138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4" w15:restartNumberingAfterBreak="0">
    <w:nsid w:val="6E3B126B"/>
    <w:multiLevelType w:val="multilevel"/>
    <w:tmpl w:val="02AA839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ascii="Times New Roman" w:hAnsi="Times New Roman" w:cs="Times New Roman" w:hint="default"/>
        <w:b/>
        <w:i w:val="0"/>
        <w:spacing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713"/>
        </w:tabs>
        <w:ind w:left="1713" w:hanging="720"/>
      </w:pPr>
      <w:rPr>
        <w:rFonts w:ascii="Times New Roman" w:hAnsi="Times New Roman" w:cs="Times New Roman" w:hint="default"/>
        <w:i w:val="0"/>
        <w:spacing w:val="0"/>
        <w:szCs w:val="28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5" w15:restartNumberingAfterBreak="0">
    <w:nsid w:val="6F991BBC"/>
    <w:multiLevelType w:val="multilevel"/>
    <w:tmpl w:val="3D4842A4"/>
    <w:lvl w:ilvl="0">
      <w:start w:val="1"/>
      <w:numFmt w:val="decimal"/>
      <w:pStyle w:val="a"/>
      <w:suff w:val="space"/>
      <w:lvlText w:val="%1."/>
      <w:lvlJc w:val="left"/>
      <w:pPr>
        <w:ind w:left="0" w:firstLine="567"/>
      </w:pPr>
    </w:lvl>
    <w:lvl w:ilvl="1">
      <w:start w:val="1"/>
      <w:numFmt w:val="decimal"/>
      <w:suff w:val="space"/>
      <w:lvlText w:val="%1.%2."/>
      <w:lvlJc w:val="left"/>
      <w:pPr>
        <w:ind w:left="0" w:firstLine="567"/>
      </w:pPr>
    </w:lvl>
    <w:lvl w:ilvl="2">
      <w:start w:val="1"/>
      <w:numFmt w:val="none"/>
      <w:suff w:val="space"/>
      <w:lvlText w:val="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72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223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27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324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374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4320"/>
      </w:pPr>
    </w:lvl>
  </w:abstractNum>
  <w:abstractNum w:abstractNumId="26" w15:restartNumberingAfterBreak="0">
    <w:nsid w:val="6FEB6224"/>
    <w:multiLevelType w:val="hybridMultilevel"/>
    <w:tmpl w:val="A882FC96"/>
    <w:lvl w:ilvl="0" w:tplc="0419000F">
      <w:start w:val="1"/>
      <w:numFmt w:val="decimal"/>
      <w:lvlText w:val="%1."/>
      <w:lvlJc w:val="left"/>
      <w:pPr>
        <w:ind w:left="1286" w:hanging="360"/>
      </w:pPr>
    </w:lvl>
    <w:lvl w:ilvl="1" w:tplc="04190019" w:tentative="1">
      <w:start w:val="1"/>
      <w:numFmt w:val="lowerLetter"/>
      <w:lvlText w:val="%2."/>
      <w:lvlJc w:val="left"/>
      <w:pPr>
        <w:ind w:left="2006" w:hanging="360"/>
      </w:pPr>
    </w:lvl>
    <w:lvl w:ilvl="2" w:tplc="0419001B" w:tentative="1">
      <w:start w:val="1"/>
      <w:numFmt w:val="lowerRoman"/>
      <w:lvlText w:val="%3."/>
      <w:lvlJc w:val="right"/>
      <w:pPr>
        <w:ind w:left="2726" w:hanging="180"/>
      </w:pPr>
    </w:lvl>
    <w:lvl w:ilvl="3" w:tplc="0419000F" w:tentative="1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27" w15:restartNumberingAfterBreak="0">
    <w:nsid w:val="70CC15E0"/>
    <w:multiLevelType w:val="multilevel"/>
    <w:tmpl w:val="70C0DE7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/>
        <w:i w:val="0"/>
        <w:spacing w:val="0"/>
      </w:rPr>
    </w:lvl>
    <w:lvl w:ilvl="2">
      <w:start w:val="1"/>
      <w:numFmt w:val="decimal"/>
      <w:lvlText w:val="%1.%2.%3"/>
      <w:lvlJc w:val="left"/>
      <w:pPr>
        <w:tabs>
          <w:tab w:val="num" w:pos="1713"/>
        </w:tabs>
        <w:ind w:left="1713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8" w15:restartNumberingAfterBreak="0">
    <w:nsid w:val="71047F24"/>
    <w:multiLevelType w:val="multilevel"/>
    <w:tmpl w:val="A7E81D30"/>
    <w:lvl w:ilvl="0">
      <w:start w:val="3"/>
      <w:numFmt w:val="decimal"/>
      <w:lvlText w:val="%1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>
      <w:start w:val="12"/>
      <w:numFmt w:val="decimal"/>
      <w:lvlText w:val="%1.%2"/>
      <w:lvlJc w:val="left"/>
      <w:pPr>
        <w:tabs>
          <w:tab w:val="num" w:pos="1845"/>
        </w:tabs>
        <w:ind w:left="1845" w:hanging="85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3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825"/>
        </w:tabs>
        <w:ind w:left="382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030"/>
        </w:tabs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380"/>
        </w:tabs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370"/>
        </w:tabs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720"/>
        </w:tabs>
        <w:ind w:left="9720" w:hanging="1800"/>
      </w:pPr>
      <w:rPr>
        <w:rFonts w:hint="default"/>
      </w:rPr>
    </w:lvl>
  </w:abstractNum>
  <w:abstractNum w:abstractNumId="29" w15:restartNumberingAfterBreak="0">
    <w:nsid w:val="75CE23B9"/>
    <w:multiLevelType w:val="hybridMultilevel"/>
    <w:tmpl w:val="778472A4"/>
    <w:lvl w:ilvl="0" w:tplc="9BF8286E">
      <w:start w:val="1"/>
      <w:numFmt w:val="bullet"/>
      <w:lvlText w:val="-"/>
      <w:lvlJc w:val="left"/>
      <w:pPr>
        <w:ind w:left="874" w:hanging="521"/>
      </w:pPr>
      <w:rPr>
        <w:rFonts w:ascii="Times New Roman" w:eastAsia="Times New Roman" w:hAnsi="Times New Roman" w:hint="default"/>
        <w:sz w:val="24"/>
        <w:szCs w:val="24"/>
      </w:rPr>
    </w:lvl>
    <w:lvl w:ilvl="1" w:tplc="52EECBC8">
      <w:start w:val="1"/>
      <w:numFmt w:val="bullet"/>
      <w:lvlText w:val="-"/>
      <w:lvlJc w:val="left"/>
      <w:pPr>
        <w:ind w:left="102" w:hanging="464"/>
      </w:pPr>
      <w:rPr>
        <w:rFonts w:ascii="Times New Roman" w:eastAsia="Times New Roman" w:hAnsi="Times New Roman" w:hint="default"/>
        <w:sz w:val="24"/>
        <w:szCs w:val="24"/>
      </w:rPr>
    </w:lvl>
    <w:lvl w:ilvl="2" w:tplc="628C255E">
      <w:start w:val="1"/>
      <w:numFmt w:val="bullet"/>
      <w:lvlText w:val="•"/>
      <w:lvlJc w:val="left"/>
      <w:pPr>
        <w:ind w:left="1828" w:hanging="464"/>
      </w:pPr>
      <w:rPr>
        <w:rFonts w:hint="default"/>
      </w:rPr>
    </w:lvl>
    <w:lvl w:ilvl="3" w:tplc="0438421E">
      <w:start w:val="1"/>
      <w:numFmt w:val="bullet"/>
      <w:lvlText w:val="•"/>
      <w:lvlJc w:val="left"/>
      <w:pPr>
        <w:ind w:left="2783" w:hanging="464"/>
      </w:pPr>
      <w:rPr>
        <w:rFonts w:hint="default"/>
      </w:rPr>
    </w:lvl>
    <w:lvl w:ilvl="4" w:tplc="D60AF082">
      <w:start w:val="1"/>
      <w:numFmt w:val="bullet"/>
      <w:lvlText w:val="•"/>
      <w:lvlJc w:val="left"/>
      <w:pPr>
        <w:ind w:left="3738" w:hanging="464"/>
      </w:pPr>
      <w:rPr>
        <w:rFonts w:hint="default"/>
      </w:rPr>
    </w:lvl>
    <w:lvl w:ilvl="5" w:tplc="6F0A333E">
      <w:start w:val="1"/>
      <w:numFmt w:val="bullet"/>
      <w:lvlText w:val="•"/>
      <w:lvlJc w:val="left"/>
      <w:pPr>
        <w:ind w:left="4692" w:hanging="464"/>
      </w:pPr>
      <w:rPr>
        <w:rFonts w:hint="default"/>
      </w:rPr>
    </w:lvl>
    <w:lvl w:ilvl="6" w:tplc="20C6C792">
      <w:start w:val="1"/>
      <w:numFmt w:val="bullet"/>
      <w:lvlText w:val="•"/>
      <w:lvlJc w:val="left"/>
      <w:pPr>
        <w:ind w:left="5647" w:hanging="464"/>
      </w:pPr>
      <w:rPr>
        <w:rFonts w:hint="default"/>
      </w:rPr>
    </w:lvl>
    <w:lvl w:ilvl="7" w:tplc="E4228A58">
      <w:start w:val="1"/>
      <w:numFmt w:val="bullet"/>
      <w:lvlText w:val="•"/>
      <w:lvlJc w:val="left"/>
      <w:pPr>
        <w:ind w:left="6602" w:hanging="464"/>
      </w:pPr>
      <w:rPr>
        <w:rFonts w:hint="default"/>
      </w:rPr>
    </w:lvl>
    <w:lvl w:ilvl="8" w:tplc="C6902578">
      <w:start w:val="1"/>
      <w:numFmt w:val="bullet"/>
      <w:lvlText w:val="•"/>
      <w:lvlJc w:val="left"/>
      <w:pPr>
        <w:ind w:left="7556" w:hanging="464"/>
      </w:pPr>
      <w:rPr>
        <w:rFonts w:hint="default"/>
      </w:rPr>
    </w:lvl>
  </w:abstractNum>
  <w:abstractNum w:abstractNumId="30" w15:restartNumberingAfterBreak="0">
    <w:nsid w:val="7C6B6BE1"/>
    <w:multiLevelType w:val="multilevel"/>
    <w:tmpl w:val="C0CA7BE2"/>
    <w:lvl w:ilvl="0">
      <w:start w:val="2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31" w15:restartNumberingAfterBreak="0">
    <w:nsid w:val="7D422A88"/>
    <w:multiLevelType w:val="singleLevel"/>
    <w:tmpl w:val="C298F836"/>
    <w:lvl w:ilvl="0">
      <w:start w:val="1"/>
      <w:numFmt w:val="bullet"/>
      <w:lvlText w:val="-"/>
      <w:lvlJc w:val="left"/>
      <w:pPr>
        <w:tabs>
          <w:tab w:val="num" w:pos="1920"/>
        </w:tabs>
        <w:ind w:left="1920" w:hanging="360"/>
      </w:pPr>
      <w:rPr>
        <w:rFonts w:hint="default"/>
      </w:rPr>
    </w:lvl>
  </w:abstractNum>
  <w:abstractNum w:abstractNumId="32" w15:restartNumberingAfterBreak="0">
    <w:nsid w:val="7E09660C"/>
    <w:multiLevelType w:val="multilevel"/>
    <w:tmpl w:val="53F8AA3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63"/>
        </w:tabs>
        <w:ind w:left="763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69"/>
        </w:tabs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495"/>
        </w:tabs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1"/>
        </w:tabs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num w:numId="1">
    <w:abstractNumId w:val="25"/>
  </w:num>
  <w:num w:numId="2">
    <w:abstractNumId w:val="2"/>
  </w:num>
  <w:num w:numId="3">
    <w:abstractNumId w:val="19"/>
  </w:num>
  <w:num w:numId="4">
    <w:abstractNumId w:val="3"/>
  </w:num>
  <w:num w:numId="5">
    <w:abstractNumId w:val="1"/>
  </w:num>
  <w:num w:numId="6">
    <w:abstractNumId w:val="11"/>
  </w:num>
  <w:num w:numId="7">
    <w:abstractNumId w:val="18"/>
  </w:num>
  <w:num w:numId="8">
    <w:abstractNumId w:val="15"/>
  </w:num>
  <w:num w:numId="9">
    <w:abstractNumId w:val="10"/>
  </w:num>
  <w:num w:numId="10">
    <w:abstractNumId w:val="13"/>
  </w:num>
  <w:num w:numId="11">
    <w:abstractNumId w:val="14"/>
  </w:num>
  <w:num w:numId="12">
    <w:abstractNumId w:val="8"/>
  </w:num>
  <w:num w:numId="13">
    <w:abstractNumId w:val="32"/>
  </w:num>
  <w:num w:numId="14">
    <w:abstractNumId w:val="16"/>
  </w:num>
  <w:num w:numId="15">
    <w:abstractNumId w:val="30"/>
  </w:num>
  <w:num w:numId="16">
    <w:abstractNumId w:val="17"/>
  </w:num>
  <w:num w:numId="17">
    <w:abstractNumId w:val="28"/>
  </w:num>
  <w:num w:numId="18">
    <w:abstractNumId w:val="6"/>
  </w:num>
  <w:num w:numId="19">
    <w:abstractNumId w:val="23"/>
  </w:num>
  <w:num w:numId="20">
    <w:abstractNumId w:val="7"/>
  </w:num>
  <w:num w:numId="21">
    <w:abstractNumId w:val="5"/>
  </w:num>
  <w:num w:numId="22">
    <w:abstractNumId w:val="24"/>
  </w:num>
  <w:num w:numId="23">
    <w:abstractNumId w:val="0"/>
  </w:num>
  <w:num w:numId="24">
    <w:abstractNumId w:val="22"/>
  </w:num>
  <w:num w:numId="25">
    <w:abstractNumId w:val="4"/>
  </w:num>
  <w:num w:numId="26">
    <w:abstractNumId w:val="9"/>
  </w:num>
  <w:num w:numId="27">
    <w:abstractNumId w:val="20"/>
  </w:num>
  <w:num w:numId="28">
    <w:abstractNumId w:val="26"/>
  </w:num>
  <w:num w:numId="29">
    <w:abstractNumId w:val="27"/>
  </w:num>
  <w:num w:numId="30">
    <w:abstractNumId w:val="12"/>
  </w:num>
  <w:num w:numId="31">
    <w:abstractNumId w:val="31"/>
  </w:num>
  <w:num w:numId="32">
    <w:abstractNumId w:val="21"/>
  </w:num>
  <w:num w:numId="3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embedSystemFonts/>
  <w:mirrorMargins/>
  <w:activeWritingStyle w:appName="MSWord" w:lang="ru-RU" w:vendorID="1" w:dllVersion="512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52C"/>
    <w:rsid w:val="00000334"/>
    <w:rsid w:val="0000083C"/>
    <w:rsid w:val="00000DC9"/>
    <w:rsid w:val="0000133F"/>
    <w:rsid w:val="00001A1B"/>
    <w:rsid w:val="00002585"/>
    <w:rsid w:val="00002880"/>
    <w:rsid w:val="00002A15"/>
    <w:rsid w:val="000031EC"/>
    <w:rsid w:val="00003F0E"/>
    <w:rsid w:val="000046FE"/>
    <w:rsid w:val="000047B6"/>
    <w:rsid w:val="00004BAE"/>
    <w:rsid w:val="00004E2B"/>
    <w:rsid w:val="0000600D"/>
    <w:rsid w:val="000072A2"/>
    <w:rsid w:val="000073FF"/>
    <w:rsid w:val="00007E99"/>
    <w:rsid w:val="00010376"/>
    <w:rsid w:val="00010510"/>
    <w:rsid w:val="00010865"/>
    <w:rsid w:val="00010A86"/>
    <w:rsid w:val="000113B1"/>
    <w:rsid w:val="00011899"/>
    <w:rsid w:val="00011A8B"/>
    <w:rsid w:val="00012852"/>
    <w:rsid w:val="0001315E"/>
    <w:rsid w:val="000133B5"/>
    <w:rsid w:val="00013FF0"/>
    <w:rsid w:val="00014029"/>
    <w:rsid w:val="00014BBB"/>
    <w:rsid w:val="0001596D"/>
    <w:rsid w:val="00015CC8"/>
    <w:rsid w:val="00015FB2"/>
    <w:rsid w:val="00016263"/>
    <w:rsid w:val="00016E8E"/>
    <w:rsid w:val="00016F0C"/>
    <w:rsid w:val="00016FEA"/>
    <w:rsid w:val="0001719E"/>
    <w:rsid w:val="000205A5"/>
    <w:rsid w:val="00020C4A"/>
    <w:rsid w:val="0002120F"/>
    <w:rsid w:val="000219AC"/>
    <w:rsid w:val="00021EBD"/>
    <w:rsid w:val="0002323D"/>
    <w:rsid w:val="000233CE"/>
    <w:rsid w:val="000236B0"/>
    <w:rsid w:val="00023972"/>
    <w:rsid w:val="00023E00"/>
    <w:rsid w:val="00024236"/>
    <w:rsid w:val="000244BA"/>
    <w:rsid w:val="00024790"/>
    <w:rsid w:val="00024985"/>
    <w:rsid w:val="00024AF1"/>
    <w:rsid w:val="00024D39"/>
    <w:rsid w:val="00025509"/>
    <w:rsid w:val="000257C7"/>
    <w:rsid w:val="000266D3"/>
    <w:rsid w:val="00026EA7"/>
    <w:rsid w:val="00030391"/>
    <w:rsid w:val="0003053D"/>
    <w:rsid w:val="00030F85"/>
    <w:rsid w:val="00031820"/>
    <w:rsid w:val="0003197E"/>
    <w:rsid w:val="00032C66"/>
    <w:rsid w:val="00033DD8"/>
    <w:rsid w:val="000340DB"/>
    <w:rsid w:val="0003452C"/>
    <w:rsid w:val="00034931"/>
    <w:rsid w:val="000353F5"/>
    <w:rsid w:val="00035BC2"/>
    <w:rsid w:val="00035BF6"/>
    <w:rsid w:val="00036263"/>
    <w:rsid w:val="000364DD"/>
    <w:rsid w:val="00036B00"/>
    <w:rsid w:val="00036B1B"/>
    <w:rsid w:val="000372B5"/>
    <w:rsid w:val="00037542"/>
    <w:rsid w:val="0003760A"/>
    <w:rsid w:val="000377B8"/>
    <w:rsid w:val="00040338"/>
    <w:rsid w:val="000405DE"/>
    <w:rsid w:val="00040768"/>
    <w:rsid w:val="00040C33"/>
    <w:rsid w:val="000411AC"/>
    <w:rsid w:val="00041A3E"/>
    <w:rsid w:val="0004205B"/>
    <w:rsid w:val="000427A4"/>
    <w:rsid w:val="00042B88"/>
    <w:rsid w:val="00042CD1"/>
    <w:rsid w:val="00042D30"/>
    <w:rsid w:val="00042EF5"/>
    <w:rsid w:val="00042F4C"/>
    <w:rsid w:val="00043DFD"/>
    <w:rsid w:val="00044064"/>
    <w:rsid w:val="000444DD"/>
    <w:rsid w:val="000445C6"/>
    <w:rsid w:val="000447A8"/>
    <w:rsid w:val="00044C0D"/>
    <w:rsid w:val="00045C14"/>
    <w:rsid w:val="000464D0"/>
    <w:rsid w:val="00047D92"/>
    <w:rsid w:val="00047E3F"/>
    <w:rsid w:val="00047F66"/>
    <w:rsid w:val="00050CC7"/>
    <w:rsid w:val="00051199"/>
    <w:rsid w:val="00051A7F"/>
    <w:rsid w:val="00052430"/>
    <w:rsid w:val="00052CDC"/>
    <w:rsid w:val="00056955"/>
    <w:rsid w:val="00056D05"/>
    <w:rsid w:val="00057530"/>
    <w:rsid w:val="00060067"/>
    <w:rsid w:val="00060989"/>
    <w:rsid w:val="000613F6"/>
    <w:rsid w:val="00061A2D"/>
    <w:rsid w:val="00061C8E"/>
    <w:rsid w:val="00061FE5"/>
    <w:rsid w:val="000622A9"/>
    <w:rsid w:val="00062360"/>
    <w:rsid w:val="000645D3"/>
    <w:rsid w:val="00065731"/>
    <w:rsid w:val="00065ADF"/>
    <w:rsid w:val="00065E0F"/>
    <w:rsid w:val="00066764"/>
    <w:rsid w:val="000667F3"/>
    <w:rsid w:val="00066D6C"/>
    <w:rsid w:val="00066FFF"/>
    <w:rsid w:val="00071723"/>
    <w:rsid w:val="00071756"/>
    <w:rsid w:val="00071F61"/>
    <w:rsid w:val="000722BC"/>
    <w:rsid w:val="0007238B"/>
    <w:rsid w:val="00072E4F"/>
    <w:rsid w:val="00072E76"/>
    <w:rsid w:val="00072F81"/>
    <w:rsid w:val="0007315C"/>
    <w:rsid w:val="00073ADC"/>
    <w:rsid w:val="000742C5"/>
    <w:rsid w:val="00074711"/>
    <w:rsid w:val="000748E1"/>
    <w:rsid w:val="00074AEA"/>
    <w:rsid w:val="00074C36"/>
    <w:rsid w:val="00074DA2"/>
    <w:rsid w:val="0007582B"/>
    <w:rsid w:val="00075C0E"/>
    <w:rsid w:val="00076071"/>
    <w:rsid w:val="00076D96"/>
    <w:rsid w:val="0007754E"/>
    <w:rsid w:val="000778FC"/>
    <w:rsid w:val="00077CB4"/>
    <w:rsid w:val="00077D59"/>
    <w:rsid w:val="0008048F"/>
    <w:rsid w:val="0008115E"/>
    <w:rsid w:val="00081493"/>
    <w:rsid w:val="0008229A"/>
    <w:rsid w:val="000823F1"/>
    <w:rsid w:val="00082761"/>
    <w:rsid w:val="000834A2"/>
    <w:rsid w:val="00084893"/>
    <w:rsid w:val="00084BEE"/>
    <w:rsid w:val="000857FF"/>
    <w:rsid w:val="00085F27"/>
    <w:rsid w:val="00086100"/>
    <w:rsid w:val="0008629C"/>
    <w:rsid w:val="00086C27"/>
    <w:rsid w:val="00087DEA"/>
    <w:rsid w:val="000903BD"/>
    <w:rsid w:val="000914A6"/>
    <w:rsid w:val="00092016"/>
    <w:rsid w:val="00092881"/>
    <w:rsid w:val="00092E9F"/>
    <w:rsid w:val="000934E3"/>
    <w:rsid w:val="00093BB5"/>
    <w:rsid w:val="00095139"/>
    <w:rsid w:val="00095FDF"/>
    <w:rsid w:val="00096387"/>
    <w:rsid w:val="00096EE4"/>
    <w:rsid w:val="00097255"/>
    <w:rsid w:val="0009790F"/>
    <w:rsid w:val="00097B67"/>
    <w:rsid w:val="000A06CA"/>
    <w:rsid w:val="000A0805"/>
    <w:rsid w:val="000A0A5E"/>
    <w:rsid w:val="000A0CEE"/>
    <w:rsid w:val="000A2061"/>
    <w:rsid w:val="000A2479"/>
    <w:rsid w:val="000A2DAA"/>
    <w:rsid w:val="000A39A1"/>
    <w:rsid w:val="000A449D"/>
    <w:rsid w:val="000A50B0"/>
    <w:rsid w:val="000A6029"/>
    <w:rsid w:val="000A64F9"/>
    <w:rsid w:val="000A6D90"/>
    <w:rsid w:val="000A768A"/>
    <w:rsid w:val="000A78A6"/>
    <w:rsid w:val="000A7B89"/>
    <w:rsid w:val="000B0179"/>
    <w:rsid w:val="000B02FC"/>
    <w:rsid w:val="000B0C78"/>
    <w:rsid w:val="000B0D0D"/>
    <w:rsid w:val="000B1686"/>
    <w:rsid w:val="000B241E"/>
    <w:rsid w:val="000B2464"/>
    <w:rsid w:val="000B3049"/>
    <w:rsid w:val="000B30D1"/>
    <w:rsid w:val="000B3533"/>
    <w:rsid w:val="000B3A8B"/>
    <w:rsid w:val="000B5264"/>
    <w:rsid w:val="000B62F2"/>
    <w:rsid w:val="000B6414"/>
    <w:rsid w:val="000B6AC2"/>
    <w:rsid w:val="000B6C6E"/>
    <w:rsid w:val="000B6F9C"/>
    <w:rsid w:val="000B7DA0"/>
    <w:rsid w:val="000C093C"/>
    <w:rsid w:val="000C230D"/>
    <w:rsid w:val="000C2724"/>
    <w:rsid w:val="000C279C"/>
    <w:rsid w:val="000C288C"/>
    <w:rsid w:val="000C2A3E"/>
    <w:rsid w:val="000C2AC3"/>
    <w:rsid w:val="000C37FD"/>
    <w:rsid w:val="000C3EEE"/>
    <w:rsid w:val="000C4B56"/>
    <w:rsid w:val="000C4C4F"/>
    <w:rsid w:val="000C4CA4"/>
    <w:rsid w:val="000C4F17"/>
    <w:rsid w:val="000C534A"/>
    <w:rsid w:val="000C59E5"/>
    <w:rsid w:val="000C5C91"/>
    <w:rsid w:val="000C610B"/>
    <w:rsid w:val="000C61B0"/>
    <w:rsid w:val="000C643A"/>
    <w:rsid w:val="000C6B4B"/>
    <w:rsid w:val="000C6E95"/>
    <w:rsid w:val="000C7D89"/>
    <w:rsid w:val="000C7EFE"/>
    <w:rsid w:val="000D0125"/>
    <w:rsid w:val="000D0567"/>
    <w:rsid w:val="000D0638"/>
    <w:rsid w:val="000D0A54"/>
    <w:rsid w:val="000D2067"/>
    <w:rsid w:val="000D2647"/>
    <w:rsid w:val="000D270A"/>
    <w:rsid w:val="000D315F"/>
    <w:rsid w:val="000D3A02"/>
    <w:rsid w:val="000D3B1C"/>
    <w:rsid w:val="000D3DF8"/>
    <w:rsid w:val="000D56DC"/>
    <w:rsid w:val="000D5AD7"/>
    <w:rsid w:val="000D5CFD"/>
    <w:rsid w:val="000D6122"/>
    <w:rsid w:val="000D63FF"/>
    <w:rsid w:val="000D6881"/>
    <w:rsid w:val="000D696D"/>
    <w:rsid w:val="000D6E8E"/>
    <w:rsid w:val="000E04F8"/>
    <w:rsid w:val="000E062F"/>
    <w:rsid w:val="000E0A5E"/>
    <w:rsid w:val="000E1E15"/>
    <w:rsid w:val="000E203A"/>
    <w:rsid w:val="000E2106"/>
    <w:rsid w:val="000E22A1"/>
    <w:rsid w:val="000E27A8"/>
    <w:rsid w:val="000E2D30"/>
    <w:rsid w:val="000E2EEA"/>
    <w:rsid w:val="000E310B"/>
    <w:rsid w:val="000E3D54"/>
    <w:rsid w:val="000E3E41"/>
    <w:rsid w:val="000E3F09"/>
    <w:rsid w:val="000E411D"/>
    <w:rsid w:val="000E4707"/>
    <w:rsid w:val="000E48A9"/>
    <w:rsid w:val="000E4B40"/>
    <w:rsid w:val="000E55CF"/>
    <w:rsid w:val="000E59F3"/>
    <w:rsid w:val="000E5D9B"/>
    <w:rsid w:val="000E5E76"/>
    <w:rsid w:val="000E61EB"/>
    <w:rsid w:val="000E64A8"/>
    <w:rsid w:val="000E6DB5"/>
    <w:rsid w:val="000E7193"/>
    <w:rsid w:val="000E721C"/>
    <w:rsid w:val="000E72FA"/>
    <w:rsid w:val="000E75D3"/>
    <w:rsid w:val="000E7658"/>
    <w:rsid w:val="000E7CD8"/>
    <w:rsid w:val="000E7E34"/>
    <w:rsid w:val="000F02E7"/>
    <w:rsid w:val="000F049E"/>
    <w:rsid w:val="000F06A9"/>
    <w:rsid w:val="000F154F"/>
    <w:rsid w:val="000F2CCC"/>
    <w:rsid w:val="000F30F0"/>
    <w:rsid w:val="000F32F8"/>
    <w:rsid w:val="000F3889"/>
    <w:rsid w:val="000F3A14"/>
    <w:rsid w:val="000F46E9"/>
    <w:rsid w:val="000F4F53"/>
    <w:rsid w:val="000F5298"/>
    <w:rsid w:val="000F6071"/>
    <w:rsid w:val="000F651D"/>
    <w:rsid w:val="000F6EB8"/>
    <w:rsid w:val="000F78D1"/>
    <w:rsid w:val="001000E2"/>
    <w:rsid w:val="001002A1"/>
    <w:rsid w:val="001005AC"/>
    <w:rsid w:val="00100BE8"/>
    <w:rsid w:val="00101552"/>
    <w:rsid w:val="001020B8"/>
    <w:rsid w:val="00102281"/>
    <w:rsid w:val="00102BDF"/>
    <w:rsid w:val="00102DD6"/>
    <w:rsid w:val="00104662"/>
    <w:rsid w:val="00104D1E"/>
    <w:rsid w:val="00105194"/>
    <w:rsid w:val="00105255"/>
    <w:rsid w:val="001056DD"/>
    <w:rsid w:val="001057A8"/>
    <w:rsid w:val="0010583C"/>
    <w:rsid w:val="001061E8"/>
    <w:rsid w:val="001071ED"/>
    <w:rsid w:val="001077D5"/>
    <w:rsid w:val="001079AA"/>
    <w:rsid w:val="001101A6"/>
    <w:rsid w:val="00110B30"/>
    <w:rsid w:val="00110DA8"/>
    <w:rsid w:val="001110DC"/>
    <w:rsid w:val="0011113B"/>
    <w:rsid w:val="0011192A"/>
    <w:rsid w:val="00111E1F"/>
    <w:rsid w:val="00111F1E"/>
    <w:rsid w:val="00112425"/>
    <w:rsid w:val="00112DF8"/>
    <w:rsid w:val="00112E7D"/>
    <w:rsid w:val="00112EB0"/>
    <w:rsid w:val="0011344A"/>
    <w:rsid w:val="00114A3A"/>
    <w:rsid w:val="001150D6"/>
    <w:rsid w:val="00115735"/>
    <w:rsid w:val="0011593D"/>
    <w:rsid w:val="00115A9D"/>
    <w:rsid w:val="00115CAF"/>
    <w:rsid w:val="00115ECE"/>
    <w:rsid w:val="0011604A"/>
    <w:rsid w:val="001162D4"/>
    <w:rsid w:val="001166B8"/>
    <w:rsid w:val="00116B34"/>
    <w:rsid w:val="00116BD2"/>
    <w:rsid w:val="0011723C"/>
    <w:rsid w:val="0011738E"/>
    <w:rsid w:val="001175C8"/>
    <w:rsid w:val="00117DEF"/>
    <w:rsid w:val="00120002"/>
    <w:rsid w:val="0012016E"/>
    <w:rsid w:val="00120296"/>
    <w:rsid w:val="00120B99"/>
    <w:rsid w:val="00120B9F"/>
    <w:rsid w:val="00120E5D"/>
    <w:rsid w:val="001214F0"/>
    <w:rsid w:val="00122829"/>
    <w:rsid w:val="001230BF"/>
    <w:rsid w:val="00123A79"/>
    <w:rsid w:val="00123AFC"/>
    <w:rsid w:val="00123DAA"/>
    <w:rsid w:val="00124582"/>
    <w:rsid w:val="00124E04"/>
    <w:rsid w:val="00125136"/>
    <w:rsid w:val="001252A6"/>
    <w:rsid w:val="00125637"/>
    <w:rsid w:val="001260F5"/>
    <w:rsid w:val="00126711"/>
    <w:rsid w:val="00126722"/>
    <w:rsid w:val="0012674B"/>
    <w:rsid w:val="00126AD7"/>
    <w:rsid w:val="00126CFB"/>
    <w:rsid w:val="00127160"/>
    <w:rsid w:val="00127FAD"/>
    <w:rsid w:val="0013164B"/>
    <w:rsid w:val="00131752"/>
    <w:rsid w:val="001317CD"/>
    <w:rsid w:val="00131D0F"/>
    <w:rsid w:val="00132110"/>
    <w:rsid w:val="00132679"/>
    <w:rsid w:val="00132A92"/>
    <w:rsid w:val="00132AC6"/>
    <w:rsid w:val="001330EF"/>
    <w:rsid w:val="00133261"/>
    <w:rsid w:val="00133D74"/>
    <w:rsid w:val="00134202"/>
    <w:rsid w:val="00135549"/>
    <w:rsid w:val="00135627"/>
    <w:rsid w:val="00135774"/>
    <w:rsid w:val="001360E7"/>
    <w:rsid w:val="00136197"/>
    <w:rsid w:val="0013656A"/>
    <w:rsid w:val="00140014"/>
    <w:rsid w:val="00140AA3"/>
    <w:rsid w:val="00140BA9"/>
    <w:rsid w:val="00141109"/>
    <w:rsid w:val="00141873"/>
    <w:rsid w:val="0014283E"/>
    <w:rsid w:val="00143B91"/>
    <w:rsid w:val="00144423"/>
    <w:rsid w:val="00144452"/>
    <w:rsid w:val="001444D9"/>
    <w:rsid w:val="00144D4D"/>
    <w:rsid w:val="00145113"/>
    <w:rsid w:val="001453D0"/>
    <w:rsid w:val="00145D02"/>
    <w:rsid w:val="00145F76"/>
    <w:rsid w:val="0014604D"/>
    <w:rsid w:val="0014676D"/>
    <w:rsid w:val="00146C13"/>
    <w:rsid w:val="00146C91"/>
    <w:rsid w:val="001470E8"/>
    <w:rsid w:val="00147262"/>
    <w:rsid w:val="001475DF"/>
    <w:rsid w:val="00147D10"/>
    <w:rsid w:val="001503AB"/>
    <w:rsid w:val="00150648"/>
    <w:rsid w:val="001507E5"/>
    <w:rsid w:val="00151450"/>
    <w:rsid w:val="00151D72"/>
    <w:rsid w:val="00151ED0"/>
    <w:rsid w:val="001522B8"/>
    <w:rsid w:val="00152747"/>
    <w:rsid w:val="001528E4"/>
    <w:rsid w:val="0015343C"/>
    <w:rsid w:val="00153648"/>
    <w:rsid w:val="00153CA2"/>
    <w:rsid w:val="00153FF6"/>
    <w:rsid w:val="00154841"/>
    <w:rsid w:val="001558AD"/>
    <w:rsid w:val="00155906"/>
    <w:rsid w:val="00155F27"/>
    <w:rsid w:val="0015601B"/>
    <w:rsid w:val="00156093"/>
    <w:rsid w:val="00156C2E"/>
    <w:rsid w:val="00157164"/>
    <w:rsid w:val="001579B4"/>
    <w:rsid w:val="001605D7"/>
    <w:rsid w:val="00161152"/>
    <w:rsid w:val="0016183D"/>
    <w:rsid w:val="00161859"/>
    <w:rsid w:val="00161B0C"/>
    <w:rsid w:val="00162738"/>
    <w:rsid w:val="00162887"/>
    <w:rsid w:val="00162B60"/>
    <w:rsid w:val="00163710"/>
    <w:rsid w:val="00164240"/>
    <w:rsid w:val="00164339"/>
    <w:rsid w:val="0016498F"/>
    <w:rsid w:val="00164B70"/>
    <w:rsid w:val="00164B86"/>
    <w:rsid w:val="001668C7"/>
    <w:rsid w:val="00167082"/>
    <w:rsid w:val="00167212"/>
    <w:rsid w:val="0016755C"/>
    <w:rsid w:val="001676A7"/>
    <w:rsid w:val="00167714"/>
    <w:rsid w:val="00167CE3"/>
    <w:rsid w:val="001704B5"/>
    <w:rsid w:val="00170A37"/>
    <w:rsid w:val="00170E95"/>
    <w:rsid w:val="00170F00"/>
    <w:rsid w:val="001713BB"/>
    <w:rsid w:val="0017198D"/>
    <w:rsid w:val="001722FE"/>
    <w:rsid w:val="00172EF6"/>
    <w:rsid w:val="00173040"/>
    <w:rsid w:val="00173729"/>
    <w:rsid w:val="00173EA3"/>
    <w:rsid w:val="00174817"/>
    <w:rsid w:val="00174E90"/>
    <w:rsid w:val="00176240"/>
    <w:rsid w:val="001769AE"/>
    <w:rsid w:val="00176A19"/>
    <w:rsid w:val="00177381"/>
    <w:rsid w:val="00177751"/>
    <w:rsid w:val="00177A27"/>
    <w:rsid w:val="00177A7E"/>
    <w:rsid w:val="00177C57"/>
    <w:rsid w:val="001801C9"/>
    <w:rsid w:val="001802DB"/>
    <w:rsid w:val="0018030C"/>
    <w:rsid w:val="001806F7"/>
    <w:rsid w:val="0018081A"/>
    <w:rsid w:val="00180F0B"/>
    <w:rsid w:val="00181240"/>
    <w:rsid w:val="0018171A"/>
    <w:rsid w:val="00181A8B"/>
    <w:rsid w:val="0018207C"/>
    <w:rsid w:val="00182FF1"/>
    <w:rsid w:val="0018344C"/>
    <w:rsid w:val="001836D0"/>
    <w:rsid w:val="00183BCE"/>
    <w:rsid w:val="001843C3"/>
    <w:rsid w:val="001843DF"/>
    <w:rsid w:val="0018472A"/>
    <w:rsid w:val="001847F3"/>
    <w:rsid w:val="0018595D"/>
    <w:rsid w:val="0018635E"/>
    <w:rsid w:val="00186850"/>
    <w:rsid w:val="00186924"/>
    <w:rsid w:val="00186BBE"/>
    <w:rsid w:val="001905BB"/>
    <w:rsid w:val="00190777"/>
    <w:rsid w:val="0019119B"/>
    <w:rsid w:val="001911EA"/>
    <w:rsid w:val="00191720"/>
    <w:rsid w:val="0019193B"/>
    <w:rsid w:val="00191FAB"/>
    <w:rsid w:val="0019203F"/>
    <w:rsid w:val="001926B3"/>
    <w:rsid w:val="001929A6"/>
    <w:rsid w:val="00192E65"/>
    <w:rsid w:val="00193091"/>
    <w:rsid w:val="001930FD"/>
    <w:rsid w:val="00193247"/>
    <w:rsid w:val="001937A6"/>
    <w:rsid w:val="001940A0"/>
    <w:rsid w:val="001941E1"/>
    <w:rsid w:val="0019446C"/>
    <w:rsid w:val="00195346"/>
    <w:rsid w:val="001956D1"/>
    <w:rsid w:val="001959B5"/>
    <w:rsid w:val="00195B6E"/>
    <w:rsid w:val="00195D88"/>
    <w:rsid w:val="00196683"/>
    <w:rsid w:val="00196E6A"/>
    <w:rsid w:val="00197307"/>
    <w:rsid w:val="001978D6"/>
    <w:rsid w:val="00197CA1"/>
    <w:rsid w:val="001A0161"/>
    <w:rsid w:val="001A0C70"/>
    <w:rsid w:val="001A0D1B"/>
    <w:rsid w:val="001A1248"/>
    <w:rsid w:val="001A164F"/>
    <w:rsid w:val="001A16E3"/>
    <w:rsid w:val="001A20A4"/>
    <w:rsid w:val="001A23BF"/>
    <w:rsid w:val="001A25A4"/>
    <w:rsid w:val="001A2D0F"/>
    <w:rsid w:val="001A2FD1"/>
    <w:rsid w:val="001A361A"/>
    <w:rsid w:val="001A39B6"/>
    <w:rsid w:val="001A3DC9"/>
    <w:rsid w:val="001A3FE5"/>
    <w:rsid w:val="001A4993"/>
    <w:rsid w:val="001A4C50"/>
    <w:rsid w:val="001A4D87"/>
    <w:rsid w:val="001A584B"/>
    <w:rsid w:val="001A5A84"/>
    <w:rsid w:val="001A64B7"/>
    <w:rsid w:val="001A6EB1"/>
    <w:rsid w:val="001A7AA0"/>
    <w:rsid w:val="001B04BD"/>
    <w:rsid w:val="001B0930"/>
    <w:rsid w:val="001B0F1D"/>
    <w:rsid w:val="001B14F8"/>
    <w:rsid w:val="001B1B39"/>
    <w:rsid w:val="001B1D0B"/>
    <w:rsid w:val="001B217B"/>
    <w:rsid w:val="001B241C"/>
    <w:rsid w:val="001B2F8E"/>
    <w:rsid w:val="001B3136"/>
    <w:rsid w:val="001B328D"/>
    <w:rsid w:val="001B35D3"/>
    <w:rsid w:val="001B386D"/>
    <w:rsid w:val="001B3CC4"/>
    <w:rsid w:val="001B4242"/>
    <w:rsid w:val="001B4877"/>
    <w:rsid w:val="001B4B8E"/>
    <w:rsid w:val="001B4E0F"/>
    <w:rsid w:val="001B5295"/>
    <w:rsid w:val="001B56F1"/>
    <w:rsid w:val="001B5838"/>
    <w:rsid w:val="001B6219"/>
    <w:rsid w:val="001B62E0"/>
    <w:rsid w:val="001B6829"/>
    <w:rsid w:val="001B6A4E"/>
    <w:rsid w:val="001B6A50"/>
    <w:rsid w:val="001B6D1E"/>
    <w:rsid w:val="001B7069"/>
    <w:rsid w:val="001B723A"/>
    <w:rsid w:val="001C0996"/>
    <w:rsid w:val="001C1174"/>
    <w:rsid w:val="001C1DED"/>
    <w:rsid w:val="001C1EB5"/>
    <w:rsid w:val="001C32DB"/>
    <w:rsid w:val="001C3C31"/>
    <w:rsid w:val="001C427A"/>
    <w:rsid w:val="001C4C6A"/>
    <w:rsid w:val="001C4CF2"/>
    <w:rsid w:val="001C4F9A"/>
    <w:rsid w:val="001C64CB"/>
    <w:rsid w:val="001C652A"/>
    <w:rsid w:val="001C6D45"/>
    <w:rsid w:val="001C7150"/>
    <w:rsid w:val="001C7462"/>
    <w:rsid w:val="001C74E2"/>
    <w:rsid w:val="001D0539"/>
    <w:rsid w:val="001D0A27"/>
    <w:rsid w:val="001D1518"/>
    <w:rsid w:val="001D1B38"/>
    <w:rsid w:val="001D20B1"/>
    <w:rsid w:val="001D2366"/>
    <w:rsid w:val="001D254F"/>
    <w:rsid w:val="001D265D"/>
    <w:rsid w:val="001D28DA"/>
    <w:rsid w:val="001D322D"/>
    <w:rsid w:val="001D34C9"/>
    <w:rsid w:val="001D3535"/>
    <w:rsid w:val="001D4186"/>
    <w:rsid w:val="001D4390"/>
    <w:rsid w:val="001D4B12"/>
    <w:rsid w:val="001D56C4"/>
    <w:rsid w:val="001E0695"/>
    <w:rsid w:val="001E0771"/>
    <w:rsid w:val="001E0D31"/>
    <w:rsid w:val="001E0E0A"/>
    <w:rsid w:val="001E168C"/>
    <w:rsid w:val="001E1841"/>
    <w:rsid w:val="001E1A55"/>
    <w:rsid w:val="001E1BDB"/>
    <w:rsid w:val="001E1C2C"/>
    <w:rsid w:val="001E233C"/>
    <w:rsid w:val="001E2E07"/>
    <w:rsid w:val="001E3AB6"/>
    <w:rsid w:val="001E3EDB"/>
    <w:rsid w:val="001E5820"/>
    <w:rsid w:val="001E60E1"/>
    <w:rsid w:val="001F047D"/>
    <w:rsid w:val="001F074D"/>
    <w:rsid w:val="001F086E"/>
    <w:rsid w:val="001F0A0F"/>
    <w:rsid w:val="001F0DFA"/>
    <w:rsid w:val="001F10D4"/>
    <w:rsid w:val="001F124B"/>
    <w:rsid w:val="001F26E2"/>
    <w:rsid w:val="001F2E36"/>
    <w:rsid w:val="001F304A"/>
    <w:rsid w:val="001F320C"/>
    <w:rsid w:val="001F3DA7"/>
    <w:rsid w:val="001F3F23"/>
    <w:rsid w:val="001F4427"/>
    <w:rsid w:val="001F4E80"/>
    <w:rsid w:val="001F4F5C"/>
    <w:rsid w:val="001F526F"/>
    <w:rsid w:val="001F7143"/>
    <w:rsid w:val="001F747D"/>
    <w:rsid w:val="001F7587"/>
    <w:rsid w:val="001F75E4"/>
    <w:rsid w:val="001F7B66"/>
    <w:rsid w:val="001F7D90"/>
    <w:rsid w:val="00200490"/>
    <w:rsid w:val="0020053B"/>
    <w:rsid w:val="00201231"/>
    <w:rsid w:val="002016B8"/>
    <w:rsid w:val="00201769"/>
    <w:rsid w:val="00201B55"/>
    <w:rsid w:val="00201F0A"/>
    <w:rsid w:val="0020207C"/>
    <w:rsid w:val="00202E8A"/>
    <w:rsid w:val="00202F86"/>
    <w:rsid w:val="00203049"/>
    <w:rsid w:val="0020319E"/>
    <w:rsid w:val="00203240"/>
    <w:rsid w:val="002037A3"/>
    <w:rsid w:val="00203898"/>
    <w:rsid w:val="0020467B"/>
    <w:rsid w:val="00205BAF"/>
    <w:rsid w:val="00205F0B"/>
    <w:rsid w:val="0020611C"/>
    <w:rsid w:val="00206A63"/>
    <w:rsid w:val="00207519"/>
    <w:rsid w:val="00207563"/>
    <w:rsid w:val="00207CF5"/>
    <w:rsid w:val="00207CFA"/>
    <w:rsid w:val="00210A7B"/>
    <w:rsid w:val="00210AD6"/>
    <w:rsid w:val="00210CA6"/>
    <w:rsid w:val="00210E2C"/>
    <w:rsid w:val="00211588"/>
    <w:rsid w:val="002118BE"/>
    <w:rsid w:val="002119D9"/>
    <w:rsid w:val="00213777"/>
    <w:rsid w:val="00213F7B"/>
    <w:rsid w:val="0021420A"/>
    <w:rsid w:val="00215C7A"/>
    <w:rsid w:val="00215D28"/>
    <w:rsid w:val="0021642A"/>
    <w:rsid w:val="0021698A"/>
    <w:rsid w:val="00216ED1"/>
    <w:rsid w:val="002172A6"/>
    <w:rsid w:val="00217310"/>
    <w:rsid w:val="00217546"/>
    <w:rsid w:val="0021775F"/>
    <w:rsid w:val="00217D7F"/>
    <w:rsid w:val="002203D2"/>
    <w:rsid w:val="0022166D"/>
    <w:rsid w:val="002218B9"/>
    <w:rsid w:val="00222A6F"/>
    <w:rsid w:val="00223565"/>
    <w:rsid w:val="00223C78"/>
    <w:rsid w:val="00223D57"/>
    <w:rsid w:val="00224338"/>
    <w:rsid w:val="0022497E"/>
    <w:rsid w:val="00224A26"/>
    <w:rsid w:val="00224C1D"/>
    <w:rsid w:val="00224D49"/>
    <w:rsid w:val="002259B7"/>
    <w:rsid w:val="00226188"/>
    <w:rsid w:val="00226967"/>
    <w:rsid w:val="00226AEE"/>
    <w:rsid w:val="00226B3A"/>
    <w:rsid w:val="00226EC2"/>
    <w:rsid w:val="00226F7A"/>
    <w:rsid w:val="002275AF"/>
    <w:rsid w:val="00227E73"/>
    <w:rsid w:val="00227E9E"/>
    <w:rsid w:val="0023018D"/>
    <w:rsid w:val="00230419"/>
    <w:rsid w:val="00230D44"/>
    <w:rsid w:val="002318DD"/>
    <w:rsid w:val="00231FE7"/>
    <w:rsid w:val="002320AC"/>
    <w:rsid w:val="00232838"/>
    <w:rsid w:val="0023295D"/>
    <w:rsid w:val="00232F79"/>
    <w:rsid w:val="002331FB"/>
    <w:rsid w:val="0023329F"/>
    <w:rsid w:val="00233494"/>
    <w:rsid w:val="002334AD"/>
    <w:rsid w:val="0023370C"/>
    <w:rsid w:val="00234279"/>
    <w:rsid w:val="00234351"/>
    <w:rsid w:val="00234882"/>
    <w:rsid w:val="00234CB8"/>
    <w:rsid w:val="00234E40"/>
    <w:rsid w:val="00234E48"/>
    <w:rsid w:val="002351AD"/>
    <w:rsid w:val="0023542A"/>
    <w:rsid w:val="00235D27"/>
    <w:rsid w:val="00237097"/>
    <w:rsid w:val="00237E79"/>
    <w:rsid w:val="002403D7"/>
    <w:rsid w:val="00240AA4"/>
    <w:rsid w:val="00240AA5"/>
    <w:rsid w:val="00240B19"/>
    <w:rsid w:val="00240BBF"/>
    <w:rsid w:val="00240FDD"/>
    <w:rsid w:val="00241255"/>
    <w:rsid w:val="00241418"/>
    <w:rsid w:val="00241536"/>
    <w:rsid w:val="00241698"/>
    <w:rsid w:val="002416D9"/>
    <w:rsid w:val="002417D2"/>
    <w:rsid w:val="00241FE8"/>
    <w:rsid w:val="00243A86"/>
    <w:rsid w:val="00244429"/>
    <w:rsid w:val="002445BB"/>
    <w:rsid w:val="00244DFD"/>
    <w:rsid w:val="0024522D"/>
    <w:rsid w:val="002469C1"/>
    <w:rsid w:val="002469C6"/>
    <w:rsid w:val="00246E4B"/>
    <w:rsid w:val="00247595"/>
    <w:rsid w:val="00247A70"/>
    <w:rsid w:val="00247DA6"/>
    <w:rsid w:val="00250ED1"/>
    <w:rsid w:val="0025118B"/>
    <w:rsid w:val="00252F65"/>
    <w:rsid w:val="002536BF"/>
    <w:rsid w:val="00254510"/>
    <w:rsid w:val="00254BB4"/>
    <w:rsid w:val="002551BB"/>
    <w:rsid w:val="0025542B"/>
    <w:rsid w:val="00255568"/>
    <w:rsid w:val="0025644F"/>
    <w:rsid w:val="00256A8D"/>
    <w:rsid w:val="00256A9C"/>
    <w:rsid w:val="00257187"/>
    <w:rsid w:val="00257B85"/>
    <w:rsid w:val="0026033E"/>
    <w:rsid w:val="002603F8"/>
    <w:rsid w:val="00260789"/>
    <w:rsid w:val="00260A60"/>
    <w:rsid w:val="00261346"/>
    <w:rsid w:val="0026180D"/>
    <w:rsid w:val="00261E09"/>
    <w:rsid w:val="00261E8B"/>
    <w:rsid w:val="002621E5"/>
    <w:rsid w:val="00262FD3"/>
    <w:rsid w:val="00263E7F"/>
    <w:rsid w:val="00264547"/>
    <w:rsid w:val="00265072"/>
    <w:rsid w:val="002655DB"/>
    <w:rsid w:val="002659F2"/>
    <w:rsid w:val="00270F58"/>
    <w:rsid w:val="00271299"/>
    <w:rsid w:val="00271BA5"/>
    <w:rsid w:val="00272029"/>
    <w:rsid w:val="00272218"/>
    <w:rsid w:val="00272EEE"/>
    <w:rsid w:val="002732A5"/>
    <w:rsid w:val="00273699"/>
    <w:rsid w:val="00273BD9"/>
    <w:rsid w:val="00274D5B"/>
    <w:rsid w:val="0027509D"/>
    <w:rsid w:val="0027517E"/>
    <w:rsid w:val="00275B3D"/>
    <w:rsid w:val="00275E1A"/>
    <w:rsid w:val="0027614B"/>
    <w:rsid w:val="00276DEC"/>
    <w:rsid w:val="00277313"/>
    <w:rsid w:val="00277779"/>
    <w:rsid w:val="0027778C"/>
    <w:rsid w:val="00277791"/>
    <w:rsid w:val="00277C10"/>
    <w:rsid w:val="00277CC5"/>
    <w:rsid w:val="00277D58"/>
    <w:rsid w:val="00277D9A"/>
    <w:rsid w:val="00277EAD"/>
    <w:rsid w:val="00280395"/>
    <w:rsid w:val="0028073F"/>
    <w:rsid w:val="0028104F"/>
    <w:rsid w:val="0028135C"/>
    <w:rsid w:val="002823AF"/>
    <w:rsid w:val="00282725"/>
    <w:rsid w:val="002828A8"/>
    <w:rsid w:val="00282BE3"/>
    <w:rsid w:val="0028306B"/>
    <w:rsid w:val="0028348C"/>
    <w:rsid w:val="002845F2"/>
    <w:rsid w:val="00284677"/>
    <w:rsid w:val="00284839"/>
    <w:rsid w:val="00284881"/>
    <w:rsid w:val="0028492E"/>
    <w:rsid w:val="00285B30"/>
    <w:rsid w:val="00285EFF"/>
    <w:rsid w:val="0028649C"/>
    <w:rsid w:val="00286724"/>
    <w:rsid w:val="002876BA"/>
    <w:rsid w:val="00287DD0"/>
    <w:rsid w:val="00290459"/>
    <w:rsid w:val="002905A9"/>
    <w:rsid w:val="00290CCC"/>
    <w:rsid w:val="00291C72"/>
    <w:rsid w:val="0029250F"/>
    <w:rsid w:val="00293D85"/>
    <w:rsid w:val="0029405C"/>
    <w:rsid w:val="002948A7"/>
    <w:rsid w:val="0029497B"/>
    <w:rsid w:val="00294A42"/>
    <w:rsid w:val="0029579A"/>
    <w:rsid w:val="002958B7"/>
    <w:rsid w:val="00295FE3"/>
    <w:rsid w:val="002966BD"/>
    <w:rsid w:val="0029686E"/>
    <w:rsid w:val="002977E1"/>
    <w:rsid w:val="002A0024"/>
    <w:rsid w:val="002A00D2"/>
    <w:rsid w:val="002A04A5"/>
    <w:rsid w:val="002A0661"/>
    <w:rsid w:val="002A06DF"/>
    <w:rsid w:val="002A0FA1"/>
    <w:rsid w:val="002A155E"/>
    <w:rsid w:val="002A2667"/>
    <w:rsid w:val="002A2845"/>
    <w:rsid w:val="002A30C6"/>
    <w:rsid w:val="002A330E"/>
    <w:rsid w:val="002A35B1"/>
    <w:rsid w:val="002A3716"/>
    <w:rsid w:val="002A3E82"/>
    <w:rsid w:val="002A451B"/>
    <w:rsid w:val="002A4EC1"/>
    <w:rsid w:val="002A58B5"/>
    <w:rsid w:val="002A60F5"/>
    <w:rsid w:val="002A626C"/>
    <w:rsid w:val="002A6B0A"/>
    <w:rsid w:val="002A6DDD"/>
    <w:rsid w:val="002A6E55"/>
    <w:rsid w:val="002A7286"/>
    <w:rsid w:val="002A76ED"/>
    <w:rsid w:val="002A7FE1"/>
    <w:rsid w:val="002B08F5"/>
    <w:rsid w:val="002B11C9"/>
    <w:rsid w:val="002B1278"/>
    <w:rsid w:val="002B210D"/>
    <w:rsid w:val="002B28B5"/>
    <w:rsid w:val="002B28EF"/>
    <w:rsid w:val="002B317C"/>
    <w:rsid w:val="002B3A05"/>
    <w:rsid w:val="002B45BA"/>
    <w:rsid w:val="002B45C4"/>
    <w:rsid w:val="002B47D0"/>
    <w:rsid w:val="002B4C04"/>
    <w:rsid w:val="002B4CB1"/>
    <w:rsid w:val="002B5B42"/>
    <w:rsid w:val="002B65CC"/>
    <w:rsid w:val="002B6E79"/>
    <w:rsid w:val="002B6F1A"/>
    <w:rsid w:val="002B700A"/>
    <w:rsid w:val="002B731A"/>
    <w:rsid w:val="002B7505"/>
    <w:rsid w:val="002B7570"/>
    <w:rsid w:val="002C0040"/>
    <w:rsid w:val="002C04D1"/>
    <w:rsid w:val="002C051B"/>
    <w:rsid w:val="002C0801"/>
    <w:rsid w:val="002C0C55"/>
    <w:rsid w:val="002C19B2"/>
    <w:rsid w:val="002C1BF8"/>
    <w:rsid w:val="002C259B"/>
    <w:rsid w:val="002C259E"/>
    <w:rsid w:val="002C289D"/>
    <w:rsid w:val="002C29EE"/>
    <w:rsid w:val="002C2F5A"/>
    <w:rsid w:val="002C3454"/>
    <w:rsid w:val="002C3A14"/>
    <w:rsid w:val="002C429F"/>
    <w:rsid w:val="002C4666"/>
    <w:rsid w:val="002C4CC8"/>
    <w:rsid w:val="002C5228"/>
    <w:rsid w:val="002C55BA"/>
    <w:rsid w:val="002C5675"/>
    <w:rsid w:val="002C5896"/>
    <w:rsid w:val="002C5B10"/>
    <w:rsid w:val="002C6A13"/>
    <w:rsid w:val="002C7845"/>
    <w:rsid w:val="002D06C2"/>
    <w:rsid w:val="002D13FF"/>
    <w:rsid w:val="002D161F"/>
    <w:rsid w:val="002D1BF3"/>
    <w:rsid w:val="002D2225"/>
    <w:rsid w:val="002D2B0F"/>
    <w:rsid w:val="002D2EE8"/>
    <w:rsid w:val="002D2F24"/>
    <w:rsid w:val="002D390E"/>
    <w:rsid w:val="002D3B90"/>
    <w:rsid w:val="002D3D79"/>
    <w:rsid w:val="002D3F6F"/>
    <w:rsid w:val="002D43CC"/>
    <w:rsid w:val="002D4642"/>
    <w:rsid w:val="002D467F"/>
    <w:rsid w:val="002D46B1"/>
    <w:rsid w:val="002D505B"/>
    <w:rsid w:val="002D51EE"/>
    <w:rsid w:val="002D53A8"/>
    <w:rsid w:val="002D64D5"/>
    <w:rsid w:val="002D6506"/>
    <w:rsid w:val="002D6D75"/>
    <w:rsid w:val="002D757C"/>
    <w:rsid w:val="002D7AD2"/>
    <w:rsid w:val="002D7E7A"/>
    <w:rsid w:val="002E02B2"/>
    <w:rsid w:val="002E03C3"/>
    <w:rsid w:val="002E044C"/>
    <w:rsid w:val="002E0934"/>
    <w:rsid w:val="002E0AC9"/>
    <w:rsid w:val="002E0D8B"/>
    <w:rsid w:val="002E1BA6"/>
    <w:rsid w:val="002E2212"/>
    <w:rsid w:val="002E2AC4"/>
    <w:rsid w:val="002E2C5B"/>
    <w:rsid w:val="002E2DF4"/>
    <w:rsid w:val="002E2F19"/>
    <w:rsid w:val="002E35E1"/>
    <w:rsid w:val="002E3DC8"/>
    <w:rsid w:val="002E4296"/>
    <w:rsid w:val="002E4940"/>
    <w:rsid w:val="002E4941"/>
    <w:rsid w:val="002E4E55"/>
    <w:rsid w:val="002E51C2"/>
    <w:rsid w:val="002E5679"/>
    <w:rsid w:val="002E62B7"/>
    <w:rsid w:val="002E6355"/>
    <w:rsid w:val="002E6421"/>
    <w:rsid w:val="002E6717"/>
    <w:rsid w:val="002E6F8B"/>
    <w:rsid w:val="002F0001"/>
    <w:rsid w:val="002F02D9"/>
    <w:rsid w:val="002F0894"/>
    <w:rsid w:val="002F0922"/>
    <w:rsid w:val="002F0A80"/>
    <w:rsid w:val="002F2491"/>
    <w:rsid w:val="002F2F58"/>
    <w:rsid w:val="002F3610"/>
    <w:rsid w:val="002F3CE8"/>
    <w:rsid w:val="002F3DD7"/>
    <w:rsid w:val="002F49F6"/>
    <w:rsid w:val="002F508F"/>
    <w:rsid w:val="002F5418"/>
    <w:rsid w:val="002F5678"/>
    <w:rsid w:val="002F62AF"/>
    <w:rsid w:val="002F6540"/>
    <w:rsid w:val="002F69E0"/>
    <w:rsid w:val="002F6B9A"/>
    <w:rsid w:val="003002D3"/>
    <w:rsid w:val="00300577"/>
    <w:rsid w:val="00300987"/>
    <w:rsid w:val="00300AC8"/>
    <w:rsid w:val="00300C12"/>
    <w:rsid w:val="0030120E"/>
    <w:rsid w:val="00301513"/>
    <w:rsid w:val="0030154F"/>
    <w:rsid w:val="00301FA2"/>
    <w:rsid w:val="00302ED4"/>
    <w:rsid w:val="0030423B"/>
    <w:rsid w:val="0030441C"/>
    <w:rsid w:val="003044C4"/>
    <w:rsid w:val="00304847"/>
    <w:rsid w:val="00304A20"/>
    <w:rsid w:val="00304BC1"/>
    <w:rsid w:val="00304C4E"/>
    <w:rsid w:val="00306AB1"/>
    <w:rsid w:val="00306AC2"/>
    <w:rsid w:val="003070D5"/>
    <w:rsid w:val="003073AC"/>
    <w:rsid w:val="0030766C"/>
    <w:rsid w:val="0030787C"/>
    <w:rsid w:val="00307BD0"/>
    <w:rsid w:val="0031010C"/>
    <w:rsid w:val="00310265"/>
    <w:rsid w:val="00310A9F"/>
    <w:rsid w:val="00310DB8"/>
    <w:rsid w:val="00311E0B"/>
    <w:rsid w:val="00311ED9"/>
    <w:rsid w:val="003123AA"/>
    <w:rsid w:val="00312442"/>
    <w:rsid w:val="00312E3C"/>
    <w:rsid w:val="0031388F"/>
    <w:rsid w:val="003139C8"/>
    <w:rsid w:val="00313BB6"/>
    <w:rsid w:val="00314443"/>
    <w:rsid w:val="00314923"/>
    <w:rsid w:val="00314AA1"/>
    <w:rsid w:val="00314DED"/>
    <w:rsid w:val="00314FC6"/>
    <w:rsid w:val="00315B19"/>
    <w:rsid w:val="003164EE"/>
    <w:rsid w:val="00316C6B"/>
    <w:rsid w:val="003172E8"/>
    <w:rsid w:val="00317798"/>
    <w:rsid w:val="00317CD2"/>
    <w:rsid w:val="00320765"/>
    <w:rsid w:val="00320B02"/>
    <w:rsid w:val="0032124E"/>
    <w:rsid w:val="003213E6"/>
    <w:rsid w:val="00321A6B"/>
    <w:rsid w:val="00321CC1"/>
    <w:rsid w:val="0032203F"/>
    <w:rsid w:val="0032289A"/>
    <w:rsid w:val="00322A0E"/>
    <w:rsid w:val="00322F4A"/>
    <w:rsid w:val="00323203"/>
    <w:rsid w:val="003234B4"/>
    <w:rsid w:val="00323C4D"/>
    <w:rsid w:val="003246A1"/>
    <w:rsid w:val="00324E23"/>
    <w:rsid w:val="00325007"/>
    <w:rsid w:val="00325309"/>
    <w:rsid w:val="0032573A"/>
    <w:rsid w:val="003269F4"/>
    <w:rsid w:val="00330928"/>
    <w:rsid w:val="00330FA8"/>
    <w:rsid w:val="003311F7"/>
    <w:rsid w:val="00331579"/>
    <w:rsid w:val="00332591"/>
    <w:rsid w:val="00333A71"/>
    <w:rsid w:val="00333D4B"/>
    <w:rsid w:val="00333E7B"/>
    <w:rsid w:val="00333FEC"/>
    <w:rsid w:val="003345E1"/>
    <w:rsid w:val="00334690"/>
    <w:rsid w:val="00335592"/>
    <w:rsid w:val="0033603A"/>
    <w:rsid w:val="003366E5"/>
    <w:rsid w:val="00336DCA"/>
    <w:rsid w:val="0033702D"/>
    <w:rsid w:val="003373C2"/>
    <w:rsid w:val="003373D2"/>
    <w:rsid w:val="003400CB"/>
    <w:rsid w:val="0034023D"/>
    <w:rsid w:val="0034030A"/>
    <w:rsid w:val="0034062D"/>
    <w:rsid w:val="0034074C"/>
    <w:rsid w:val="00340C77"/>
    <w:rsid w:val="00341848"/>
    <w:rsid w:val="00341BF2"/>
    <w:rsid w:val="00341F1F"/>
    <w:rsid w:val="003427CE"/>
    <w:rsid w:val="00342B50"/>
    <w:rsid w:val="00342C87"/>
    <w:rsid w:val="00342CB5"/>
    <w:rsid w:val="003435D9"/>
    <w:rsid w:val="003437BA"/>
    <w:rsid w:val="00344097"/>
    <w:rsid w:val="00344130"/>
    <w:rsid w:val="0034584C"/>
    <w:rsid w:val="0034595A"/>
    <w:rsid w:val="00345C91"/>
    <w:rsid w:val="003461F7"/>
    <w:rsid w:val="00346D6C"/>
    <w:rsid w:val="0035044E"/>
    <w:rsid w:val="00350463"/>
    <w:rsid w:val="00350D0A"/>
    <w:rsid w:val="00350E27"/>
    <w:rsid w:val="003514A9"/>
    <w:rsid w:val="003522C7"/>
    <w:rsid w:val="003531DD"/>
    <w:rsid w:val="00353C2D"/>
    <w:rsid w:val="00354344"/>
    <w:rsid w:val="003554BF"/>
    <w:rsid w:val="00355940"/>
    <w:rsid w:val="00355E06"/>
    <w:rsid w:val="00355F36"/>
    <w:rsid w:val="00356511"/>
    <w:rsid w:val="0035668E"/>
    <w:rsid w:val="0035678A"/>
    <w:rsid w:val="00356EF4"/>
    <w:rsid w:val="00357627"/>
    <w:rsid w:val="00357AD2"/>
    <w:rsid w:val="003612E4"/>
    <w:rsid w:val="0036164F"/>
    <w:rsid w:val="0036194C"/>
    <w:rsid w:val="00361A21"/>
    <w:rsid w:val="00362D79"/>
    <w:rsid w:val="00362EEF"/>
    <w:rsid w:val="00363218"/>
    <w:rsid w:val="00363464"/>
    <w:rsid w:val="00363FCF"/>
    <w:rsid w:val="00364026"/>
    <w:rsid w:val="0036490A"/>
    <w:rsid w:val="00364C24"/>
    <w:rsid w:val="00364C5D"/>
    <w:rsid w:val="00365CC0"/>
    <w:rsid w:val="003662AE"/>
    <w:rsid w:val="00366E1E"/>
    <w:rsid w:val="00367118"/>
    <w:rsid w:val="00367693"/>
    <w:rsid w:val="00370203"/>
    <w:rsid w:val="00370344"/>
    <w:rsid w:val="00370B92"/>
    <w:rsid w:val="00370DCB"/>
    <w:rsid w:val="00370E79"/>
    <w:rsid w:val="00370FA2"/>
    <w:rsid w:val="00370FEE"/>
    <w:rsid w:val="003723C5"/>
    <w:rsid w:val="00372605"/>
    <w:rsid w:val="00375190"/>
    <w:rsid w:val="003756A2"/>
    <w:rsid w:val="00375A8C"/>
    <w:rsid w:val="00375EB9"/>
    <w:rsid w:val="003761E9"/>
    <w:rsid w:val="00376512"/>
    <w:rsid w:val="00376DD7"/>
    <w:rsid w:val="003770BF"/>
    <w:rsid w:val="003771A0"/>
    <w:rsid w:val="003772C8"/>
    <w:rsid w:val="003774BA"/>
    <w:rsid w:val="003779AA"/>
    <w:rsid w:val="00377B54"/>
    <w:rsid w:val="00380175"/>
    <w:rsid w:val="00381029"/>
    <w:rsid w:val="00381A6F"/>
    <w:rsid w:val="00381ABE"/>
    <w:rsid w:val="00382CF4"/>
    <w:rsid w:val="00383967"/>
    <w:rsid w:val="00384784"/>
    <w:rsid w:val="00384BB9"/>
    <w:rsid w:val="003859F0"/>
    <w:rsid w:val="00385ED4"/>
    <w:rsid w:val="0038627D"/>
    <w:rsid w:val="00386462"/>
    <w:rsid w:val="0038721E"/>
    <w:rsid w:val="00387537"/>
    <w:rsid w:val="0038789E"/>
    <w:rsid w:val="00387BC8"/>
    <w:rsid w:val="0039020E"/>
    <w:rsid w:val="00390B95"/>
    <w:rsid w:val="00390F61"/>
    <w:rsid w:val="00391166"/>
    <w:rsid w:val="003917F1"/>
    <w:rsid w:val="00391A53"/>
    <w:rsid w:val="00391FB1"/>
    <w:rsid w:val="0039282B"/>
    <w:rsid w:val="0039283E"/>
    <w:rsid w:val="0039299A"/>
    <w:rsid w:val="00393202"/>
    <w:rsid w:val="0039383F"/>
    <w:rsid w:val="00393EA0"/>
    <w:rsid w:val="00394002"/>
    <w:rsid w:val="003940FB"/>
    <w:rsid w:val="00394BD6"/>
    <w:rsid w:val="00395E14"/>
    <w:rsid w:val="00395E37"/>
    <w:rsid w:val="00396145"/>
    <w:rsid w:val="00396890"/>
    <w:rsid w:val="003973BA"/>
    <w:rsid w:val="00397CCD"/>
    <w:rsid w:val="00397DEF"/>
    <w:rsid w:val="003A02D4"/>
    <w:rsid w:val="003A0AEB"/>
    <w:rsid w:val="003A10C7"/>
    <w:rsid w:val="003A1336"/>
    <w:rsid w:val="003A15A7"/>
    <w:rsid w:val="003A183C"/>
    <w:rsid w:val="003A1F32"/>
    <w:rsid w:val="003A2019"/>
    <w:rsid w:val="003A20A0"/>
    <w:rsid w:val="003A2477"/>
    <w:rsid w:val="003A2AFB"/>
    <w:rsid w:val="003A3409"/>
    <w:rsid w:val="003A3C4B"/>
    <w:rsid w:val="003A3E15"/>
    <w:rsid w:val="003A49B0"/>
    <w:rsid w:val="003A5288"/>
    <w:rsid w:val="003A54B7"/>
    <w:rsid w:val="003A5D17"/>
    <w:rsid w:val="003A6384"/>
    <w:rsid w:val="003A677C"/>
    <w:rsid w:val="003A6906"/>
    <w:rsid w:val="003A6B59"/>
    <w:rsid w:val="003A6DC2"/>
    <w:rsid w:val="003A6F7C"/>
    <w:rsid w:val="003A72B5"/>
    <w:rsid w:val="003A7AC4"/>
    <w:rsid w:val="003A7E32"/>
    <w:rsid w:val="003B064A"/>
    <w:rsid w:val="003B1517"/>
    <w:rsid w:val="003B196D"/>
    <w:rsid w:val="003B2D5D"/>
    <w:rsid w:val="003B2F48"/>
    <w:rsid w:val="003B2F91"/>
    <w:rsid w:val="003B35D4"/>
    <w:rsid w:val="003B3D5F"/>
    <w:rsid w:val="003B3E92"/>
    <w:rsid w:val="003B46B4"/>
    <w:rsid w:val="003B46BC"/>
    <w:rsid w:val="003B4B18"/>
    <w:rsid w:val="003B4E28"/>
    <w:rsid w:val="003B5551"/>
    <w:rsid w:val="003B6488"/>
    <w:rsid w:val="003B6520"/>
    <w:rsid w:val="003B76AC"/>
    <w:rsid w:val="003B7BA9"/>
    <w:rsid w:val="003C05EC"/>
    <w:rsid w:val="003C0C6E"/>
    <w:rsid w:val="003C0EC6"/>
    <w:rsid w:val="003C16D4"/>
    <w:rsid w:val="003C190F"/>
    <w:rsid w:val="003C1E05"/>
    <w:rsid w:val="003C221E"/>
    <w:rsid w:val="003C2256"/>
    <w:rsid w:val="003C2581"/>
    <w:rsid w:val="003C2588"/>
    <w:rsid w:val="003C2D20"/>
    <w:rsid w:val="003C2E88"/>
    <w:rsid w:val="003C2FA1"/>
    <w:rsid w:val="003C369B"/>
    <w:rsid w:val="003C3E3C"/>
    <w:rsid w:val="003C4CD5"/>
    <w:rsid w:val="003C4DC5"/>
    <w:rsid w:val="003C4F23"/>
    <w:rsid w:val="003C5AC7"/>
    <w:rsid w:val="003C5AE5"/>
    <w:rsid w:val="003C6376"/>
    <w:rsid w:val="003C74BA"/>
    <w:rsid w:val="003C76E6"/>
    <w:rsid w:val="003C79C5"/>
    <w:rsid w:val="003C7A04"/>
    <w:rsid w:val="003D01D3"/>
    <w:rsid w:val="003D0EB5"/>
    <w:rsid w:val="003D17A6"/>
    <w:rsid w:val="003D1954"/>
    <w:rsid w:val="003D23AD"/>
    <w:rsid w:val="003D23C8"/>
    <w:rsid w:val="003D28A2"/>
    <w:rsid w:val="003D32A0"/>
    <w:rsid w:val="003D37EF"/>
    <w:rsid w:val="003D38C5"/>
    <w:rsid w:val="003D3C79"/>
    <w:rsid w:val="003D456A"/>
    <w:rsid w:val="003D470A"/>
    <w:rsid w:val="003D48FC"/>
    <w:rsid w:val="003D4A31"/>
    <w:rsid w:val="003D528E"/>
    <w:rsid w:val="003D52E9"/>
    <w:rsid w:val="003D5A60"/>
    <w:rsid w:val="003D5B72"/>
    <w:rsid w:val="003D639A"/>
    <w:rsid w:val="003D6A70"/>
    <w:rsid w:val="003D6AB5"/>
    <w:rsid w:val="003D74D2"/>
    <w:rsid w:val="003D74E9"/>
    <w:rsid w:val="003D7DE0"/>
    <w:rsid w:val="003D7F75"/>
    <w:rsid w:val="003E000C"/>
    <w:rsid w:val="003E079D"/>
    <w:rsid w:val="003E0D90"/>
    <w:rsid w:val="003E17A5"/>
    <w:rsid w:val="003E1C8D"/>
    <w:rsid w:val="003E22CD"/>
    <w:rsid w:val="003E2528"/>
    <w:rsid w:val="003E32BE"/>
    <w:rsid w:val="003E333A"/>
    <w:rsid w:val="003E3EE9"/>
    <w:rsid w:val="003E41D6"/>
    <w:rsid w:val="003E4564"/>
    <w:rsid w:val="003E4BF4"/>
    <w:rsid w:val="003E4E0B"/>
    <w:rsid w:val="003E695B"/>
    <w:rsid w:val="003E6A1A"/>
    <w:rsid w:val="003E7343"/>
    <w:rsid w:val="003E744B"/>
    <w:rsid w:val="003F0213"/>
    <w:rsid w:val="003F0448"/>
    <w:rsid w:val="003F044E"/>
    <w:rsid w:val="003F0945"/>
    <w:rsid w:val="003F09FB"/>
    <w:rsid w:val="003F0AB9"/>
    <w:rsid w:val="003F0D1C"/>
    <w:rsid w:val="003F0EDA"/>
    <w:rsid w:val="003F0F3D"/>
    <w:rsid w:val="003F19A2"/>
    <w:rsid w:val="003F1F24"/>
    <w:rsid w:val="003F207C"/>
    <w:rsid w:val="003F2CDE"/>
    <w:rsid w:val="003F31EE"/>
    <w:rsid w:val="003F322C"/>
    <w:rsid w:val="003F3A38"/>
    <w:rsid w:val="003F3AA7"/>
    <w:rsid w:val="003F40B8"/>
    <w:rsid w:val="003F4874"/>
    <w:rsid w:val="003F4D2B"/>
    <w:rsid w:val="003F5068"/>
    <w:rsid w:val="003F58FD"/>
    <w:rsid w:val="003F5AC6"/>
    <w:rsid w:val="003F5EE6"/>
    <w:rsid w:val="003F668A"/>
    <w:rsid w:val="003F67FC"/>
    <w:rsid w:val="004008AA"/>
    <w:rsid w:val="00400C06"/>
    <w:rsid w:val="00400CFD"/>
    <w:rsid w:val="00401A61"/>
    <w:rsid w:val="00401DA3"/>
    <w:rsid w:val="00401F7B"/>
    <w:rsid w:val="0040244E"/>
    <w:rsid w:val="00402B0E"/>
    <w:rsid w:val="004033BB"/>
    <w:rsid w:val="004048C4"/>
    <w:rsid w:val="00404922"/>
    <w:rsid w:val="00404AC4"/>
    <w:rsid w:val="00405189"/>
    <w:rsid w:val="0040591A"/>
    <w:rsid w:val="00406213"/>
    <w:rsid w:val="00406484"/>
    <w:rsid w:val="00406EB6"/>
    <w:rsid w:val="0040728D"/>
    <w:rsid w:val="00407F0B"/>
    <w:rsid w:val="0041041A"/>
    <w:rsid w:val="00410B1D"/>
    <w:rsid w:val="00410BAB"/>
    <w:rsid w:val="00410C62"/>
    <w:rsid w:val="0041136A"/>
    <w:rsid w:val="00411886"/>
    <w:rsid w:val="0041196A"/>
    <w:rsid w:val="00411B8F"/>
    <w:rsid w:val="004143F1"/>
    <w:rsid w:val="00414678"/>
    <w:rsid w:val="00414CB7"/>
    <w:rsid w:val="0041608F"/>
    <w:rsid w:val="0041615D"/>
    <w:rsid w:val="004161F5"/>
    <w:rsid w:val="004166F9"/>
    <w:rsid w:val="00416CB4"/>
    <w:rsid w:val="004171D5"/>
    <w:rsid w:val="00417260"/>
    <w:rsid w:val="00417A1A"/>
    <w:rsid w:val="00417E78"/>
    <w:rsid w:val="00420171"/>
    <w:rsid w:val="004202A0"/>
    <w:rsid w:val="0042050E"/>
    <w:rsid w:val="00420680"/>
    <w:rsid w:val="00420CA2"/>
    <w:rsid w:val="0042117F"/>
    <w:rsid w:val="00421232"/>
    <w:rsid w:val="00421373"/>
    <w:rsid w:val="004214D6"/>
    <w:rsid w:val="004216EE"/>
    <w:rsid w:val="00421ED4"/>
    <w:rsid w:val="004223BC"/>
    <w:rsid w:val="004223D5"/>
    <w:rsid w:val="00422638"/>
    <w:rsid w:val="00422BFF"/>
    <w:rsid w:val="00422CB4"/>
    <w:rsid w:val="00422E30"/>
    <w:rsid w:val="004230B1"/>
    <w:rsid w:val="00423F37"/>
    <w:rsid w:val="0042431D"/>
    <w:rsid w:val="00424594"/>
    <w:rsid w:val="0042573F"/>
    <w:rsid w:val="00425CDF"/>
    <w:rsid w:val="00426068"/>
    <w:rsid w:val="004265B7"/>
    <w:rsid w:val="00426639"/>
    <w:rsid w:val="00426A55"/>
    <w:rsid w:val="00426DB8"/>
    <w:rsid w:val="00426E67"/>
    <w:rsid w:val="0042743D"/>
    <w:rsid w:val="004300DE"/>
    <w:rsid w:val="004302E0"/>
    <w:rsid w:val="00430395"/>
    <w:rsid w:val="00430682"/>
    <w:rsid w:val="00431197"/>
    <w:rsid w:val="0043146B"/>
    <w:rsid w:val="00431EB9"/>
    <w:rsid w:val="00431F48"/>
    <w:rsid w:val="004322BD"/>
    <w:rsid w:val="00432644"/>
    <w:rsid w:val="004326AB"/>
    <w:rsid w:val="00432949"/>
    <w:rsid w:val="00433649"/>
    <w:rsid w:val="00433D40"/>
    <w:rsid w:val="00433EB7"/>
    <w:rsid w:val="004340D1"/>
    <w:rsid w:val="00434D2C"/>
    <w:rsid w:val="00435301"/>
    <w:rsid w:val="00435CA6"/>
    <w:rsid w:val="00435D76"/>
    <w:rsid w:val="00436BB4"/>
    <w:rsid w:val="00436D61"/>
    <w:rsid w:val="004374EE"/>
    <w:rsid w:val="00440448"/>
    <w:rsid w:val="00440CAC"/>
    <w:rsid w:val="00440E64"/>
    <w:rsid w:val="004412F9"/>
    <w:rsid w:val="004416AA"/>
    <w:rsid w:val="00441DA6"/>
    <w:rsid w:val="00441F37"/>
    <w:rsid w:val="0044225B"/>
    <w:rsid w:val="0044376F"/>
    <w:rsid w:val="00443B4C"/>
    <w:rsid w:val="00444449"/>
    <w:rsid w:val="004454DB"/>
    <w:rsid w:val="0044672E"/>
    <w:rsid w:val="00447321"/>
    <w:rsid w:val="004475C8"/>
    <w:rsid w:val="004475F4"/>
    <w:rsid w:val="00447CD7"/>
    <w:rsid w:val="00447FAB"/>
    <w:rsid w:val="00450FAA"/>
    <w:rsid w:val="0045146C"/>
    <w:rsid w:val="00451940"/>
    <w:rsid w:val="00451C51"/>
    <w:rsid w:val="00451DBB"/>
    <w:rsid w:val="00452000"/>
    <w:rsid w:val="00452BC8"/>
    <w:rsid w:val="00453025"/>
    <w:rsid w:val="00453618"/>
    <w:rsid w:val="00453B37"/>
    <w:rsid w:val="00453DC3"/>
    <w:rsid w:val="00453F4B"/>
    <w:rsid w:val="00454149"/>
    <w:rsid w:val="00454549"/>
    <w:rsid w:val="00454C61"/>
    <w:rsid w:val="00454F87"/>
    <w:rsid w:val="00455D3D"/>
    <w:rsid w:val="004560F7"/>
    <w:rsid w:val="0045709D"/>
    <w:rsid w:val="0045738D"/>
    <w:rsid w:val="00457E6F"/>
    <w:rsid w:val="004604EE"/>
    <w:rsid w:val="004607E6"/>
    <w:rsid w:val="00460961"/>
    <w:rsid w:val="00460ED6"/>
    <w:rsid w:val="004612CA"/>
    <w:rsid w:val="004613FC"/>
    <w:rsid w:val="004616EA"/>
    <w:rsid w:val="00462A88"/>
    <w:rsid w:val="00462EBE"/>
    <w:rsid w:val="00462F7D"/>
    <w:rsid w:val="0046328B"/>
    <w:rsid w:val="00463636"/>
    <w:rsid w:val="004646D9"/>
    <w:rsid w:val="004648A9"/>
    <w:rsid w:val="00464AFD"/>
    <w:rsid w:val="00464F72"/>
    <w:rsid w:val="00465048"/>
    <w:rsid w:val="00465DB9"/>
    <w:rsid w:val="0046615C"/>
    <w:rsid w:val="00467850"/>
    <w:rsid w:val="0047005B"/>
    <w:rsid w:val="00470DF8"/>
    <w:rsid w:val="004715BB"/>
    <w:rsid w:val="00472179"/>
    <w:rsid w:val="00472367"/>
    <w:rsid w:val="00473672"/>
    <w:rsid w:val="00473A3E"/>
    <w:rsid w:val="004745B8"/>
    <w:rsid w:val="00474C76"/>
    <w:rsid w:val="0047576E"/>
    <w:rsid w:val="00475859"/>
    <w:rsid w:val="00475A99"/>
    <w:rsid w:val="004761D4"/>
    <w:rsid w:val="00476313"/>
    <w:rsid w:val="0047657F"/>
    <w:rsid w:val="00476C65"/>
    <w:rsid w:val="004775D7"/>
    <w:rsid w:val="004776C0"/>
    <w:rsid w:val="00480AB5"/>
    <w:rsid w:val="00480E37"/>
    <w:rsid w:val="00480E87"/>
    <w:rsid w:val="00481732"/>
    <w:rsid w:val="0048184E"/>
    <w:rsid w:val="00481B9F"/>
    <w:rsid w:val="00481EFF"/>
    <w:rsid w:val="004820D5"/>
    <w:rsid w:val="00482522"/>
    <w:rsid w:val="00482735"/>
    <w:rsid w:val="00482BC1"/>
    <w:rsid w:val="00482DD2"/>
    <w:rsid w:val="0048386A"/>
    <w:rsid w:val="00483C21"/>
    <w:rsid w:val="00483D40"/>
    <w:rsid w:val="0048420C"/>
    <w:rsid w:val="004846A4"/>
    <w:rsid w:val="00484C8A"/>
    <w:rsid w:val="00484D56"/>
    <w:rsid w:val="004854BE"/>
    <w:rsid w:val="004858C9"/>
    <w:rsid w:val="00485DBD"/>
    <w:rsid w:val="00486344"/>
    <w:rsid w:val="004869FB"/>
    <w:rsid w:val="00486EFB"/>
    <w:rsid w:val="00487018"/>
    <w:rsid w:val="004874E2"/>
    <w:rsid w:val="004877C0"/>
    <w:rsid w:val="00487FFA"/>
    <w:rsid w:val="0049000A"/>
    <w:rsid w:val="00490121"/>
    <w:rsid w:val="00490544"/>
    <w:rsid w:val="0049089A"/>
    <w:rsid w:val="00490EED"/>
    <w:rsid w:val="004923BF"/>
    <w:rsid w:val="00492470"/>
    <w:rsid w:val="0049251A"/>
    <w:rsid w:val="004926BE"/>
    <w:rsid w:val="004927D0"/>
    <w:rsid w:val="004928A1"/>
    <w:rsid w:val="00493148"/>
    <w:rsid w:val="004936D5"/>
    <w:rsid w:val="00493EEA"/>
    <w:rsid w:val="0049423B"/>
    <w:rsid w:val="00494A2B"/>
    <w:rsid w:val="00494C46"/>
    <w:rsid w:val="0049556A"/>
    <w:rsid w:val="00496826"/>
    <w:rsid w:val="00496CD4"/>
    <w:rsid w:val="00496F6C"/>
    <w:rsid w:val="004971F3"/>
    <w:rsid w:val="00497477"/>
    <w:rsid w:val="00497755"/>
    <w:rsid w:val="004A05F5"/>
    <w:rsid w:val="004A1502"/>
    <w:rsid w:val="004A1B14"/>
    <w:rsid w:val="004A1FD1"/>
    <w:rsid w:val="004A2525"/>
    <w:rsid w:val="004A25F8"/>
    <w:rsid w:val="004A28F1"/>
    <w:rsid w:val="004A35ED"/>
    <w:rsid w:val="004A3B7F"/>
    <w:rsid w:val="004A3D6F"/>
    <w:rsid w:val="004A3E77"/>
    <w:rsid w:val="004A4565"/>
    <w:rsid w:val="004A45C9"/>
    <w:rsid w:val="004A5311"/>
    <w:rsid w:val="004A5367"/>
    <w:rsid w:val="004A5733"/>
    <w:rsid w:val="004A63EC"/>
    <w:rsid w:val="004A6877"/>
    <w:rsid w:val="004A6BC3"/>
    <w:rsid w:val="004B0227"/>
    <w:rsid w:val="004B052C"/>
    <w:rsid w:val="004B0843"/>
    <w:rsid w:val="004B08DA"/>
    <w:rsid w:val="004B0C04"/>
    <w:rsid w:val="004B0EA1"/>
    <w:rsid w:val="004B0FE6"/>
    <w:rsid w:val="004B119E"/>
    <w:rsid w:val="004B1E68"/>
    <w:rsid w:val="004B2088"/>
    <w:rsid w:val="004B29A4"/>
    <w:rsid w:val="004B2DE5"/>
    <w:rsid w:val="004B3963"/>
    <w:rsid w:val="004B443C"/>
    <w:rsid w:val="004B47ED"/>
    <w:rsid w:val="004B5129"/>
    <w:rsid w:val="004B53FC"/>
    <w:rsid w:val="004B5C9C"/>
    <w:rsid w:val="004B6097"/>
    <w:rsid w:val="004B6CAE"/>
    <w:rsid w:val="004B73AC"/>
    <w:rsid w:val="004B7C6E"/>
    <w:rsid w:val="004B7D2C"/>
    <w:rsid w:val="004C0955"/>
    <w:rsid w:val="004C0BF2"/>
    <w:rsid w:val="004C1461"/>
    <w:rsid w:val="004C15E5"/>
    <w:rsid w:val="004C1CA9"/>
    <w:rsid w:val="004C1EDC"/>
    <w:rsid w:val="004C23E0"/>
    <w:rsid w:val="004C40C9"/>
    <w:rsid w:val="004C4A71"/>
    <w:rsid w:val="004C4D3C"/>
    <w:rsid w:val="004C5492"/>
    <w:rsid w:val="004C54CB"/>
    <w:rsid w:val="004C571C"/>
    <w:rsid w:val="004C6040"/>
    <w:rsid w:val="004C623A"/>
    <w:rsid w:val="004C6801"/>
    <w:rsid w:val="004C6D4D"/>
    <w:rsid w:val="004C7115"/>
    <w:rsid w:val="004C7310"/>
    <w:rsid w:val="004C7412"/>
    <w:rsid w:val="004C7756"/>
    <w:rsid w:val="004D028F"/>
    <w:rsid w:val="004D046C"/>
    <w:rsid w:val="004D0703"/>
    <w:rsid w:val="004D08C7"/>
    <w:rsid w:val="004D0DFE"/>
    <w:rsid w:val="004D2097"/>
    <w:rsid w:val="004D2CBE"/>
    <w:rsid w:val="004D3B70"/>
    <w:rsid w:val="004D41B5"/>
    <w:rsid w:val="004D4411"/>
    <w:rsid w:val="004D46DD"/>
    <w:rsid w:val="004D4C25"/>
    <w:rsid w:val="004D5016"/>
    <w:rsid w:val="004D51BA"/>
    <w:rsid w:val="004D53B3"/>
    <w:rsid w:val="004D57E5"/>
    <w:rsid w:val="004D6402"/>
    <w:rsid w:val="004D69B8"/>
    <w:rsid w:val="004D6CC8"/>
    <w:rsid w:val="004D7360"/>
    <w:rsid w:val="004E0D70"/>
    <w:rsid w:val="004E1050"/>
    <w:rsid w:val="004E12E8"/>
    <w:rsid w:val="004E1D66"/>
    <w:rsid w:val="004E272C"/>
    <w:rsid w:val="004E2AD1"/>
    <w:rsid w:val="004E2E27"/>
    <w:rsid w:val="004E2E4B"/>
    <w:rsid w:val="004E30B9"/>
    <w:rsid w:val="004E3605"/>
    <w:rsid w:val="004E453E"/>
    <w:rsid w:val="004E45D0"/>
    <w:rsid w:val="004E475A"/>
    <w:rsid w:val="004E4826"/>
    <w:rsid w:val="004E4AC6"/>
    <w:rsid w:val="004E4E77"/>
    <w:rsid w:val="004E505C"/>
    <w:rsid w:val="004E56E9"/>
    <w:rsid w:val="004E5983"/>
    <w:rsid w:val="004E5F71"/>
    <w:rsid w:val="004E65CF"/>
    <w:rsid w:val="004E6684"/>
    <w:rsid w:val="004E6E33"/>
    <w:rsid w:val="004E6EC7"/>
    <w:rsid w:val="004E6F2A"/>
    <w:rsid w:val="004E715E"/>
    <w:rsid w:val="004E77F5"/>
    <w:rsid w:val="004F09FC"/>
    <w:rsid w:val="004F124C"/>
    <w:rsid w:val="004F1264"/>
    <w:rsid w:val="004F12CF"/>
    <w:rsid w:val="004F13E3"/>
    <w:rsid w:val="004F146F"/>
    <w:rsid w:val="004F14CC"/>
    <w:rsid w:val="004F1E08"/>
    <w:rsid w:val="004F204D"/>
    <w:rsid w:val="004F207A"/>
    <w:rsid w:val="004F24CF"/>
    <w:rsid w:val="004F2752"/>
    <w:rsid w:val="004F29FC"/>
    <w:rsid w:val="004F38E4"/>
    <w:rsid w:val="004F4D3C"/>
    <w:rsid w:val="004F53B3"/>
    <w:rsid w:val="004F5FE3"/>
    <w:rsid w:val="004F6A90"/>
    <w:rsid w:val="004F79AB"/>
    <w:rsid w:val="004F7D3F"/>
    <w:rsid w:val="004F7DD9"/>
    <w:rsid w:val="00500742"/>
    <w:rsid w:val="005007C1"/>
    <w:rsid w:val="00500E91"/>
    <w:rsid w:val="005010F1"/>
    <w:rsid w:val="0050190C"/>
    <w:rsid w:val="00502AD0"/>
    <w:rsid w:val="00502CEE"/>
    <w:rsid w:val="00502D46"/>
    <w:rsid w:val="00503C40"/>
    <w:rsid w:val="00503FEB"/>
    <w:rsid w:val="00504019"/>
    <w:rsid w:val="005041F9"/>
    <w:rsid w:val="0050572F"/>
    <w:rsid w:val="005066FB"/>
    <w:rsid w:val="0050734B"/>
    <w:rsid w:val="005103BB"/>
    <w:rsid w:val="00510A11"/>
    <w:rsid w:val="00510F63"/>
    <w:rsid w:val="00511235"/>
    <w:rsid w:val="00511743"/>
    <w:rsid w:val="00511A61"/>
    <w:rsid w:val="00511EFA"/>
    <w:rsid w:val="00512216"/>
    <w:rsid w:val="005132EF"/>
    <w:rsid w:val="0051378C"/>
    <w:rsid w:val="00513793"/>
    <w:rsid w:val="00514844"/>
    <w:rsid w:val="00515132"/>
    <w:rsid w:val="0051534D"/>
    <w:rsid w:val="005153DE"/>
    <w:rsid w:val="00515762"/>
    <w:rsid w:val="00515B42"/>
    <w:rsid w:val="00516978"/>
    <w:rsid w:val="005173EF"/>
    <w:rsid w:val="00517C0B"/>
    <w:rsid w:val="005200F6"/>
    <w:rsid w:val="00520399"/>
    <w:rsid w:val="005204E6"/>
    <w:rsid w:val="00520583"/>
    <w:rsid w:val="00520A83"/>
    <w:rsid w:val="0052135D"/>
    <w:rsid w:val="005226C6"/>
    <w:rsid w:val="005238F5"/>
    <w:rsid w:val="00523B98"/>
    <w:rsid w:val="005244D3"/>
    <w:rsid w:val="00524AF7"/>
    <w:rsid w:val="00524E6E"/>
    <w:rsid w:val="005258C9"/>
    <w:rsid w:val="00525C38"/>
    <w:rsid w:val="0052617A"/>
    <w:rsid w:val="00526EC9"/>
    <w:rsid w:val="00527AB5"/>
    <w:rsid w:val="00527C19"/>
    <w:rsid w:val="00527D8F"/>
    <w:rsid w:val="00530BDF"/>
    <w:rsid w:val="00530F10"/>
    <w:rsid w:val="005317F1"/>
    <w:rsid w:val="005319AF"/>
    <w:rsid w:val="0053208C"/>
    <w:rsid w:val="005323FA"/>
    <w:rsid w:val="0053269F"/>
    <w:rsid w:val="005327AE"/>
    <w:rsid w:val="00532A97"/>
    <w:rsid w:val="00533A35"/>
    <w:rsid w:val="00533CCD"/>
    <w:rsid w:val="00534264"/>
    <w:rsid w:val="00534979"/>
    <w:rsid w:val="00534A17"/>
    <w:rsid w:val="00534C10"/>
    <w:rsid w:val="00535733"/>
    <w:rsid w:val="00535E61"/>
    <w:rsid w:val="005374BA"/>
    <w:rsid w:val="00537CE4"/>
    <w:rsid w:val="00540BD2"/>
    <w:rsid w:val="005412BC"/>
    <w:rsid w:val="005420C7"/>
    <w:rsid w:val="0054223B"/>
    <w:rsid w:val="005422FE"/>
    <w:rsid w:val="005425B4"/>
    <w:rsid w:val="005426B3"/>
    <w:rsid w:val="00543AF1"/>
    <w:rsid w:val="00543BD8"/>
    <w:rsid w:val="00544AD1"/>
    <w:rsid w:val="00544F6F"/>
    <w:rsid w:val="005455D1"/>
    <w:rsid w:val="00545EE8"/>
    <w:rsid w:val="0054603D"/>
    <w:rsid w:val="0054611C"/>
    <w:rsid w:val="00546459"/>
    <w:rsid w:val="00546EEF"/>
    <w:rsid w:val="00546F64"/>
    <w:rsid w:val="00547030"/>
    <w:rsid w:val="00547743"/>
    <w:rsid w:val="0055004B"/>
    <w:rsid w:val="005503D0"/>
    <w:rsid w:val="00550627"/>
    <w:rsid w:val="00550EE7"/>
    <w:rsid w:val="005514EA"/>
    <w:rsid w:val="00551597"/>
    <w:rsid w:val="00551694"/>
    <w:rsid w:val="0055179F"/>
    <w:rsid w:val="00551BDE"/>
    <w:rsid w:val="00551FB5"/>
    <w:rsid w:val="00553A5F"/>
    <w:rsid w:val="005544FB"/>
    <w:rsid w:val="00554573"/>
    <w:rsid w:val="0055483C"/>
    <w:rsid w:val="00555210"/>
    <w:rsid w:val="005552D2"/>
    <w:rsid w:val="00555381"/>
    <w:rsid w:val="00555AE7"/>
    <w:rsid w:val="00556038"/>
    <w:rsid w:val="005563C9"/>
    <w:rsid w:val="00556628"/>
    <w:rsid w:val="00557B15"/>
    <w:rsid w:val="00557D30"/>
    <w:rsid w:val="0056009A"/>
    <w:rsid w:val="0056025C"/>
    <w:rsid w:val="00560710"/>
    <w:rsid w:val="005607F9"/>
    <w:rsid w:val="00561282"/>
    <w:rsid w:val="00561511"/>
    <w:rsid w:val="005617EE"/>
    <w:rsid w:val="00561E12"/>
    <w:rsid w:val="005622AD"/>
    <w:rsid w:val="005629F3"/>
    <w:rsid w:val="00562B82"/>
    <w:rsid w:val="0056345E"/>
    <w:rsid w:val="005639ED"/>
    <w:rsid w:val="00564D61"/>
    <w:rsid w:val="00564F49"/>
    <w:rsid w:val="0056536A"/>
    <w:rsid w:val="00565C22"/>
    <w:rsid w:val="00567421"/>
    <w:rsid w:val="0056755A"/>
    <w:rsid w:val="005676C5"/>
    <w:rsid w:val="00567A16"/>
    <w:rsid w:val="005700F0"/>
    <w:rsid w:val="0057105A"/>
    <w:rsid w:val="00571829"/>
    <w:rsid w:val="00571AB9"/>
    <w:rsid w:val="00571E7C"/>
    <w:rsid w:val="00572CEE"/>
    <w:rsid w:val="00573967"/>
    <w:rsid w:val="00573DEE"/>
    <w:rsid w:val="00574450"/>
    <w:rsid w:val="00574BB9"/>
    <w:rsid w:val="00574E5F"/>
    <w:rsid w:val="0057544E"/>
    <w:rsid w:val="00575A51"/>
    <w:rsid w:val="00575CC4"/>
    <w:rsid w:val="00577034"/>
    <w:rsid w:val="0057735B"/>
    <w:rsid w:val="0058045C"/>
    <w:rsid w:val="0058071B"/>
    <w:rsid w:val="00580BAC"/>
    <w:rsid w:val="005811F8"/>
    <w:rsid w:val="00582178"/>
    <w:rsid w:val="00583555"/>
    <w:rsid w:val="005838BB"/>
    <w:rsid w:val="00583E5B"/>
    <w:rsid w:val="005840E9"/>
    <w:rsid w:val="005841B7"/>
    <w:rsid w:val="0058435E"/>
    <w:rsid w:val="00585281"/>
    <w:rsid w:val="005855E6"/>
    <w:rsid w:val="005857E6"/>
    <w:rsid w:val="00585BB6"/>
    <w:rsid w:val="00585D04"/>
    <w:rsid w:val="00586BBF"/>
    <w:rsid w:val="00586BC6"/>
    <w:rsid w:val="00586BD6"/>
    <w:rsid w:val="005913BA"/>
    <w:rsid w:val="0059151E"/>
    <w:rsid w:val="005915EC"/>
    <w:rsid w:val="00591FE1"/>
    <w:rsid w:val="0059243A"/>
    <w:rsid w:val="0059282D"/>
    <w:rsid w:val="00592DFD"/>
    <w:rsid w:val="00593540"/>
    <w:rsid w:val="00593C25"/>
    <w:rsid w:val="005940C3"/>
    <w:rsid w:val="00594AB2"/>
    <w:rsid w:val="005958BD"/>
    <w:rsid w:val="0059594D"/>
    <w:rsid w:val="00595A4B"/>
    <w:rsid w:val="00595C4A"/>
    <w:rsid w:val="00595E41"/>
    <w:rsid w:val="00596374"/>
    <w:rsid w:val="00596C11"/>
    <w:rsid w:val="00596C33"/>
    <w:rsid w:val="00596FCE"/>
    <w:rsid w:val="00597A4B"/>
    <w:rsid w:val="00597AAB"/>
    <w:rsid w:val="00597B41"/>
    <w:rsid w:val="00597CE0"/>
    <w:rsid w:val="00597D06"/>
    <w:rsid w:val="00597E5C"/>
    <w:rsid w:val="005A05DE"/>
    <w:rsid w:val="005A0CB0"/>
    <w:rsid w:val="005A1122"/>
    <w:rsid w:val="005A1377"/>
    <w:rsid w:val="005A17B1"/>
    <w:rsid w:val="005A1B51"/>
    <w:rsid w:val="005A26D9"/>
    <w:rsid w:val="005A30BB"/>
    <w:rsid w:val="005A34D8"/>
    <w:rsid w:val="005A3AE0"/>
    <w:rsid w:val="005A4047"/>
    <w:rsid w:val="005A4453"/>
    <w:rsid w:val="005A447A"/>
    <w:rsid w:val="005A515D"/>
    <w:rsid w:val="005A5261"/>
    <w:rsid w:val="005A5A16"/>
    <w:rsid w:val="005A6140"/>
    <w:rsid w:val="005A63B7"/>
    <w:rsid w:val="005A6E40"/>
    <w:rsid w:val="005A7631"/>
    <w:rsid w:val="005A78B3"/>
    <w:rsid w:val="005A7EE5"/>
    <w:rsid w:val="005B0C72"/>
    <w:rsid w:val="005B0CD3"/>
    <w:rsid w:val="005B0D06"/>
    <w:rsid w:val="005B13F7"/>
    <w:rsid w:val="005B1B1E"/>
    <w:rsid w:val="005B222D"/>
    <w:rsid w:val="005B2DAD"/>
    <w:rsid w:val="005B4034"/>
    <w:rsid w:val="005B40D7"/>
    <w:rsid w:val="005B43FA"/>
    <w:rsid w:val="005B5636"/>
    <w:rsid w:val="005B58FD"/>
    <w:rsid w:val="005B5BB1"/>
    <w:rsid w:val="005B6156"/>
    <w:rsid w:val="005B64A2"/>
    <w:rsid w:val="005B6658"/>
    <w:rsid w:val="005B7147"/>
    <w:rsid w:val="005B78E0"/>
    <w:rsid w:val="005C0BCE"/>
    <w:rsid w:val="005C10F9"/>
    <w:rsid w:val="005C1808"/>
    <w:rsid w:val="005C1EE7"/>
    <w:rsid w:val="005C20D2"/>
    <w:rsid w:val="005C23A1"/>
    <w:rsid w:val="005C2CC9"/>
    <w:rsid w:val="005C3B62"/>
    <w:rsid w:val="005C3C51"/>
    <w:rsid w:val="005C4DD8"/>
    <w:rsid w:val="005C5208"/>
    <w:rsid w:val="005C5490"/>
    <w:rsid w:val="005C5880"/>
    <w:rsid w:val="005C6CF3"/>
    <w:rsid w:val="005C6FB8"/>
    <w:rsid w:val="005C71D1"/>
    <w:rsid w:val="005C7544"/>
    <w:rsid w:val="005C79C1"/>
    <w:rsid w:val="005C7EC2"/>
    <w:rsid w:val="005D042F"/>
    <w:rsid w:val="005D0778"/>
    <w:rsid w:val="005D07C7"/>
    <w:rsid w:val="005D094B"/>
    <w:rsid w:val="005D0CD1"/>
    <w:rsid w:val="005D176B"/>
    <w:rsid w:val="005D1B7F"/>
    <w:rsid w:val="005D1C17"/>
    <w:rsid w:val="005D2535"/>
    <w:rsid w:val="005D272D"/>
    <w:rsid w:val="005D357E"/>
    <w:rsid w:val="005D3F76"/>
    <w:rsid w:val="005D446D"/>
    <w:rsid w:val="005D4501"/>
    <w:rsid w:val="005D550E"/>
    <w:rsid w:val="005D5945"/>
    <w:rsid w:val="005D6080"/>
    <w:rsid w:val="005D63C1"/>
    <w:rsid w:val="005D665D"/>
    <w:rsid w:val="005D66AE"/>
    <w:rsid w:val="005D6D2D"/>
    <w:rsid w:val="005D7566"/>
    <w:rsid w:val="005D7A52"/>
    <w:rsid w:val="005E02BF"/>
    <w:rsid w:val="005E0339"/>
    <w:rsid w:val="005E047A"/>
    <w:rsid w:val="005E0D29"/>
    <w:rsid w:val="005E0E12"/>
    <w:rsid w:val="005E0F19"/>
    <w:rsid w:val="005E1166"/>
    <w:rsid w:val="005E1649"/>
    <w:rsid w:val="005E164D"/>
    <w:rsid w:val="005E18CD"/>
    <w:rsid w:val="005E1DDF"/>
    <w:rsid w:val="005E2079"/>
    <w:rsid w:val="005E2BCF"/>
    <w:rsid w:val="005E3F85"/>
    <w:rsid w:val="005E4300"/>
    <w:rsid w:val="005E437B"/>
    <w:rsid w:val="005E4C5B"/>
    <w:rsid w:val="005E4E0E"/>
    <w:rsid w:val="005E5272"/>
    <w:rsid w:val="005E5D00"/>
    <w:rsid w:val="005E5DED"/>
    <w:rsid w:val="005E5FFE"/>
    <w:rsid w:val="005E60FE"/>
    <w:rsid w:val="005E7321"/>
    <w:rsid w:val="005E749D"/>
    <w:rsid w:val="005E7890"/>
    <w:rsid w:val="005E7D4B"/>
    <w:rsid w:val="005E7DD4"/>
    <w:rsid w:val="005E7F55"/>
    <w:rsid w:val="005F005B"/>
    <w:rsid w:val="005F064D"/>
    <w:rsid w:val="005F088E"/>
    <w:rsid w:val="005F0EFF"/>
    <w:rsid w:val="005F1C65"/>
    <w:rsid w:val="005F24A7"/>
    <w:rsid w:val="005F24AC"/>
    <w:rsid w:val="005F24F0"/>
    <w:rsid w:val="005F2D5B"/>
    <w:rsid w:val="005F3281"/>
    <w:rsid w:val="005F3A9B"/>
    <w:rsid w:val="005F440E"/>
    <w:rsid w:val="005F533A"/>
    <w:rsid w:val="005F57C5"/>
    <w:rsid w:val="005F5922"/>
    <w:rsid w:val="005F5A5C"/>
    <w:rsid w:val="005F5B77"/>
    <w:rsid w:val="005F5EB7"/>
    <w:rsid w:val="005F60E2"/>
    <w:rsid w:val="005F668E"/>
    <w:rsid w:val="005F7379"/>
    <w:rsid w:val="005F7B91"/>
    <w:rsid w:val="005F7C24"/>
    <w:rsid w:val="006006B8"/>
    <w:rsid w:val="0060079C"/>
    <w:rsid w:val="0060079D"/>
    <w:rsid w:val="00600B7A"/>
    <w:rsid w:val="00600DBF"/>
    <w:rsid w:val="006011A0"/>
    <w:rsid w:val="00601943"/>
    <w:rsid w:val="00601A90"/>
    <w:rsid w:val="00602F5B"/>
    <w:rsid w:val="006033A2"/>
    <w:rsid w:val="0060353A"/>
    <w:rsid w:val="00603ADA"/>
    <w:rsid w:val="00603BA0"/>
    <w:rsid w:val="00603E7F"/>
    <w:rsid w:val="006047EF"/>
    <w:rsid w:val="00604BF3"/>
    <w:rsid w:val="006050E3"/>
    <w:rsid w:val="0060562A"/>
    <w:rsid w:val="006067A4"/>
    <w:rsid w:val="00607234"/>
    <w:rsid w:val="0060726C"/>
    <w:rsid w:val="00607A41"/>
    <w:rsid w:val="00610014"/>
    <w:rsid w:val="006106F8"/>
    <w:rsid w:val="00610F18"/>
    <w:rsid w:val="00611318"/>
    <w:rsid w:val="006115E3"/>
    <w:rsid w:val="0061177E"/>
    <w:rsid w:val="00611B23"/>
    <w:rsid w:val="00611CF8"/>
    <w:rsid w:val="00611EB3"/>
    <w:rsid w:val="006125EB"/>
    <w:rsid w:val="006126D0"/>
    <w:rsid w:val="0061311B"/>
    <w:rsid w:val="0061348C"/>
    <w:rsid w:val="0061406F"/>
    <w:rsid w:val="0061517C"/>
    <w:rsid w:val="00615217"/>
    <w:rsid w:val="00615622"/>
    <w:rsid w:val="006162E8"/>
    <w:rsid w:val="0061733A"/>
    <w:rsid w:val="00617468"/>
    <w:rsid w:val="006175A0"/>
    <w:rsid w:val="0061766E"/>
    <w:rsid w:val="00617696"/>
    <w:rsid w:val="00617946"/>
    <w:rsid w:val="00620040"/>
    <w:rsid w:val="00620701"/>
    <w:rsid w:val="00620958"/>
    <w:rsid w:val="00620F69"/>
    <w:rsid w:val="00620FD8"/>
    <w:rsid w:val="00621F87"/>
    <w:rsid w:val="00622FF1"/>
    <w:rsid w:val="00623733"/>
    <w:rsid w:val="00623944"/>
    <w:rsid w:val="00623B14"/>
    <w:rsid w:val="0062457E"/>
    <w:rsid w:val="006249DB"/>
    <w:rsid w:val="006253F8"/>
    <w:rsid w:val="00625662"/>
    <w:rsid w:val="006256F5"/>
    <w:rsid w:val="00627570"/>
    <w:rsid w:val="0062777F"/>
    <w:rsid w:val="00627C92"/>
    <w:rsid w:val="006304C3"/>
    <w:rsid w:val="0063081E"/>
    <w:rsid w:val="00631344"/>
    <w:rsid w:val="00631D3A"/>
    <w:rsid w:val="00631E43"/>
    <w:rsid w:val="0063264C"/>
    <w:rsid w:val="0063352C"/>
    <w:rsid w:val="006337BA"/>
    <w:rsid w:val="00633A76"/>
    <w:rsid w:val="00633CD1"/>
    <w:rsid w:val="00633D80"/>
    <w:rsid w:val="00634657"/>
    <w:rsid w:val="00634C7B"/>
    <w:rsid w:val="00634D5A"/>
    <w:rsid w:val="006350E5"/>
    <w:rsid w:val="006355D2"/>
    <w:rsid w:val="00635A1F"/>
    <w:rsid w:val="00635E72"/>
    <w:rsid w:val="00636043"/>
    <w:rsid w:val="0063635E"/>
    <w:rsid w:val="00636B13"/>
    <w:rsid w:val="006372AD"/>
    <w:rsid w:val="006373E2"/>
    <w:rsid w:val="00637A69"/>
    <w:rsid w:val="006400D6"/>
    <w:rsid w:val="00640A11"/>
    <w:rsid w:val="00640FF5"/>
    <w:rsid w:val="006412D3"/>
    <w:rsid w:val="006412F9"/>
    <w:rsid w:val="00641412"/>
    <w:rsid w:val="0064185B"/>
    <w:rsid w:val="00641D68"/>
    <w:rsid w:val="00641FCD"/>
    <w:rsid w:val="00642BDD"/>
    <w:rsid w:val="00642E21"/>
    <w:rsid w:val="0064394D"/>
    <w:rsid w:val="00643C3B"/>
    <w:rsid w:val="00643D04"/>
    <w:rsid w:val="006442E3"/>
    <w:rsid w:val="00645B03"/>
    <w:rsid w:val="00645D83"/>
    <w:rsid w:val="00645FF3"/>
    <w:rsid w:val="00646112"/>
    <w:rsid w:val="0064625D"/>
    <w:rsid w:val="00646AC2"/>
    <w:rsid w:val="00646BD9"/>
    <w:rsid w:val="00647137"/>
    <w:rsid w:val="00647D83"/>
    <w:rsid w:val="0065024F"/>
    <w:rsid w:val="006502D7"/>
    <w:rsid w:val="00650C4A"/>
    <w:rsid w:val="00651156"/>
    <w:rsid w:val="00651637"/>
    <w:rsid w:val="0065164D"/>
    <w:rsid w:val="00651717"/>
    <w:rsid w:val="00651EFD"/>
    <w:rsid w:val="00651FBB"/>
    <w:rsid w:val="00652240"/>
    <w:rsid w:val="00652D14"/>
    <w:rsid w:val="00653452"/>
    <w:rsid w:val="00653970"/>
    <w:rsid w:val="00654A8E"/>
    <w:rsid w:val="00654BB6"/>
    <w:rsid w:val="00655295"/>
    <w:rsid w:val="00655DF2"/>
    <w:rsid w:val="006560E4"/>
    <w:rsid w:val="00656B13"/>
    <w:rsid w:val="00657D48"/>
    <w:rsid w:val="00657F02"/>
    <w:rsid w:val="006601C6"/>
    <w:rsid w:val="006609A7"/>
    <w:rsid w:val="00660DBE"/>
    <w:rsid w:val="00660F92"/>
    <w:rsid w:val="006613FC"/>
    <w:rsid w:val="006616B0"/>
    <w:rsid w:val="00661871"/>
    <w:rsid w:val="00661B63"/>
    <w:rsid w:val="0066206E"/>
    <w:rsid w:val="006623CD"/>
    <w:rsid w:val="0066257F"/>
    <w:rsid w:val="00663A0B"/>
    <w:rsid w:val="00663DE1"/>
    <w:rsid w:val="0066482A"/>
    <w:rsid w:val="00666840"/>
    <w:rsid w:val="006673D2"/>
    <w:rsid w:val="0066752D"/>
    <w:rsid w:val="00667D48"/>
    <w:rsid w:val="00667EB5"/>
    <w:rsid w:val="006701E1"/>
    <w:rsid w:val="0067045C"/>
    <w:rsid w:val="0067098E"/>
    <w:rsid w:val="00670FAE"/>
    <w:rsid w:val="00671754"/>
    <w:rsid w:val="00671DE7"/>
    <w:rsid w:val="00671E46"/>
    <w:rsid w:val="00671EF7"/>
    <w:rsid w:val="0067247C"/>
    <w:rsid w:val="0067270C"/>
    <w:rsid w:val="00672A51"/>
    <w:rsid w:val="00673425"/>
    <w:rsid w:val="00673429"/>
    <w:rsid w:val="00673A7A"/>
    <w:rsid w:val="00674832"/>
    <w:rsid w:val="006749CA"/>
    <w:rsid w:val="00674A07"/>
    <w:rsid w:val="00674C80"/>
    <w:rsid w:val="0067510B"/>
    <w:rsid w:val="00675174"/>
    <w:rsid w:val="0067534E"/>
    <w:rsid w:val="00675358"/>
    <w:rsid w:val="00675830"/>
    <w:rsid w:val="00675CAC"/>
    <w:rsid w:val="00676025"/>
    <w:rsid w:val="00676588"/>
    <w:rsid w:val="0067666C"/>
    <w:rsid w:val="006771BF"/>
    <w:rsid w:val="00677A57"/>
    <w:rsid w:val="00680187"/>
    <w:rsid w:val="006808A1"/>
    <w:rsid w:val="00680ED0"/>
    <w:rsid w:val="00680ED7"/>
    <w:rsid w:val="00682150"/>
    <w:rsid w:val="0068227D"/>
    <w:rsid w:val="0068244B"/>
    <w:rsid w:val="0068249C"/>
    <w:rsid w:val="00684149"/>
    <w:rsid w:val="0068466C"/>
    <w:rsid w:val="00684CC6"/>
    <w:rsid w:val="006852C0"/>
    <w:rsid w:val="006856C3"/>
    <w:rsid w:val="00685BD4"/>
    <w:rsid w:val="00685FE1"/>
    <w:rsid w:val="00686482"/>
    <w:rsid w:val="006864B0"/>
    <w:rsid w:val="00686B37"/>
    <w:rsid w:val="00686C8D"/>
    <w:rsid w:val="00686F10"/>
    <w:rsid w:val="0068735E"/>
    <w:rsid w:val="006874A1"/>
    <w:rsid w:val="0069036E"/>
    <w:rsid w:val="006908D3"/>
    <w:rsid w:val="00690D46"/>
    <w:rsid w:val="00690E47"/>
    <w:rsid w:val="0069108C"/>
    <w:rsid w:val="0069120B"/>
    <w:rsid w:val="00692700"/>
    <w:rsid w:val="00692A8F"/>
    <w:rsid w:val="00692F7D"/>
    <w:rsid w:val="006946DF"/>
    <w:rsid w:val="006951CB"/>
    <w:rsid w:val="00695838"/>
    <w:rsid w:val="006961E7"/>
    <w:rsid w:val="00696A53"/>
    <w:rsid w:val="00696DA4"/>
    <w:rsid w:val="00697403"/>
    <w:rsid w:val="006A031A"/>
    <w:rsid w:val="006A056B"/>
    <w:rsid w:val="006A06F4"/>
    <w:rsid w:val="006A0FC0"/>
    <w:rsid w:val="006A1474"/>
    <w:rsid w:val="006A1776"/>
    <w:rsid w:val="006A1D6D"/>
    <w:rsid w:val="006A2041"/>
    <w:rsid w:val="006A25AB"/>
    <w:rsid w:val="006A2DAA"/>
    <w:rsid w:val="006A31F5"/>
    <w:rsid w:val="006A3AE7"/>
    <w:rsid w:val="006A3B6E"/>
    <w:rsid w:val="006A3CA7"/>
    <w:rsid w:val="006A42B5"/>
    <w:rsid w:val="006A4C54"/>
    <w:rsid w:val="006A4CA2"/>
    <w:rsid w:val="006A587C"/>
    <w:rsid w:val="006A5BCC"/>
    <w:rsid w:val="006A5FA7"/>
    <w:rsid w:val="006A609A"/>
    <w:rsid w:val="006A72AB"/>
    <w:rsid w:val="006A7379"/>
    <w:rsid w:val="006A7526"/>
    <w:rsid w:val="006B009B"/>
    <w:rsid w:val="006B08CE"/>
    <w:rsid w:val="006B21AA"/>
    <w:rsid w:val="006B2C7F"/>
    <w:rsid w:val="006B392B"/>
    <w:rsid w:val="006B401E"/>
    <w:rsid w:val="006B4608"/>
    <w:rsid w:val="006B4AEC"/>
    <w:rsid w:val="006B56CA"/>
    <w:rsid w:val="006B580F"/>
    <w:rsid w:val="006B5ABF"/>
    <w:rsid w:val="006B60E8"/>
    <w:rsid w:val="006B6539"/>
    <w:rsid w:val="006B6C4C"/>
    <w:rsid w:val="006B782F"/>
    <w:rsid w:val="006B7EA2"/>
    <w:rsid w:val="006C029B"/>
    <w:rsid w:val="006C1DE1"/>
    <w:rsid w:val="006C1FBA"/>
    <w:rsid w:val="006C212E"/>
    <w:rsid w:val="006C2402"/>
    <w:rsid w:val="006C2918"/>
    <w:rsid w:val="006C3359"/>
    <w:rsid w:val="006C3753"/>
    <w:rsid w:val="006C3F86"/>
    <w:rsid w:val="006C43D9"/>
    <w:rsid w:val="006C4979"/>
    <w:rsid w:val="006C4BE6"/>
    <w:rsid w:val="006C508D"/>
    <w:rsid w:val="006C54CF"/>
    <w:rsid w:val="006C552B"/>
    <w:rsid w:val="006C5ADE"/>
    <w:rsid w:val="006C5C77"/>
    <w:rsid w:val="006C6432"/>
    <w:rsid w:val="006C684C"/>
    <w:rsid w:val="006C6C52"/>
    <w:rsid w:val="006C717E"/>
    <w:rsid w:val="006C7435"/>
    <w:rsid w:val="006D00D8"/>
    <w:rsid w:val="006D01DF"/>
    <w:rsid w:val="006D0D1C"/>
    <w:rsid w:val="006D0F01"/>
    <w:rsid w:val="006D0F1A"/>
    <w:rsid w:val="006D156C"/>
    <w:rsid w:val="006D1701"/>
    <w:rsid w:val="006D19BF"/>
    <w:rsid w:val="006D19D0"/>
    <w:rsid w:val="006D1A4E"/>
    <w:rsid w:val="006D1D80"/>
    <w:rsid w:val="006D1E80"/>
    <w:rsid w:val="006D2180"/>
    <w:rsid w:val="006D241F"/>
    <w:rsid w:val="006D2D7B"/>
    <w:rsid w:val="006D33D9"/>
    <w:rsid w:val="006D3828"/>
    <w:rsid w:val="006D3A5E"/>
    <w:rsid w:val="006D40B6"/>
    <w:rsid w:val="006D4742"/>
    <w:rsid w:val="006D4B3B"/>
    <w:rsid w:val="006D4DE6"/>
    <w:rsid w:val="006D4FFA"/>
    <w:rsid w:val="006D53B7"/>
    <w:rsid w:val="006D709D"/>
    <w:rsid w:val="006D71FC"/>
    <w:rsid w:val="006D7474"/>
    <w:rsid w:val="006D7852"/>
    <w:rsid w:val="006E09E5"/>
    <w:rsid w:val="006E0CCF"/>
    <w:rsid w:val="006E0E69"/>
    <w:rsid w:val="006E1390"/>
    <w:rsid w:val="006E1AF8"/>
    <w:rsid w:val="006E1B27"/>
    <w:rsid w:val="006E25B1"/>
    <w:rsid w:val="006E2FBF"/>
    <w:rsid w:val="006E3DAD"/>
    <w:rsid w:val="006E44E7"/>
    <w:rsid w:val="006E4B36"/>
    <w:rsid w:val="006E535E"/>
    <w:rsid w:val="006E5925"/>
    <w:rsid w:val="006E5EEB"/>
    <w:rsid w:val="006E5F4D"/>
    <w:rsid w:val="006E6011"/>
    <w:rsid w:val="006E6450"/>
    <w:rsid w:val="006E6634"/>
    <w:rsid w:val="006E66FA"/>
    <w:rsid w:val="006E69D5"/>
    <w:rsid w:val="006E6DC5"/>
    <w:rsid w:val="006E6E03"/>
    <w:rsid w:val="006E72EA"/>
    <w:rsid w:val="006F06A4"/>
    <w:rsid w:val="006F0D16"/>
    <w:rsid w:val="006F26AD"/>
    <w:rsid w:val="006F2822"/>
    <w:rsid w:val="006F49C2"/>
    <w:rsid w:val="006F572D"/>
    <w:rsid w:val="006F5B5C"/>
    <w:rsid w:val="006F6415"/>
    <w:rsid w:val="006F663C"/>
    <w:rsid w:val="006F7243"/>
    <w:rsid w:val="006F76B7"/>
    <w:rsid w:val="006F7BFE"/>
    <w:rsid w:val="00700F6C"/>
    <w:rsid w:val="007014F1"/>
    <w:rsid w:val="00701527"/>
    <w:rsid w:val="007025D2"/>
    <w:rsid w:val="00702AEA"/>
    <w:rsid w:val="0070382E"/>
    <w:rsid w:val="00704067"/>
    <w:rsid w:val="00705308"/>
    <w:rsid w:val="00705369"/>
    <w:rsid w:val="00705786"/>
    <w:rsid w:val="007062A2"/>
    <w:rsid w:val="007062BF"/>
    <w:rsid w:val="00706B54"/>
    <w:rsid w:val="00707949"/>
    <w:rsid w:val="007103FD"/>
    <w:rsid w:val="00710546"/>
    <w:rsid w:val="00710724"/>
    <w:rsid w:val="007107E0"/>
    <w:rsid w:val="00710BEF"/>
    <w:rsid w:val="00710C57"/>
    <w:rsid w:val="00710DF4"/>
    <w:rsid w:val="00711BD2"/>
    <w:rsid w:val="00711E3C"/>
    <w:rsid w:val="0071202B"/>
    <w:rsid w:val="00712D11"/>
    <w:rsid w:val="007139B9"/>
    <w:rsid w:val="00714176"/>
    <w:rsid w:val="007161A1"/>
    <w:rsid w:val="00716903"/>
    <w:rsid w:val="00716BDF"/>
    <w:rsid w:val="00717006"/>
    <w:rsid w:val="00717783"/>
    <w:rsid w:val="007178B0"/>
    <w:rsid w:val="007203ED"/>
    <w:rsid w:val="007204A7"/>
    <w:rsid w:val="00720C8D"/>
    <w:rsid w:val="00720D89"/>
    <w:rsid w:val="00720DF5"/>
    <w:rsid w:val="0072187A"/>
    <w:rsid w:val="00721BE3"/>
    <w:rsid w:val="0072202D"/>
    <w:rsid w:val="0072323E"/>
    <w:rsid w:val="00724123"/>
    <w:rsid w:val="0072459A"/>
    <w:rsid w:val="007251E5"/>
    <w:rsid w:val="00725457"/>
    <w:rsid w:val="0072562C"/>
    <w:rsid w:val="007256EB"/>
    <w:rsid w:val="00726113"/>
    <w:rsid w:val="00727775"/>
    <w:rsid w:val="0072783A"/>
    <w:rsid w:val="007279E8"/>
    <w:rsid w:val="00727BFD"/>
    <w:rsid w:val="00730754"/>
    <w:rsid w:val="00731D0B"/>
    <w:rsid w:val="00731DE0"/>
    <w:rsid w:val="00731EF2"/>
    <w:rsid w:val="0073302F"/>
    <w:rsid w:val="0073344E"/>
    <w:rsid w:val="00734293"/>
    <w:rsid w:val="007346E9"/>
    <w:rsid w:val="00734AA4"/>
    <w:rsid w:val="00735ACD"/>
    <w:rsid w:val="00735B0A"/>
    <w:rsid w:val="0073682C"/>
    <w:rsid w:val="00736E05"/>
    <w:rsid w:val="00736FD3"/>
    <w:rsid w:val="0074015E"/>
    <w:rsid w:val="00740E2E"/>
    <w:rsid w:val="00740F7D"/>
    <w:rsid w:val="007410E1"/>
    <w:rsid w:val="007411EB"/>
    <w:rsid w:val="00741A69"/>
    <w:rsid w:val="00743368"/>
    <w:rsid w:val="007442DC"/>
    <w:rsid w:val="00744D74"/>
    <w:rsid w:val="00744FD1"/>
    <w:rsid w:val="0074529B"/>
    <w:rsid w:val="007452C7"/>
    <w:rsid w:val="007453EA"/>
    <w:rsid w:val="0074598B"/>
    <w:rsid w:val="00745B16"/>
    <w:rsid w:val="00746878"/>
    <w:rsid w:val="00746A9E"/>
    <w:rsid w:val="0074730E"/>
    <w:rsid w:val="007474DE"/>
    <w:rsid w:val="007475E2"/>
    <w:rsid w:val="00747673"/>
    <w:rsid w:val="007479C0"/>
    <w:rsid w:val="0075007A"/>
    <w:rsid w:val="00750888"/>
    <w:rsid w:val="00750C9B"/>
    <w:rsid w:val="00751EE2"/>
    <w:rsid w:val="00752216"/>
    <w:rsid w:val="0075245B"/>
    <w:rsid w:val="007524D7"/>
    <w:rsid w:val="00752A80"/>
    <w:rsid w:val="00753075"/>
    <w:rsid w:val="007530DB"/>
    <w:rsid w:val="00753C0E"/>
    <w:rsid w:val="00753F40"/>
    <w:rsid w:val="00754016"/>
    <w:rsid w:val="00754224"/>
    <w:rsid w:val="00754815"/>
    <w:rsid w:val="00755105"/>
    <w:rsid w:val="007561D3"/>
    <w:rsid w:val="00756F5B"/>
    <w:rsid w:val="00757368"/>
    <w:rsid w:val="007574B3"/>
    <w:rsid w:val="00757C16"/>
    <w:rsid w:val="00760010"/>
    <w:rsid w:val="00760018"/>
    <w:rsid w:val="00760085"/>
    <w:rsid w:val="007606BC"/>
    <w:rsid w:val="00761B17"/>
    <w:rsid w:val="00761C10"/>
    <w:rsid w:val="007621F8"/>
    <w:rsid w:val="00762B1A"/>
    <w:rsid w:val="00762FAA"/>
    <w:rsid w:val="00763101"/>
    <w:rsid w:val="0076384B"/>
    <w:rsid w:val="00763DE4"/>
    <w:rsid w:val="0076470F"/>
    <w:rsid w:val="00764870"/>
    <w:rsid w:val="00764F25"/>
    <w:rsid w:val="007650C9"/>
    <w:rsid w:val="00765681"/>
    <w:rsid w:val="00765979"/>
    <w:rsid w:val="00765D87"/>
    <w:rsid w:val="00766029"/>
    <w:rsid w:val="007679BE"/>
    <w:rsid w:val="007708B3"/>
    <w:rsid w:val="00770948"/>
    <w:rsid w:val="0077102E"/>
    <w:rsid w:val="007713EB"/>
    <w:rsid w:val="0077147F"/>
    <w:rsid w:val="007721F3"/>
    <w:rsid w:val="0077234F"/>
    <w:rsid w:val="0077400C"/>
    <w:rsid w:val="0077403B"/>
    <w:rsid w:val="0077464A"/>
    <w:rsid w:val="00774EAB"/>
    <w:rsid w:val="007753A0"/>
    <w:rsid w:val="00775604"/>
    <w:rsid w:val="00775912"/>
    <w:rsid w:val="00776094"/>
    <w:rsid w:val="007765BF"/>
    <w:rsid w:val="00776624"/>
    <w:rsid w:val="007768B4"/>
    <w:rsid w:val="00777073"/>
    <w:rsid w:val="007772AA"/>
    <w:rsid w:val="00777548"/>
    <w:rsid w:val="007777CB"/>
    <w:rsid w:val="00777C5F"/>
    <w:rsid w:val="00777CF0"/>
    <w:rsid w:val="00777DA8"/>
    <w:rsid w:val="0078029C"/>
    <w:rsid w:val="0078048B"/>
    <w:rsid w:val="00780A27"/>
    <w:rsid w:val="00781379"/>
    <w:rsid w:val="00782CED"/>
    <w:rsid w:val="00782D58"/>
    <w:rsid w:val="00782E39"/>
    <w:rsid w:val="00782F44"/>
    <w:rsid w:val="00783069"/>
    <w:rsid w:val="0078513B"/>
    <w:rsid w:val="00785265"/>
    <w:rsid w:val="00785E1E"/>
    <w:rsid w:val="00786903"/>
    <w:rsid w:val="007872C5"/>
    <w:rsid w:val="00787BE4"/>
    <w:rsid w:val="007902FD"/>
    <w:rsid w:val="00790893"/>
    <w:rsid w:val="00790ADA"/>
    <w:rsid w:val="00790CFF"/>
    <w:rsid w:val="00790E01"/>
    <w:rsid w:val="00791186"/>
    <w:rsid w:val="00791396"/>
    <w:rsid w:val="00791566"/>
    <w:rsid w:val="007916E5"/>
    <w:rsid w:val="0079225A"/>
    <w:rsid w:val="00792BF8"/>
    <w:rsid w:val="007941D2"/>
    <w:rsid w:val="00794242"/>
    <w:rsid w:val="00794303"/>
    <w:rsid w:val="007947AA"/>
    <w:rsid w:val="0079614B"/>
    <w:rsid w:val="00796599"/>
    <w:rsid w:val="0079661F"/>
    <w:rsid w:val="007972B2"/>
    <w:rsid w:val="007977C1"/>
    <w:rsid w:val="00797A5D"/>
    <w:rsid w:val="00797AA9"/>
    <w:rsid w:val="007A02F3"/>
    <w:rsid w:val="007A0628"/>
    <w:rsid w:val="007A0B95"/>
    <w:rsid w:val="007A10EB"/>
    <w:rsid w:val="007A1561"/>
    <w:rsid w:val="007A1A32"/>
    <w:rsid w:val="007A1C4A"/>
    <w:rsid w:val="007A20FE"/>
    <w:rsid w:val="007A23A9"/>
    <w:rsid w:val="007A2793"/>
    <w:rsid w:val="007A34DC"/>
    <w:rsid w:val="007A383F"/>
    <w:rsid w:val="007A3D02"/>
    <w:rsid w:val="007A4B41"/>
    <w:rsid w:val="007A4BF0"/>
    <w:rsid w:val="007A4D55"/>
    <w:rsid w:val="007A526E"/>
    <w:rsid w:val="007A5326"/>
    <w:rsid w:val="007A5E70"/>
    <w:rsid w:val="007A61BE"/>
    <w:rsid w:val="007A6812"/>
    <w:rsid w:val="007A6E6B"/>
    <w:rsid w:val="007B0B21"/>
    <w:rsid w:val="007B0BFB"/>
    <w:rsid w:val="007B10F1"/>
    <w:rsid w:val="007B118F"/>
    <w:rsid w:val="007B1998"/>
    <w:rsid w:val="007B1D08"/>
    <w:rsid w:val="007B1E5F"/>
    <w:rsid w:val="007B23C0"/>
    <w:rsid w:val="007B27D9"/>
    <w:rsid w:val="007B2B31"/>
    <w:rsid w:val="007B2FEA"/>
    <w:rsid w:val="007B316E"/>
    <w:rsid w:val="007B33E9"/>
    <w:rsid w:val="007B3A1E"/>
    <w:rsid w:val="007B3C82"/>
    <w:rsid w:val="007B3E9B"/>
    <w:rsid w:val="007B4131"/>
    <w:rsid w:val="007B49F1"/>
    <w:rsid w:val="007B4C7D"/>
    <w:rsid w:val="007B55E6"/>
    <w:rsid w:val="007B593B"/>
    <w:rsid w:val="007B61F0"/>
    <w:rsid w:val="007B6CE3"/>
    <w:rsid w:val="007B7413"/>
    <w:rsid w:val="007C0437"/>
    <w:rsid w:val="007C1027"/>
    <w:rsid w:val="007C144D"/>
    <w:rsid w:val="007C14B5"/>
    <w:rsid w:val="007C1CE5"/>
    <w:rsid w:val="007C26A7"/>
    <w:rsid w:val="007C2715"/>
    <w:rsid w:val="007C2AC5"/>
    <w:rsid w:val="007C2D99"/>
    <w:rsid w:val="007C316F"/>
    <w:rsid w:val="007C320B"/>
    <w:rsid w:val="007C3786"/>
    <w:rsid w:val="007C42FB"/>
    <w:rsid w:val="007C4A1A"/>
    <w:rsid w:val="007C5061"/>
    <w:rsid w:val="007C508E"/>
    <w:rsid w:val="007C6C90"/>
    <w:rsid w:val="007C6CAE"/>
    <w:rsid w:val="007C7391"/>
    <w:rsid w:val="007C763E"/>
    <w:rsid w:val="007C765E"/>
    <w:rsid w:val="007C799A"/>
    <w:rsid w:val="007C79B2"/>
    <w:rsid w:val="007C7D6F"/>
    <w:rsid w:val="007D013E"/>
    <w:rsid w:val="007D1E0A"/>
    <w:rsid w:val="007D24CA"/>
    <w:rsid w:val="007D285B"/>
    <w:rsid w:val="007D3C82"/>
    <w:rsid w:val="007D4196"/>
    <w:rsid w:val="007D46CC"/>
    <w:rsid w:val="007D4984"/>
    <w:rsid w:val="007D51F4"/>
    <w:rsid w:val="007D5828"/>
    <w:rsid w:val="007D58AD"/>
    <w:rsid w:val="007D5F73"/>
    <w:rsid w:val="007D6007"/>
    <w:rsid w:val="007D60F3"/>
    <w:rsid w:val="007D6245"/>
    <w:rsid w:val="007D7774"/>
    <w:rsid w:val="007D789C"/>
    <w:rsid w:val="007D7A7E"/>
    <w:rsid w:val="007D7FD8"/>
    <w:rsid w:val="007E04BD"/>
    <w:rsid w:val="007E0D02"/>
    <w:rsid w:val="007E1880"/>
    <w:rsid w:val="007E1F19"/>
    <w:rsid w:val="007E2772"/>
    <w:rsid w:val="007E2C92"/>
    <w:rsid w:val="007E31CD"/>
    <w:rsid w:val="007E35C9"/>
    <w:rsid w:val="007E364F"/>
    <w:rsid w:val="007E4F61"/>
    <w:rsid w:val="007E5BFF"/>
    <w:rsid w:val="007E5FAC"/>
    <w:rsid w:val="007E6208"/>
    <w:rsid w:val="007E6215"/>
    <w:rsid w:val="007E6221"/>
    <w:rsid w:val="007E6465"/>
    <w:rsid w:val="007E6B2E"/>
    <w:rsid w:val="007E6F85"/>
    <w:rsid w:val="007E702B"/>
    <w:rsid w:val="007E7DAD"/>
    <w:rsid w:val="007F02A4"/>
    <w:rsid w:val="007F0A3B"/>
    <w:rsid w:val="007F1AB1"/>
    <w:rsid w:val="007F2314"/>
    <w:rsid w:val="007F23C3"/>
    <w:rsid w:val="007F25F5"/>
    <w:rsid w:val="007F298D"/>
    <w:rsid w:val="007F3235"/>
    <w:rsid w:val="007F33F5"/>
    <w:rsid w:val="007F3541"/>
    <w:rsid w:val="007F38A3"/>
    <w:rsid w:val="007F43AE"/>
    <w:rsid w:val="007F499E"/>
    <w:rsid w:val="007F5342"/>
    <w:rsid w:val="007F57AA"/>
    <w:rsid w:val="007F581B"/>
    <w:rsid w:val="007F6208"/>
    <w:rsid w:val="007F6322"/>
    <w:rsid w:val="007F633B"/>
    <w:rsid w:val="007F6C48"/>
    <w:rsid w:val="007F6C8A"/>
    <w:rsid w:val="007F6D2D"/>
    <w:rsid w:val="007F7048"/>
    <w:rsid w:val="007F7516"/>
    <w:rsid w:val="007F7998"/>
    <w:rsid w:val="007F7D12"/>
    <w:rsid w:val="007F7FC2"/>
    <w:rsid w:val="008006E2"/>
    <w:rsid w:val="00800CB8"/>
    <w:rsid w:val="00800F8C"/>
    <w:rsid w:val="00800FF4"/>
    <w:rsid w:val="008015A4"/>
    <w:rsid w:val="00801601"/>
    <w:rsid w:val="008016FC"/>
    <w:rsid w:val="0080170E"/>
    <w:rsid w:val="00801FB9"/>
    <w:rsid w:val="00802042"/>
    <w:rsid w:val="00802375"/>
    <w:rsid w:val="00803C6A"/>
    <w:rsid w:val="008048E7"/>
    <w:rsid w:val="00804AE4"/>
    <w:rsid w:val="00805451"/>
    <w:rsid w:val="00807015"/>
    <w:rsid w:val="008078BC"/>
    <w:rsid w:val="00807CCD"/>
    <w:rsid w:val="00807DB9"/>
    <w:rsid w:val="0081004D"/>
    <w:rsid w:val="00810109"/>
    <w:rsid w:val="008104B7"/>
    <w:rsid w:val="008104EC"/>
    <w:rsid w:val="008107A0"/>
    <w:rsid w:val="00810EA8"/>
    <w:rsid w:val="00811588"/>
    <w:rsid w:val="0081179F"/>
    <w:rsid w:val="0081200B"/>
    <w:rsid w:val="0081270D"/>
    <w:rsid w:val="0081334D"/>
    <w:rsid w:val="00813AEA"/>
    <w:rsid w:val="00815059"/>
    <w:rsid w:val="00815752"/>
    <w:rsid w:val="00816DA9"/>
    <w:rsid w:val="00816F35"/>
    <w:rsid w:val="0081718B"/>
    <w:rsid w:val="0081728A"/>
    <w:rsid w:val="008178C1"/>
    <w:rsid w:val="008206E5"/>
    <w:rsid w:val="008207C8"/>
    <w:rsid w:val="00820869"/>
    <w:rsid w:val="00820FA2"/>
    <w:rsid w:val="00820FA3"/>
    <w:rsid w:val="00821CA2"/>
    <w:rsid w:val="00821CAF"/>
    <w:rsid w:val="0082217B"/>
    <w:rsid w:val="00822368"/>
    <w:rsid w:val="00822A12"/>
    <w:rsid w:val="00822F56"/>
    <w:rsid w:val="008231B9"/>
    <w:rsid w:val="008232CA"/>
    <w:rsid w:val="008233A8"/>
    <w:rsid w:val="00823E60"/>
    <w:rsid w:val="00824BA7"/>
    <w:rsid w:val="008256CD"/>
    <w:rsid w:val="00825A2F"/>
    <w:rsid w:val="00825BAD"/>
    <w:rsid w:val="00825D59"/>
    <w:rsid w:val="008260CA"/>
    <w:rsid w:val="00826164"/>
    <w:rsid w:val="00826257"/>
    <w:rsid w:val="0082675F"/>
    <w:rsid w:val="00826C75"/>
    <w:rsid w:val="00826E79"/>
    <w:rsid w:val="00826EC8"/>
    <w:rsid w:val="008274CD"/>
    <w:rsid w:val="008316A0"/>
    <w:rsid w:val="00831C5A"/>
    <w:rsid w:val="00831FD6"/>
    <w:rsid w:val="008322A6"/>
    <w:rsid w:val="008322B1"/>
    <w:rsid w:val="00832458"/>
    <w:rsid w:val="00833769"/>
    <w:rsid w:val="00833AFC"/>
    <w:rsid w:val="00833CCE"/>
    <w:rsid w:val="00833E18"/>
    <w:rsid w:val="00833ECB"/>
    <w:rsid w:val="00833F60"/>
    <w:rsid w:val="00834454"/>
    <w:rsid w:val="00835115"/>
    <w:rsid w:val="00835C8B"/>
    <w:rsid w:val="00835E66"/>
    <w:rsid w:val="00835F6A"/>
    <w:rsid w:val="00837078"/>
    <w:rsid w:val="0083730F"/>
    <w:rsid w:val="008373B0"/>
    <w:rsid w:val="00837C5B"/>
    <w:rsid w:val="00840651"/>
    <w:rsid w:val="0084077F"/>
    <w:rsid w:val="00841AD5"/>
    <w:rsid w:val="00841D35"/>
    <w:rsid w:val="00842117"/>
    <w:rsid w:val="0084381C"/>
    <w:rsid w:val="0084486C"/>
    <w:rsid w:val="00844FE0"/>
    <w:rsid w:val="00846004"/>
    <w:rsid w:val="008461D6"/>
    <w:rsid w:val="008475A0"/>
    <w:rsid w:val="008478C2"/>
    <w:rsid w:val="00847E0E"/>
    <w:rsid w:val="00850968"/>
    <w:rsid w:val="00850A42"/>
    <w:rsid w:val="00850DDD"/>
    <w:rsid w:val="00850F98"/>
    <w:rsid w:val="008512DC"/>
    <w:rsid w:val="00851BB8"/>
    <w:rsid w:val="00852067"/>
    <w:rsid w:val="00852ACA"/>
    <w:rsid w:val="008530BB"/>
    <w:rsid w:val="008531DA"/>
    <w:rsid w:val="00853349"/>
    <w:rsid w:val="008534D0"/>
    <w:rsid w:val="008538FC"/>
    <w:rsid w:val="00853B83"/>
    <w:rsid w:val="00854162"/>
    <w:rsid w:val="0085497C"/>
    <w:rsid w:val="00854E8B"/>
    <w:rsid w:val="008558A9"/>
    <w:rsid w:val="00856471"/>
    <w:rsid w:val="0085763E"/>
    <w:rsid w:val="00857EE1"/>
    <w:rsid w:val="008606FA"/>
    <w:rsid w:val="008607D3"/>
    <w:rsid w:val="00860D60"/>
    <w:rsid w:val="00861BB1"/>
    <w:rsid w:val="00861DDA"/>
    <w:rsid w:val="00863227"/>
    <w:rsid w:val="0086407A"/>
    <w:rsid w:val="0086439C"/>
    <w:rsid w:val="0086495A"/>
    <w:rsid w:val="00864B39"/>
    <w:rsid w:val="008656BF"/>
    <w:rsid w:val="0086587F"/>
    <w:rsid w:val="00865A04"/>
    <w:rsid w:val="00865B77"/>
    <w:rsid w:val="00866935"/>
    <w:rsid w:val="00866E36"/>
    <w:rsid w:val="008673F7"/>
    <w:rsid w:val="00867BEA"/>
    <w:rsid w:val="008704D5"/>
    <w:rsid w:val="008713C9"/>
    <w:rsid w:val="00871564"/>
    <w:rsid w:val="00871616"/>
    <w:rsid w:val="0087177A"/>
    <w:rsid w:val="00871AEB"/>
    <w:rsid w:val="0087228C"/>
    <w:rsid w:val="0087261E"/>
    <w:rsid w:val="00872902"/>
    <w:rsid w:val="00873038"/>
    <w:rsid w:val="00873183"/>
    <w:rsid w:val="00873B26"/>
    <w:rsid w:val="00873C33"/>
    <w:rsid w:val="00873E82"/>
    <w:rsid w:val="0087449C"/>
    <w:rsid w:val="008750C8"/>
    <w:rsid w:val="0087520E"/>
    <w:rsid w:val="0087566B"/>
    <w:rsid w:val="0087593D"/>
    <w:rsid w:val="0087641F"/>
    <w:rsid w:val="0087644B"/>
    <w:rsid w:val="0087696F"/>
    <w:rsid w:val="00877567"/>
    <w:rsid w:val="00877659"/>
    <w:rsid w:val="008776AD"/>
    <w:rsid w:val="0088128F"/>
    <w:rsid w:val="008812BE"/>
    <w:rsid w:val="0088166B"/>
    <w:rsid w:val="00881B89"/>
    <w:rsid w:val="00882029"/>
    <w:rsid w:val="00882111"/>
    <w:rsid w:val="008822B1"/>
    <w:rsid w:val="0088230D"/>
    <w:rsid w:val="0088279B"/>
    <w:rsid w:val="00883364"/>
    <w:rsid w:val="0088340A"/>
    <w:rsid w:val="008836BB"/>
    <w:rsid w:val="00883744"/>
    <w:rsid w:val="00883F64"/>
    <w:rsid w:val="00883F9D"/>
    <w:rsid w:val="00884857"/>
    <w:rsid w:val="00885A2C"/>
    <w:rsid w:val="00885D3C"/>
    <w:rsid w:val="00885D9F"/>
    <w:rsid w:val="0088687E"/>
    <w:rsid w:val="00886984"/>
    <w:rsid w:val="00886A5B"/>
    <w:rsid w:val="00886FEA"/>
    <w:rsid w:val="00887055"/>
    <w:rsid w:val="008878E0"/>
    <w:rsid w:val="00890198"/>
    <w:rsid w:val="00890649"/>
    <w:rsid w:val="008907FE"/>
    <w:rsid w:val="0089160A"/>
    <w:rsid w:val="0089174B"/>
    <w:rsid w:val="008920FC"/>
    <w:rsid w:val="00892225"/>
    <w:rsid w:val="00892266"/>
    <w:rsid w:val="008922A1"/>
    <w:rsid w:val="00892892"/>
    <w:rsid w:val="0089296A"/>
    <w:rsid w:val="00892987"/>
    <w:rsid w:val="0089328F"/>
    <w:rsid w:val="00893F33"/>
    <w:rsid w:val="0089424C"/>
    <w:rsid w:val="008944E7"/>
    <w:rsid w:val="008948F3"/>
    <w:rsid w:val="00894C4A"/>
    <w:rsid w:val="008953EB"/>
    <w:rsid w:val="008961F1"/>
    <w:rsid w:val="00896825"/>
    <w:rsid w:val="00897AD3"/>
    <w:rsid w:val="00897D38"/>
    <w:rsid w:val="008A0174"/>
    <w:rsid w:val="008A06A1"/>
    <w:rsid w:val="008A14A5"/>
    <w:rsid w:val="008A1FB2"/>
    <w:rsid w:val="008A2A0C"/>
    <w:rsid w:val="008A2D73"/>
    <w:rsid w:val="008A3702"/>
    <w:rsid w:val="008A439B"/>
    <w:rsid w:val="008A4973"/>
    <w:rsid w:val="008A4B74"/>
    <w:rsid w:val="008A4C2B"/>
    <w:rsid w:val="008A4FC4"/>
    <w:rsid w:val="008A51CE"/>
    <w:rsid w:val="008A51FA"/>
    <w:rsid w:val="008A54FB"/>
    <w:rsid w:val="008A61BA"/>
    <w:rsid w:val="008A63FB"/>
    <w:rsid w:val="008A680D"/>
    <w:rsid w:val="008A6AAB"/>
    <w:rsid w:val="008A6AEA"/>
    <w:rsid w:val="008A6BD3"/>
    <w:rsid w:val="008A73D7"/>
    <w:rsid w:val="008A7D1C"/>
    <w:rsid w:val="008B01A5"/>
    <w:rsid w:val="008B0988"/>
    <w:rsid w:val="008B09B5"/>
    <w:rsid w:val="008B0A22"/>
    <w:rsid w:val="008B0A45"/>
    <w:rsid w:val="008B1324"/>
    <w:rsid w:val="008B2146"/>
    <w:rsid w:val="008B3222"/>
    <w:rsid w:val="008B3C1C"/>
    <w:rsid w:val="008B3ED1"/>
    <w:rsid w:val="008B4294"/>
    <w:rsid w:val="008B4926"/>
    <w:rsid w:val="008B495D"/>
    <w:rsid w:val="008B5F7E"/>
    <w:rsid w:val="008B614E"/>
    <w:rsid w:val="008B6E38"/>
    <w:rsid w:val="008B7508"/>
    <w:rsid w:val="008C0207"/>
    <w:rsid w:val="008C0C28"/>
    <w:rsid w:val="008C138D"/>
    <w:rsid w:val="008C1E5A"/>
    <w:rsid w:val="008C248C"/>
    <w:rsid w:val="008C2C9C"/>
    <w:rsid w:val="008C2F1A"/>
    <w:rsid w:val="008C3839"/>
    <w:rsid w:val="008C3FDC"/>
    <w:rsid w:val="008C42BF"/>
    <w:rsid w:val="008C4A1E"/>
    <w:rsid w:val="008C5099"/>
    <w:rsid w:val="008C56B2"/>
    <w:rsid w:val="008C57DA"/>
    <w:rsid w:val="008C6A7C"/>
    <w:rsid w:val="008C70F6"/>
    <w:rsid w:val="008C7481"/>
    <w:rsid w:val="008C7BE5"/>
    <w:rsid w:val="008D012C"/>
    <w:rsid w:val="008D01E0"/>
    <w:rsid w:val="008D0C77"/>
    <w:rsid w:val="008D1E79"/>
    <w:rsid w:val="008D20CB"/>
    <w:rsid w:val="008D2DE7"/>
    <w:rsid w:val="008D2E94"/>
    <w:rsid w:val="008D306C"/>
    <w:rsid w:val="008D317E"/>
    <w:rsid w:val="008D332E"/>
    <w:rsid w:val="008D39CF"/>
    <w:rsid w:val="008D3F07"/>
    <w:rsid w:val="008D413C"/>
    <w:rsid w:val="008D6CFF"/>
    <w:rsid w:val="008D70F6"/>
    <w:rsid w:val="008D7F49"/>
    <w:rsid w:val="008E0218"/>
    <w:rsid w:val="008E039F"/>
    <w:rsid w:val="008E0680"/>
    <w:rsid w:val="008E139A"/>
    <w:rsid w:val="008E1996"/>
    <w:rsid w:val="008E1F8F"/>
    <w:rsid w:val="008E21DA"/>
    <w:rsid w:val="008E24F8"/>
    <w:rsid w:val="008E2660"/>
    <w:rsid w:val="008E2F38"/>
    <w:rsid w:val="008E3300"/>
    <w:rsid w:val="008E372F"/>
    <w:rsid w:val="008E49DA"/>
    <w:rsid w:val="008E4F98"/>
    <w:rsid w:val="008E5031"/>
    <w:rsid w:val="008E5CC2"/>
    <w:rsid w:val="008E6EF6"/>
    <w:rsid w:val="008E7191"/>
    <w:rsid w:val="008E7C44"/>
    <w:rsid w:val="008F06A8"/>
    <w:rsid w:val="008F0B81"/>
    <w:rsid w:val="008F11F4"/>
    <w:rsid w:val="008F1456"/>
    <w:rsid w:val="008F1541"/>
    <w:rsid w:val="008F1961"/>
    <w:rsid w:val="008F1DF6"/>
    <w:rsid w:val="008F1EC4"/>
    <w:rsid w:val="008F28AF"/>
    <w:rsid w:val="008F2D77"/>
    <w:rsid w:val="008F422A"/>
    <w:rsid w:val="008F5909"/>
    <w:rsid w:val="008F5E8B"/>
    <w:rsid w:val="008F6576"/>
    <w:rsid w:val="008F6873"/>
    <w:rsid w:val="008F6AE1"/>
    <w:rsid w:val="008F6E09"/>
    <w:rsid w:val="008F7117"/>
    <w:rsid w:val="008F71B9"/>
    <w:rsid w:val="008F7369"/>
    <w:rsid w:val="008F7513"/>
    <w:rsid w:val="008F776E"/>
    <w:rsid w:val="008F7A3A"/>
    <w:rsid w:val="009001FB"/>
    <w:rsid w:val="00900268"/>
    <w:rsid w:val="0090036A"/>
    <w:rsid w:val="00901C8D"/>
    <w:rsid w:val="00901CFC"/>
    <w:rsid w:val="00901ED6"/>
    <w:rsid w:val="00901F6F"/>
    <w:rsid w:val="0090218A"/>
    <w:rsid w:val="00902265"/>
    <w:rsid w:val="009023AE"/>
    <w:rsid w:val="00902656"/>
    <w:rsid w:val="00902EE0"/>
    <w:rsid w:val="00902F11"/>
    <w:rsid w:val="009036D9"/>
    <w:rsid w:val="009036F7"/>
    <w:rsid w:val="00903B4E"/>
    <w:rsid w:val="00903BB1"/>
    <w:rsid w:val="00904263"/>
    <w:rsid w:val="009046DA"/>
    <w:rsid w:val="009047E4"/>
    <w:rsid w:val="00904BC7"/>
    <w:rsid w:val="00904E86"/>
    <w:rsid w:val="0090575B"/>
    <w:rsid w:val="0090578C"/>
    <w:rsid w:val="009058B4"/>
    <w:rsid w:val="00905ED4"/>
    <w:rsid w:val="009068F6"/>
    <w:rsid w:val="00906978"/>
    <w:rsid w:val="009074CC"/>
    <w:rsid w:val="00907521"/>
    <w:rsid w:val="00907B24"/>
    <w:rsid w:val="0091001C"/>
    <w:rsid w:val="00910DF7"/>
    <w:rsid w:val="00910FEA"/>
    <w:rsid w:val="00911194"/>
    <w:rsid w:val="00911FDF"/>
    <w:rsid w:val="009121C6"/>
    <w:rsid w:val="009127E5"/>
    <w:rsid w:val="0091333F"/>
    <w:rsid w:val="00913BFA"/>
    <w:rsid w:val="00913D46"/>
    <w:rsid w:val="00914700"/>
    <w:rsid w:val="0091500A"/>
    <w:rsid w:val="009152E4"/>
    <w:rsid w:val="0091583E"/>
    <w:rsid w:val="00915900"/>
    <w:rsid w:val="00915B63"/>
    <w:rsid w:val="00915E64"/>
    <w:rsid w:val="00916055"/>
    <w:rsid w:val="009168B5"/>
    <w:rsid w:val="00916B00"/>
    <w:rsid w:val="00916D82"/>
    <w:rsid w:val="009171C6"/>
    <w:rsid w:val="00917381"/>
    <w:rsid w:val="0091772E"/>
    <w:rsid w:val="00917B32"/>
    <w:rsid w:val="00917B94"/>
    <w:rsid w:val="00920051"/>
    <w:rsid w:val="00920159"/>
    <w:rsid w:val="009214F6"/>
    <w:rsid w:val="00921A3D"/>
    <w:rsid w:val="009229F6"/>
    <w:rsid w:val="00922D14"/>
    <w:rsid w:val="00922E06"/>
    <w:rsid w:val="00922EEF"/>
    <w:rsid w:val="0092330C"/>
    <w:rsid w:val="00924C7B"/>
    <w:rsid w:val="00924FD6"/>
    <w:rsid w:val="009253B8"/>
    <w:rsid w:val="009254C3"/>
    <w:rsid w:val="0092550B"/>
    <w:rsid w:val="00926438"/>
    <w:rsid w:val="009266CD"/>
    <w:rsid w:val="009268CA"/>
    <w:rsid w:val="00927526"/>
    <w:rsid w:val="00927664"/>
    <w:rsid w:val="00927746"/>
    <w:rsid w:val="009279F0"/>
    <w:rsid w:val="00927DB7"/>
    <w:rsid w:val="0093034A"/>
    <w:rsid w:val="00930637"/>
    <w:rsid w:val="00930AF5"/>
    <w:rsid w:val="00930C92"/>
    <w:rsid w:val="00930EB1"/>
    <w:rsid w:val="009310F0"/>
    <w:rsid w:val="00931336"/>
    <w:rsid w:val="00932642"/>
    <w:rsid w:val="00932C92"/>
    <w:rsid w:val="00933BF2"/>
    <w:rsid w:val="00933E11"/>
    <w:rsid w:val="00933EC9"/>
    <w:rsid w:val="009340C6"/>
    <w:rsid w:val="009343C5"/>
    <w:rsid w:val="00934706"/>
    <w:rsid w:val="00935021"/>
    <w:rsid w:val="00935700"/>
    <w:rsid w:val="00935AE1"/>
    <w:rsid w:val="00935E4E"/>
    <w:rsid w:val="00936475"/>
    <w:rsid w:val="009364A7"/>
    <w:rsid w:val="00936E30"/>
    <w:rsid w:val="0093792C"/>
    <w:rsid w:val="00937AF0"/>
    <w:rsid w:val="00937D6D"/>
    <w:rsid w:val="00940C8B"/>
    <w:rsid w:val="00940EBC"/>
    <w:rsid w:val="0094120D"/>
    <w:rsid w:val="00942B37"/>
    <w:rsid w:val="00942BA5"/>
    <w:rsid w:val="00942BD8"/>
    <w:rsid w:val="0094312D"/>
    <w:rsid w:val="00943AB0"/>
    <w:rsid w:val="00943DC0"/>
    <w:rsid w:val="00943FA9"/>
    <w:rsid w:val="009440D6"/>
    <w:rsid w:val="009448C1"/>
    <w:rsid w:val="00944DDD"/>
    <w:rsid w:val="009450B0"/>
    <w:rsid w:val="00945294"/>
    <w:rsid w:val="0094571E"/>
    <w:rsid w:val="0094573E"/>
    <w:rsid w:val="00945A23"/>
    <w:rsid w:val="00945E0C"/>
    <w:rsid w:val="00945E23"/>
    <w:rsid w:val="00945E99"/>
    <w:rsid w:val="00946003"/>
    <w:rsid w:val="00946558"/>
    <w:rsid w:val="009469AF"/>
    <w:rsid w:val="0094710E"/>
    <w:rsid w:val="009472D8"/>
    <w:rsid w:val="0094757C"/>
    <w:rsid w:val="0094764B"/>
    <w:rsid w:val="009477BF"/>
    <w:rsid w:val="00947B97"/>
    <w:rsid w:val="00947E2B"/>
    <w:rsid w:val="00950014"/>
    <w:rsid w:val="00950072"/>
    <w:rsid w:val="009505D8"/>
    <w:rsid w:val="00951064"/>
    <w:rsid w:val="00951313"/>
    <w:rsid w:val="00951323"/>
    <w:rsid w:val="0095166D"/>
    <w:rsid w:val="00951E31"/>
    <w:rsid w:val="00952172"/>
    <w:rsid w:val="00952C4B"/>
    <w:rsid w:val="009533B7"/>
    <w:rsid w:val="009536AC"/>
    <w:rsid w:val="009538AD"/>
    <w:rsid w:val="00954001"/>
    <w:rsid w:val="00954273"/>
    <w:rsid w:val="0095529B"/>
    <w:rsid w:val="0095566D"/>
    <w:rsid w:val="00956013"/>
    <w:rsid w:val="00956274"/>
    <w:rsid w:val="00956414"/>
    <w:rsid w:val="00957125"/>
    <w:rsid w:val="0096059E"/>
    <w:rsid w:val="0096153A"/>
    <w:rsid w:val="00961691"/>
    <w:rsid w:val="00961FA9"/>
    <w:rsid w:val="00962CD3"/>
    <w:rsid w:val="00962E93"/>
    <w:rsid w:val="00964012"/>
    <w:rsid w:val="00965574"/>
    <w:rsid w:val="0096558A"/>
    <w:rsid w:val="00965E34"/>
    <w:rsid w:val="0096602F"/>
    <w:rsid w:val="009662FD"/>
    <w:rsid w:val="00966581"/>
    <w:rsid w:val="0096658E"/>
    <w:rsid w:val="009671CF"/>
    <w:rsid w:val="0096728C"/>
    <w:rsid w:val="00967908"/>
    <w:rsid w:val="00970488"/>
    <w:rsid w:val="00970653"/>
    <w:rsid w:val="00971366"/>
    <w:rsid w:val="00971371"/>
    <w:rsid w:val="00971649"/>
    <w:rsid w:val="00971D2E"/>
    <w:rsid w:val="00972332"/>
    <w:rsid w:val="0097273E"/>
    <w:rsid w:val="0097276F"/>
    <w:rsid w:val="009739C8"/>
    <w:rsid w:val="00973C3E"/>
    <w:rsid w:val="00973E5B"/>
    <w:rsid w:val="00973EDC"/>
    <w:rsid w:val="00973F57"/>
    <w:rsid w:val="00973FEE"/>
    <w:rsid w:val="009740D3"/>
    <w:rsid w:val="009743EF"/>
    <w:rsid w:val="0097482C"/>
    <w:rsid w:val="00974975"/>
    <w:rsid w:val="00974DAF"/>
    <w:rsid w:val="00974F76"/>
    <w:rsid w:val="009754AE"/>
    <w:rsid w:val="00975DA7"/>
    <w:rsid w:val="009764C9"/>
    <w:rsid w:val="009769B9"/>
    <w:rsid w:val="00976BE8"/>
    <w:rsid w:val="0097769C"/>
    <w:rsid w:val="0097786F"/>
    <w:rsid w:val="00977F40"/>
    <w:rsid w:val="00977FC9"/>
    <w:rsid w:val="00980688"/>
    <w:rsid w:val="009806FD"/>
    <w:rsid w:val="00980C7A"/>
    <w:rsid w:val="00981821"/>
    <w:rsid w:val="0098248A"/>
    <w:rsid w:val="00983237"/>
    <w:rsid w:val="009835A6"/>
    <w:rsid w:val="009839C7"/>
    <w:rsid w:val="00983BBA"/>
    <w:rsid w:val="00983E35"/>
    <w:rsid w:val="00984227"/>
    <w:rsid w:val="00984BEE"/>
    <w:rsid w:val="009858A8"/>
    <w:rsid w:val="0098611C"/>
    <w:rsid w:val="0098657A"/>
    <w:rsid w:val="00987219"/>
    <w:rsid w:val="009873FF"/>
    <w:rsid w:val="0098768E"/>
    <w:rsid w:val="00987A16"/>
    <w:rsid w:val="0099106D"/>
    <w:rsid w:val="00991194"/>
    <w:rsid w:val="00991453"/>
    <w:rsid w:val="00991FCB"/>
    <w:rsid w:val="00991FE4"/>
    <w:rsid w:val="009923E6"/>
    <w:rsid w:val="00992759"/>
    <w:rsid w:val="00992C2B"/>
    <w:rsid w:val="00992DEE"/>
    <w:rsid w:val="00992E7C"/>
    <w:rsid w:val="00992FCD"/>
    <w:rsid w:val="0099321D"/>
    <w:rsid w:val="00993631"/>
    <w:rsid w:val="00993BDC"/>
    <w:rsid w:val="00994223"/>
    <w:rsid w:val="00994265"/>
    <w:rsid w:val="009944D3"/>
    <w:rsid w:val="009946FF"/>
    <w:rsid w:val="0099483C"/>
    <w:rsid w:val="00994937"/>
    <w:rsid w:val="00995E10"/>
    <w:rsid w:val="00995ED3"/>
    <w:rsid w:val="00995FBB"/>
    <w:rsid w:val="00996180"/>
    <w:rsid w:val="009971F4"/>
    <w:rsid w:val="0099734B"/>
    <w:rsid w:val="00997440"/>
    <w:rsid w:val="00997874"/>
    <w:rsid w:val="00997D6E"/>
    <w:rsid w:val="009A0A61"/>
    <w:rsid w:val="009A0A94"/>
    <w:rsid w:val="009A1DD7"/>
    <w:rsid w:val="009A1EED"/>
    <w:rsid w:val="009A21B7"/>
    <w:rsid w:val="009A27F0"/>
    <w:rsid w:val="009A2ABA"/>
    <w:rsid w:val="009A35DF"/>
    <w:rsid w:val="009A3D84"/>
    <w:rsid w:val="009A434D"/>
    <w:rsid w:val="009A4F89"/>
    <w:rsid w:val="009A5205"/>
    <w:rsid w:val="009A5959"/>
    <w:rsid w:val="009A5A7D"/>
    <w:rsid w:val="009A60CE"/>
    <w:rsid w:val="009A60D6"/>
    <w:rsid w:val="009A6C3C"/>
    <w:rsid w:val="009A6E7D"/>
    <w:rsid w:val="009A6F38"/>
    <w:rsid w:val="009A71C0"/>
    <w:rsid w:val="009A7311"/>
    <w:rsid w:val="009A7476"/>
    <w:rsid w:val="009A7CAE"/>
    <w:rsid w:val="009B0E94"/>
    <w:rsid w:val="009B27F6"/>
    <w:rsid w:val="009B2921"/>
    <w:rsid w:val="009B2F06"/>
    <w:rsid w:val="009B32FD"/>
    <w:rsid w:val="009B361B"/>
    <w:rsid w:val="009B3A81"/>
    <w:rsid w:val="009B5068"/>
    <w:rsid w:val="009B57B9"/>
    <w:rsid w:val="009B5BBA"/>
    <w:rsid w:val="009B5ECE"/>
    <w:rsid w:val="009B70EE"/>
    <w:rsid w:val="009B771B"/>
    <w:rsid w:val="009B7877"/>
    <w:rsid w:val="009C04AB"/>
    <w:rsid w:val="009C142A"/>
    <w:rsid w:val="009C1574"/>
    <w:rsid w:val="009C1749"/>
    <w:rsid w:val="009C191C"/>
    <w:rsid w:val="009C1D0F"/>
    <w:rsid w:val="009C27A1"/>
    <w:rsid w:val="009C312C"/>
    <w:rsid w:val="009C3FE1"/>
    <w:rsid w:val="009C47AC"/>
    <w:rsid w:val="009C5892"/>
    <w:rsid w:val="009C647B"/>
    <w:rsid w:val="009C77C0"/>
    <w:rsid w:val="009C7A33"/>
    <w:rsid w:val="009C7A47"/>
    <w:rsid w:val="009C7AFE"/>
    <w:rsid w:val="009D0FF2"/>
    <w:rsid w:val="009D1339"/>
    <w:rsid w:val="009D1A45"/>
    <w:rsid w:val="009D2070"/>
    <w:rsid w:val="009D2517"/>
    <w:rsid w:val="009D25EF"/>
    <w:rsid w:val="009D2988"/>
    <w:rsid w:val="009D2BDC"/>
    <w:rsid w:val="009D3907"/>
    <w:rsid w:val="009D4A82"/>
    <w:rsid w:val="009D5091"/>
    <w:rsid w:val="009D5436"/>
    <w:rsid w:val="009D5460"/>
    <w:rsid w:val="009D5BCF"/>
    <w:rsid w:val="009D5EC4"/>
    <w:rsid w:val="009D6184"/>
    <w:rsid w:val="009D6E00"/>
    <w:rsid w:val="009D6F39"/>
    <w:rsid w:val="009D70A7"/>
    <w:rsid w:val="009D7465"/>
    <w:rsid w:val="009D762B"/>
    <w:rsid w:val="009D78E8"/>
    <w:rsid w:val="009D7B66"/>
    <w:rsid w:val="009D7C4A"/>
    <w:rsid w:val="009E0776"/>
    <w:rsid w:val="009E0AF1"/>
    <w:rsid w:val="009E0C82"/>
    <w:rsid w:val="009E11BF"/>
    <w:rsid w:val="009E124C"/>
    <w:rsid w:val="009E2B4F"/>
    <w:rsid w:val="009E2DE2"/>
    <w:rsid w:val="009E3189"/>
    <w:rsid w:val="009E3217"/>
    <w:rsid w:val="009E3CEE"/>
    <w:rsid w:val="009E41D7"/>
    <w:rsid w:val="009E4314"/>
    <w:rsid w:val="009E46D7"/>
    <w:rsid w:val="009E4807"/>
    <w:rsid w:val="009E50EA"/>
    <w:rsid w:val="009E51C6"/>
    <w:rsid w:val="009E57DC"/>
    <w:rsid w:val="009E6053"/>
    <w:rsid w:val="009E69B7"/>
    <w:rsid w:val="009E6AF7"/>
    <w:rsid w:val="009E6D45"/>
    <w:rsid w:val="009E6EE2"/>
    <w:rsid w:val="009E758B"/>
    <w:rsid w:val="009E77CA"/>
    <w:rsid w:val="009F0205"/>
    <w:rsid w:val="009F06F7"/>
    <w:rsid w:val="009F0C51"/>
    <w:rsid w:val="009F1159"/>
    <w:rsid w:val="009F1193"/>
    <w:rsid w:val="009F13E6"/>
    <w:rsid w:val="009F1DA0"/>
    <w:rsid w:val="009F2043"/>
    <w:rsid w:val="009F2207"/>
    <w:rsid w:val="009F2214"/>
    <w:rsid w:val="009F283A"/>
    <w:rsid w:val="009F3B40"/>
    <w:rsid w:val="009F3C3B"/>
    <w:rsid w:val="009F51E2"/>
    <w:rsid w:val="009F521C"/>
    <w:rsid w:val="009F5769"/>
    <w:rsid w:val="009F59F1"/>
    <w:rsid w:val="009F5AAC"/>
    <w:rsid w:val="009F5B57"/>
    <w:rsid w:val="009F5E5F"/>
    <w:rsid w:val="009F6228"/>
    <w:rsid w:val="009F64EE"/>
    <w:rsid w:val="009F6A15"/>
    <w:rsid w:val="009F6DEA"/>
    <w:rsid w:val="00A00D3E"/>
    <w:rsid w:val="00A010A3"/>
    <w:rsid w:val="00A01371"/>
    <w:rsid w:val="00A01826"/>
    <w:rsid w:val="00A0246F"/>
    <w:rsid w:val="00A0250D"/>
    <w:rsid w:val="00A02B5F"/>
    <w:rsid w:val="00A0378E"/>
    <w:rsid w:val="00A03871"/>
    <w:rsid w:val="00A0397E"/>
    <w:rsid w:val="00A0399B"/>
    <w:rsid w:val="00A03EF4"/>
    <w:rsid w:val="00A040AD"/>
    <w:rsid w:val="00A0545A"/>
    <w:rsid w:val="00A05598"/>
    <w:rsid w:val="00A0562B"/>
    <w:rsid w:val="00A05951"/>
    <w:rsid w:val="00A05A24"/>
    <w:rsid w:val="00A05F84"/>
    <w:rsid w:val="00A064C1"/>
    <w:rsid w:val="00A0674A"/>
    <w:rsid w:val="00A07ED7"/>
    <w:rsid w:val="00A10386"/>
    <w:rsid w:val="00A10503"/>
    <w:rsid w:val="00A1171B"/>
    <w:rsid w:val="00A1196A"/>
    <w:rsid w:val="00A11AA5"/>
    <w:rsid w:val="00A11BE7"/>
    <w:rsid w:val="00A1263B"/>
    <w:rsid w:val="00A12743"/>
    <w:rsid w:val="00A12DDE"/>
    <w:rsid w:val="00A12F55"/>
    <w:rsid w:val="00A130C2"/>
    <w:rsid w:val="00A13B07"/>
    <w:rsid w:val="00A148CC"/>
    <w:rsid w:val="00A149F1"/>
    <w:rsid w:val="00A14D49"/>
    <w:rsid w:val="00A14FCD"/>
    <w:rsid w:val="00A1524F"/>
    <w:rsid w:val="00A15BC4"/>
    <w:rsid w:val="00A15E8F"/>
    <w:rsid w:val="00A1633B"/>
    <w:rsid w:val="00A16439"/>
    <w:rsid w:val="00A1681C"/>
    <w:rsid w:val="00A16FF3"/>
    <w:rsid w:val="00A20D3D"/>
    <w:rsid w:val="00A216BB"/>
    <w:rsid w:val="00A226A1"/>
    <w:rsid w:val="00A228F4"/>
    <w:rsid w:val="00A22DE9"/>
    <w:rsid w:val="00A231FF"/>
    <w:rsid w:val="00A23263"/>
    <w:rsid w:val="00A237A4"/>
    <w:rsid w:val="00A237B4"/>
    <w:rsid w:val="00A23C8A"/>
    <w:rsid w:val="00A24697"/>
    <w:rsid w:val="00A24D88"/>
    <w:rsid w:val="00A24EDF"/>
    <w:rsid w:val="00A253D0"/>
    <w:rsid w:val="00A259F7"/>
    <w:rsid w:val="00A25BCA"/>
    <w:rsid w:val="00A26A4F"/>
    <w:rsid w:val="00A26B40"/>
    <w:rsid w:val="00A26C3A"/>
    <w:rsid w:val="00A26D8F"/>
    <w:rsid w:val="00A27200"/>
    <w:rsid w:val="00A274D1"/>
    <w:rsid w:val="00A3018F"/>
    <w:rsid w:val="00A302AD"/>
    <w:rsid w:val="00A30970"/>
    <w:rsid w:val="00A30EDD"/>
    <w:rsid w:val="00A3103D"/>
    <w:rsid w:val="00A311C0"/>
    <w:rsid w:val="00A31248"/>
    <w:rsid w:val="00A329F0"/>
    <w:rsid w:val="00A32D3C"/>
    <w:rsid w:val="00A32E6D"/>
    <w:rsid w:val="00A3335E"/>
    <w:rsid w:val="00A33AEC"/>
    <w:rsid w:val="00A33B3F"/>
    <w:rsid w:val="00A34C38"/>
    <w:rsid w:val="00A34CED"/>
    <w:rsid w:val="00A3537C"/>
    <w:rsid w:val="00A354A6"/>
    <w:rsid w:val="00A36191"/>
    <w:rsid w:val="00A3647C"/>
    <w:rsid w:val="00A3693E"/>
    <w:rsid w:val="00A3756D"/>
    <w:rsid w:val="00A37FC4"/>
    <w:rsid w:val="00A40306"/>
    <w:rsid w:val="00A408FB"/>
    <w:rsid w:val="00A41430"/>
    <w:rsid w:val="00A41F1C"/>
    <w:rsid w:val="00A426CC"/>
    <w:rsid w:val="00A427D6"/>
    <w:rsid w:val="00A42877"/>
    <w:rsid w:val="00A42921"/>
    <w:rsid w:val="00A42956"/>
    <w:rsid w:val="00A430FE"/>
    <w:rsid w:val="00A4348C"/>
    <w:rsid w:val="00A435F6"/>
    <w:rsid w:val="00A43E2A"/>
    <w:rsid w:val="00A44132"/>
    <w:rsid w:val="00A44334"/>
    <w:rsid w:val="00A4438B"/>
    <w:rsid w:val="00A445DA"/>
    <w:rsid w:val="00A44791"/>
    <w:rsid w:val="00A45500"/>
    <w:rsid w:val="00A45D6F"/>
    <w:rsid w:val="00A46499"/>
    <w:rsid w:val="00A466D4"/>
    <w:rsid w:val="00A469C9"/>
    <w:rsid w:val="00A46BE7"/>
    <w:rsid w:val="00A47333"/>
    <w:rsid w:val="00A47652"/>
    <w:rsid w:val="00A50587"/>
    <w:rsid w:val="00A512BC"/>
    <w:rsid w:val="00A51C10"/>
    <w:rsid w:val="00A532A3"/>
    <w:rsid w:val="00A535A9"/>
    <w:rsid w:val="00A53DA4"/>
    <w:rsid w:val="00A5475F"/>
    <w:rsid w:val="00A54860"/>
    <w:rsid w:val="00A5498E"/>
    <w:rsid w:val="00A55E98"/>
    <w:rsid w:val="00A561B5"/>
    <w:rsid w:val="00A564BC"/>
    <w:rsid w:val="00A57404"/>
    <w:rsid w:val="00A579F8"/>
    <w:rsid w:val="00A57A05"/>
    <w:rsid w:val="00A61202"/>
    <w:rsid w:val="00A614BD"/>
    <w:rsid w:val="00A61C30"/>
    <w:rsid w:val="00A61DED"/>
    <w:rsid w:val="00A621A1"/>
    <w:rsid w:val="00A622C0"/>
    <w:rsid w:val="00A62471"/>
    <w:rsid w:val="00A62491"/>
    <w:rsid w:val="00A626E2"/>
    <w:rsid w:val="00A62B6F"/>
    <w:rsid w:val="00A63649"/>
    <w:rsid w:val="00A63AC4"/>
    <w:rsid w:val="00A63B0B"/>
    <w:rsid w:val="00A63DBA"/>
    <w:rsid w:val="00A64213"/>
    <w:rsid w:val="00A6497E"/>
    <w:rsid w:val="00A64F65"/>
    <w:rsid w:val="00A655F2"/>
    <w:rsid w:val="00A658FD"/>
    <w:rsid w:val="00A65CC7"/>
    <w:rsid w:val="00A65E06"/>
    <w:rsid w:val="00A66824"/>
    <w:rsid w:val="00A67010"/>
    <w:rsid w:val="00A67737"/>
    <w:rsid w:val="00A677DC"/>
    <w:rsid w:val="00A67BE4"/>
    <w:rsid w:val="00A701DC"/>
    <w:rsid w:val="00A70E7D"/>
    <w:rsid w:val="00A70F93"/>
    <w:rsid w:val="00A710E1"/>
    <w:rsid w:val="00A71890"/>
    <w:rsid w:val="00A72262"/>
    <w:rsid w:val="00A72393"/>
    <w:rsid w:val="00A72435"/>
    <w:rsid w:val="00A72503"/>
    <w:rsid w:val="00A72529"/>
    <w:rsid w:val="00A72BD9"/>
    <w:rsid w:val="00A72D37"/>
    <w:rsid w:val="00A73207"/>
    <w:rsid w:val="00A73284"/>
    <w:rsid w:val="00A732C4"/>
    <w:rsid w:val="00A73547"/>
    <w:rsid w:val="00A736FB"/>
    <w:rsid w:val="00A73A98"/>
    <w:rsid w:val="00A73B65"/>
    <w:rsid w:val="00A74115"/>
    <w:rsid w:val="00A7453E"/>
    <w:rsid w:val="00A74C8E"/>
    <w:rsid w:val="00A75011"/>
    <w:rsid w:val="00A757A4"/>
    <w:rsid w:val="00A75EFD"/>
    <w:rsid w:val="00A76080"/>
    <w:rsid w:val="00A76DA2"/>
    <w:rsid w:val="00A7753F"/>
    <w:rsid w:val="00A7757B"/>
    <w:rsid w:val="00A7773A"/>
    <w:rsid w:val="00A801B3"/>
    <w:rsid w:val="00A8042C"/>
    <w:rsid w:val="00A8061A"/>
    <w:rsid w:val="00A80753"/>
    <w:rsid w:val="00A80E84"/>
    <w:rsid w:val="00A80F47"/>
    <w:rsid w:val="00A8117F"/>
    <w:rsid w:val="00A81450"/>
    <w:rsid w:val="00A81B05"/>
    <w:rsid w:val="00A81CBA"/>
    <w:rsid w:val="00A81CD8"/>
    <w:rsid w:val="00A81DB8"/>
    <w:rsid w:val="00A82749"/>
    <w:rsid w:val="00A8306B"/>
    <w:rsid w:val="00A83575"/>
    <w:rsid w:val="00A83B1D"/>
    <w:rsid w:val="00A83CAB"/>
    <w:rsid w:val="00A84B23"/>
    <w:rsid w:val="00A84BB0"/>
    <w:rsid w:val="00A855B8"/>
    <w:rsid w:val="00A858DE"/>
    <w:rsid w:val="00A85A09"/>
    <w:rsid w:val="00A85A71"/>
    <w:rsid w:val="00A85E96"/>
    <w:rsid w:val="00A86436"/>
    <w:rsid w:val="00A8644D"/>
    <w:rsid w:val="00A877B3"/>
    <w:rsid w:val="00A879DF"/>
    <w:rsid w:val="00A87EAE"/>
    <w:rsid w:val="00A903CD"/>
    <w:rsid w:val="00A90F48"/>
    <w:rsid w:val="00A91E86"/>
    <w:rsid w:val="00A91F41"/>
    <w:rsid w:val="00A921EA"/>
    <w:rsid w:val="00A9236F"/>
    <w:rsid w:val="00A92EB0"/>
    <w:rsid w:val="00A93704"/>
    <w:rsid w:val="00A93E1B"/>
    <w:rsid w:val="00A942EC"/>
    <w:rsid w:val="00A94865"/>
    <w:rsid w:val="00A94909"/>
    <w:rsid w:val="00A9529C"/>
    <w:rsid w:val="00A952CA"/>
    <w:rsid w:val="00A95625"/>
    <w:rsid w:val="00A95FC8"/>
    <w:rsid w:val="00A960AB"/>
    <w:rsid w:val="00A96988"/>
    <w:rsid w:val="00A978F7"/>
    <w:rsid w:val="00A97DA7"/>
    <w:rsid w:val="00AA0EEF"/>
    <w:rsid w:val="00AA131B"/>
    <w:rsid w:val="00AA2715"/>
    <w:rsid w:val="00AA309C"/>
    <w:rsid w:val="00AA318F"/>
    <w:rsid w:val="00AA32FE"/>
    <w:rsid w:val="00AA3327"/>
    <w:rsid w:val="00AA3567"/>
    <w:rsid w:val="00AA3587"/>
    <w:rsid w:val="00AA3AF6"/>
    <w:rsid w:val="00AA3FDF"/>
    <w:rsid w:val="00AA47CB"/>
    <w:rsid w:val="00AA6CB3"/>
    <w:rsid w:val="00AA6D33"/>
    <w:rsid w:val="00AA6EEE"/>
    <w:rsid w:val="00AA75BF"/>
    <w:rsid w:val="00AA7FE0"/>
    <w:rsid w:val="00AB02C4"/>
    <w:rsid w:val="00AB07C3"/>
    <w:rsid w:val="00AB081A"/>
    <w:rsid w:val="00AB1AD5"/>
    <w:rsid w:val="00AB1C40"/>
    <w:rsid w:val="00AB1CE4"/>
    <w:rsid w:val="00AB1EEF"/>
    <w:rsid w:val="00AB207D"/>
    <w:rsid w:val="00AB221B"/>
    <w:rsid w:val="00AB24FC"/>
    <w:rsid w:val="00AB26E6"/>
    <w:rsid w:val="00AB3BE6"/>
    <w:rsid w:val="00AB4452"/>
    <w:rsid w:val="00AB4515"/>
    <w:rsid w:val="00AB69EC"/>
    <w:rsid w:val="00AB6DA2"/>
    <w:rsid w:val="00AB6EFF"/>
    <w:rsid w:val="00AB6FAE"/>
    <w:rsid w:val="00AB7018"/>
    <w:rsid w:val="00AB7042"/>
    <w:rsid w:val="00AB7196"/>
    <w:rsid w:val="00AB751B"/>
    <w:rsid w:val="00AB7613"/>
    <w:rsid w:val="00AC0D25"/>
    <w:rsid w:val="00AC12F2"/>
    <w:rsid w:val="00AC1478"/>
    <w:rsid w:val="00AC20F5"/>
    <w:rsid w:val="00AC21AE"/>
    <w:rsid w:val="00AC23F0"/>
    <w:rsid w:val="00AC24DC"/>
    <w:rsid w:val="00AC2D19"/>
    <w:rsid w:val="00AC2F67"/>
    <w:rsid w:val="00AC3278"/>
    <w:rsid w:val="00AC3788"/>
    <w:rsid w:val="00AC3795"/>
    <w:rsid w:val="00AC49F3"/>
    <w:rsid w:val="00AC53C5"/>
    <w:rsid w:val="00AC53FB"/>
    <w:rsid w:val="00AC6112"/>
    <w:rsid w:val="00AC6F22"/>
    <w:rsid w:val="00AC7144"/>
    <w:rsid w:val="00AC738C"/>
    <w:rsid w:val="00AC7BB4"/>
    <w:rsid w:val="00AD00BC"/>
    <w:rsid w:val="00AD027A"/>
    <w:rsid w:val="00AD0BB0"/>
    <w:rsid w:val="00AD0D44"/>
    <w:rsid w:val="00AD11E3"/>
    <w:rsid w:val="00AD1245"/>
    <w:rsid w:val="00AD1EE2"/>
    <w:rsid w:val="00AD27D2"/>
    <w:rsid w:val="00AD4589"/>
    <w:rsid w:val="00AD4DBD"/>
    <w:rsid w:val="00AD4F90"/>
    <w:rsid w:val="00AD62EE"/>
    <w:rsid w:val="00AD6749"/>
    <w:rsid w:val="00AD7407"/>
    <w:rsid w:val="00AD75B3"/>
    <w:rsid w:val="00AD7C8C"/>
    <w:rsid w:val="00AE1308"/>
    <w:rsid w:val="00AE15DA"/>
    <w:rsid w:val="00AE1F4A"/>
    <w:rsid w:val="00AE206D"/>
    <w:rsid w:val="00AE2455"/>
    <w:rsid w:val="00AE245E"/>
    <w:rsid w:val="00AE3181"/>
    <w:rsid w:val="00AE3434"/>
    <w:rsid w:val="00AE34CF"/>
    <w:rsid w:val="00AE3504"/>
    <w:rsid w:val="00AE5893"/>
    <w:rsid w:val="00AE597D"/>
    <w:rsid w:val="00AE5DF0"/>
    <w:rsid w:val="00AE5EB3"/>
    <w:rsid w:val="00AE62FD"/>
    <w:rsid w:val="00AE708E"/>
    <w:rsid w:val="00AE74BC"/>
    <w:rsid w:val="00AF0C6B"/>
    <w:rsid w:val="00AF10C3"/>
    <w:rsid w:val="00AF1132"/>
    <w:rsid w:val="00AF1640"/>
    <w:rsid w:val="00AF1BC6"/>
    <w:rsid w:val="00AF1D05"/>
    <w:rsid w:val="00AF1D57"/>
    <w:rsid w:val="00AF2186"/>
    <w:rsid w:val="00AF3945"/>
    <w:rsid w:val="00AF435F"/>
    <w:rsid w:val="00AF44DA"/>
    <w:rsid w:val="00AF474C"/>
    <w:rsid w:val="00AF479D"/>
    <w:rsid w:val="00AF511A"/>
    <w:rsid w:val="00AF53BC"/>
    <w:rsid w:val="00AF548B"/>
    <w:rsid w:val="00AF5972"/>
    <w:rsid w:val="00AF5DC5"/>
    <w:rsid w:val="00AF5DCB"/>
    <w:rsid w:val="00AF697C"/>
    <w:rsid w:val="00AF7FCD"/>
    <w:rsid w:val="00B00647"/>
    <w:rsid w:val="00B00A50"/>
    <w:rsid w:val="00B00C3F"/>
    <w:rsid w:val="00B0114E"/>
    <w:rsid w:val="00B02038"/>
    <w:rsid w:val="00B0264D"/>
    <w:rsid w:val="00B0270D"/>
    <w:rsid w:val="00B02905"/>
    <w:rsid w:val="00B02EEA"/>
    <w:rsid w:val="00B02F02"/>
    <w:rsid w:val="00B0323A"/>
    <w:rsid w:val="00B04A6C"/>
    <w:rsid w:val="00B04C44"/>
    <w:rsid w:val="00B055FF"/>
    <w:rsid w:val="00B05ADD"/>
    <w:rsid w:val="00B05D8E"/>
    <w:rsid w:val="00B05EAC"/>
    <w:rsid w:val="00B0637E"/>
    <w:rsid w:val="00B069D8"/>
    <w:rsid w:val="00B06A99"/>
    <w:rsid w:val="00B07E47"/>
    <w:rsid w:val="00B07FC7"/>
    <w:rsid w:val="00B10444"/>
    <w:rsid w:val="00B10665"/>
    <w:rsid w:val="00B1120A"/>
    <w:rsid w:val="00B11248"/>
    <w:rsid w:val="00B119EF"/>
    <w:rsid w:val="00B122C0"/>
    <w:rsid w:val="00B133AA"/>
    <w:rsid w:val="00B13A3A"/>
    <w:rsid w:val="00B13C40"/>
    <w:rsid w:val="00B151A9"/>
    <w:rsid w:val="00B15381"/>
    <w:rsid w:val="00B159AD"/>
    <w:rsid w:val="00B164B9"/>
    <w:rsid w:val="00B169FB"/>
    <w:rsid w:val="00B1771E"/>
    <w:rsid w:val="00B20E3C"/>
    <w:rsid w:val="00B216C8"/>
    <w:rsid w:val="00B21B12"/>
    <w:rsid w:val="00B228BB"/>
    <w:rsid w:val="00B2462B"/>
    <w:rsid w:val="00B24749"/>
    <w:rsid w:val="00B24987"/>
    <w:rsid w:val="00B24A61"/>
    <w:rsid w:val="00B24AD0"/>
    <w:rsid w:val="00B24F94"/>
    <w:rsid w:val="00B259D4"/>
    <w:rsid w:val="00B25B0C"/>
    <w:rsid w:val="00B25EB3"/>
    <w:rsid w:val="00B26067"/>
    <w:rsid w:val="00B263EC"/>
    <w:rsid w:val="00B27579"/>
    <w:rsid w:val="00B27CD8"/>
    <w:rsid w:val="00B301F6"/>
    <w:rsid w:val="00B3043E"/>
    <w:rsid w:val="00B3051B"/>
    <w:rsid w:val="00B30AFC"/>
    <w:rsid w:val="00B30B3D"/>
    <w:rsid w:val="00B30FFF"/>
    <w:rsid w:val="00B310CC"/>
    <w:rsid w:val="00B32020"/>
    <w:rsid w:val="00B32AA3"/>
    <w:rsid w:val="00B33171"/>
    <w:rsid w:val="00B338DB"/>
    <w:rsid w:val="00B33A0D"/>
    <w:rsid w:val="00B350BA"/>
    <w:rsid w:val="00B35107"/>
    <w:rsid w:val="00B3562C"/>
    <w:rsid w:val="00B35B87"/>
    <w:rsid w:val="00B35F46"/>
    <w:rsid w:val="00B36ABC"/>
    <w:rsid w:val="00B36CDD"/>
    <w:rsid w:val="00B36D39"/>
    <w:rsid w:val="00B36FFD"/>
    <w:rsid w:val="00B37069"/>
    <w:rsid w:val="00B37316"/>
    <w:rsid w:val="00B374E8"/>
    <w:rsid w:val="00B37AAC"/>
    <w:rsid w:val="00B4003A"/>
    <w:rsid w:val="00B4106B"/>
    <w:rsid w:val="00B4107B"/>
    <w:rsid w:val="00B41655"/>
    <w:rsid w:val="00B41682"/>
    <w:rsid w:val="00B41780"/>
    <w:rsid w:val="00B41C99"/>
    <w:rsid w:val="00B41CB6"/>
    <w:rsid w:val="00B41D4A"/>
    <w:rsid w:val="00B4209B"/>
    <w:rsid w:val="00B4228C"/>
    <w:rsid w:val="00B43058"/>
    <w:rsid w:val="00B4334A"/>
    <w:rsid w:val="00B43811"/>
    <w:rsid w:val="00B438F9"/>
    <w:rsid w:val="00B43AA8"/>
    <w:rsid w:val="00B43D4B"/>
    <w:rsid w:val="00B43F80"/>
    <w:rsid w:val="00B45867"/>
    <w:rsid w:val="00B45A19"/>
    <w:rsid w:val="00B45A57"/>
    <w:rsid w:val="00B45D9D"/>
    <w:rsid w:val="00B46685"/>
    <w:rsid w:val="00B471D5"/>
    <w:rsid w:val="00B471E9"/>
    <w:rsid w:val="00B47835"/>
    <w:rsid w:val="00B47B3B"/>
    <w:rsid w:val="00B47C4A"/>
    <w:rsid w:val="00B50014"/>
    <w:rsid w:val="00B5068E"/>
    <w:rsid w:val="00B51FBE"/>
    <w:rsid w:val="00B5260F"/>
    <w:rsid w:val="00B52722"/>
    <w:rsid w:val="00B5298A"/>
    <w:rsid w:val="00B52D29"/>
    <w:rsid w:val="00B532BF"/>
    <w:rsid w:val="00B53D4D"/>
    <w:rsid w:val="00B54863"/>
    <w:rsid w:val="00B548A2"/>
    <w:rsid w:val="00B54F77"/>
    <w:rsid w:val="00B551BA"/>
    <w:rsid w:val="00B55FE0"/>
    <w:rsid w:val="00B565BC"/>
    <w:rsid w:val="00B5661E"/>
    <w:rsid w:val="00B57170"/>
    <w:rsid w:val="00B6025F"/>
    <w:rsid w:val="00B602F3"/>
    <w:rsid w:val="00B60716"/>
    <w:rsid w:val="00B60BF9"/>
    <w:rsid w:val="00B60CE9"/>
    <w:rsid w:val="00B60DC5"/>
    <w:rsid w:val="00B61CE5"/>
    <w:rsid w:val="00B61F07"/>
    <w:rsid w:val="00B62442"/>
    <w:rsid w:val="00B632D8"/>
    <w:rsid w:val="00B639CB"/>
    <w:rsid w:val="00B6425B"/>
    <w:rsid w:val="00B6524D"/>
    <w:rsid w:val="00B65317"/>
    <w:rsid w:val="00B6598E"/>
    <w:rsid w:val="00B6633E"/>
    <w:rsid w:val="00B664A9"/>
    <w:rsid w:val="00B674F4"/>
    <w:rsid w:val="00B675D0"/>
    <w:rsid w:val="00B67818"/>
    <w:rsid w:val="00B679B9"/>
    <w:rsid w:val="00B679F0"/>
    <w:rsid w:val="00B703CF"/>
    <w:rsid w:val="00B70566"/>
    <w:rsid w:val="00B7085C"/>
    <w:rsid w:val="00B71418"/>
    <w:rsid w:val="00B71BEC"/>
    <w:rsid w:val="00B71CFC"/>
    <w:rsid w:val="00B7215D"/>
    <w:rsid w:val="00B72500"/>
    <w:rsid w:val="00B7253F"/>
    <w:rsid w:val="00B72901"/>
    <w:rsid w:val="00B733AD"/>
    <w:rsid w:val="00B7473F"/>
    <w:rsid w:val="00B748D1"/>
    <w:rsid w:val="00B754EA"/>
    <w:rsid w:val="00B7581C"/>
    <w:rsid w:val="00B76309"/>
    <w:rsid w:val="00B76492"/>
    <w:rsid w:val="00B76546"/>
    <w:rsid w:val="00B76CEA"/>
    <w:rsid w:val="00B7748F"/>
    <w:rsid w:val="00B77A8B"/>
    <w:rsid w:val="00B80353"/>
    <w:rsid w:val="00B80DC3"/>
    <w:rsid w:val="00B80DFE"/>
    <w:rsid w:val="00B80F35"/>
    <w:rsid w:val="00B80FE5"/>
    <w:rsid w:val="00B81316"/>
    <w:rsid w:val="00B816BE"/>
    <w:rsid w:val="00B81754"/>
    <w:rsid w:val="00B81EC7"/>
    <w:rsid w:val="00B82219"/>
    <w:rsid w:val="00B823F2"/>
    <w:rsid w:val="00B82408"/>
    <w:rsid w:val="00B8277F"/>
    <w:rsid w:val="00B84243"/>
    <w:rsid w:val="00B84C32"/>
    <w:rsid w:val="00B8508A"/>
    <w:rsid w:val="00B85145"/>
    <w:rsid w:val="00B85F28"/>
    <w:rsid w:val="00B90113"/>
    <w:rsid w:val="00B90573"/>
    <w:rsid w:val="00B90F11"/>
    <w:rsid w:val="00B9108C"/>
    <w:rsid w:val="00B9143D"/>
    <w:rsid w:val="00B918FD"/>
    <w:rsid w:val="00B91AB2"/>
    <w:rsid w:val="00B91BD2"/>
    <w:rsid w:val="00B91C32"/>
    <w:rsid w:val="00B91D03"/>
    <w:rsid w:val="00B9228D"/>
    <w:rsid w:val="00B922A2"/>
    <w:rsid w:val="00B931EA"/>
    <w:rsid w:val="00B9370A"/>
    <w:rsid w:val="00B9407F"/>
    <w:rsid w:val="00B949E8"/>
    <w:rsid w:val="00B9506C"/>
    <w:rsid w:val="00B9521B"/>
    <w:rsid w:val="00B95416"/>
    <w:rsid w:val="00B956F1"/>
    <w:rsid w:val="00B962E0"/>
    <w:rsid w:val="00B96DD4"/>
    <w:rsid w:val="00B971D0"/>
    <w:rsid w:val="00B9740F"/>
    <w:rsid w:val="00B97843"/>
    <w:rsid w:val="00B97978"/>
    <w:rsid w:val="00B97AF6"/>
    <w:rsid w:val="00BA0A3E"/>
    <w:rsid w:val="00BA0AFE"/>
    <w:rsid w:val="00BA0F00"/>
    <w:rsid w:val="00BA11E6"/>
    <w:rsid w:val="00BA1C5D"/>
    <w:rsid w:val="00BA221C"/>
    <w:rsid w:val="00BA2915"/>
    <w:rsid w:val="00BA29AC"/>
    <w:rsid w:val="00BA2B8B"/>
    <w:rsid w:val="00BA2ED3"/>
    <w:rsid w:val="00BA32FC"/>
    <w:rsid w:val="00BA3D14"/>
    <w:rsid w:val="00BA4059"/>
    <w:rsid w:val="00BA44A7"/>
    <w:rsid w:val="00BA493E"/>
    <w:rsid w:val="00BA4C0E"/>
    <w:rsid w:val="00BA50F5"/>
    <w:rsid w:val="00BA5534"/>
    <w:rsid w:val="00BA6F34"/>
    <w:rsid w:val="00BA75F9"/>
    <w:rsid w:val="00BA77B6"/>
    <w:rsid w:val="00BA7D3F"/>
    <w:rsid w:val="00BB03B5"/>
    <w:rsid w:val="00BB1007"/>
    <w:rsid w:val="00BB10B4"/>
    <w:rsid w:val="00BB15B8"/>
    <w:rsid w:val="00BB1701"/>
    <w:rsid w:val="00BB1B57"/>
    <w:rsid w:val="00BB297D"/>
    <w:rsid w:val="00BB3719"/>
    <w:rsid w:val="00BB37CF"/>
    <w:rsid w:val="00BB3FAB"/>
    <w:rsid w:val="00BB4143"/>
    <w:rsid w:val="00BB54D8"/>
    <w:rsid w:val="00BB5A05"/>
    <w:rsid w:val="00BB5B89"/>
    <w:rsid w:val="00BB6379"/>
    <w:rsid w:val="00BB6673"/>
    <w:rsid w:val="00BB6CEE"/>
    <w:rsid w:val="00BB6E6C"/>
    <w:rsid w:val="00BB7482"/>
    <w:rsid w:val="00BB77DA"/>
    <w:rsid w:val="00BB7916"/>
    <w:rsid w:val="00BC0BE2"/>
    <w:rsid w:val="00BC15AD"/>
    <w:rsid w:val="00BC18D9"/>
    <w:rsid w:val="00BC2132"/>
    <w:rsid w:val="00BC23A3"/>
    <w:rsid w:val="00BC35FF"/>
    <w:rsid w:val="00BC3AEB"/>
    <w:rsid w:val="00BC40C3"/>
    <w:rsid w:val="00BC44F3"/>
    <w:rsid w:val="00BC4847"/>
    <w:rsid w:val="00BC4BF4"/>
    <w:rsid w:val="00BC4E05"/>
    <w:rsid w:val="00BC5821"/>
    <w:rsid w:val="00BC5F44"/>
    <w:rsid w:val="00BC64A9"/>
    <w:rsid w:val="00BC678C"/>
    <w:rsid w:val="00BC6FBF"/>
    <w:rsid w:val="00BC719C"/>
    <w:rsid w:val="00BC7B00"/>
    <w:rsid w:val="00BD0592"/>
    <w:rsid w:val="00BD1478"/>
    <w:rsid w:val="00BD19EE"/>
    <w:rsid w:val="00BD1E88"/>
    <w:rsid w:val="00BD213B"/>
    <w:rsid w:val="00BD2188"/>
    <w:rsid w:val="00BD2BDF"/>
    <w:rsid w:val="00BD2D9B"/>
    <w:rsid w:val="00BD3481"/>
    <w:rsid w:val="00BD3FA2"/>
    <w:rsid w:val="00BD46BD"/>
    <w:rsid w:val="00BD5511"/>
    <w:rsid w:val="00BD639F"/>
    <w:rsid w:val="00BD64C0"/>
    <w:rsid w:val="00BD6E2E"/>
    <w:rsid w:val="00BD709D"/>
    <w:rsid w:val="00BD7C8C"/>
    <w:rsid w:val="00BE0179"/>
    <w:rsid w:val="00BE0978"/>
    <w:rsid w:val="00BE0F90"/>
    <w:rsid w:val="00BE13C4"/>
    <w:rsid w:val="00BE15F7"/>
    <w:rsid w:val="00BE1E7D"/>
    <w:rsid w:val="00BE2119"/>
    <w:rsid w:val="00BE2C36"/>
    <w:rsid w:val="00BE30C0"/>
    <w:rsid w:val="00BE3200"/>
    <w:rsid w:val="00BE3356"/>
    <w:rsid w:val="00BE3382"/>
    <w:rsid w:val="00BE3658"/>
    <w:rsid w:val="00BE3B8C"/>
    <w:rsid w:val="00BE4517"/>
    <w:rsid w:val="00BE4605"/>
    <w:rsid w:val="00BE5089"/>
    <w:rsid w:val="00BE5C1A"/>
    <w:rsid w:val="00BE6EFA"/>
    <w:rsid w:val="00BE7053"/>
    <w:rsid w:val="00BE7639"/>
    <w:rsid w:val="00BE7709"/>
    <w:rsid w:val="00BF04CC"/>
    <w:rsid w:val="00BF0A57"/>
    <w:rsid w:val="00BF0ACD"/>
    <w:rsid w:val="00BF14F7"/>
    <w:rsid w:val="00BF1B57"/>
    <w:rsid w:val="00BF1D6E"/>
    <w:rsid w:val="00BF1F49"/>
    <w:rsid w:val="00BF251E"/>
    <w:rsid w:val="00BF2B0A"/>
    <w:rsid w:val="00BF2D6D"/>
    <w:rsid w:val="00BF3AC2"/>
    <w:rsid w:val="00BF408F"/>
    <w:rsid w:val="00BF4638"/>
    <w:rsid w:val="00BF5325"/>
    <w:rsid w:val="00BF6040"/>
    <w:rsid w:val="00BF665A"/>
    <w:rsid w:val="00BF686B"/>
    <w:rsid w:val="00BF68E5"/>
    <w:rsid w:val="00BF726C"/>
    <w:rsid w:val="00BF7909"/>
    <w:rsid w:val="00BF7CA6"/>
    <w:rsid w:val="00BF7CC0"/>
    <w:rsid w:val="00C001E1"/>
    <w:rsid w:val="00C00580"/>
    <w:rsid w:val="00C00843"/>
    <w:rsid w:val="00C01549"/>
    <w:rsid w:val="00C018F7"/>
    <w:rsid w:val="00C02617"/>
    <w:rsid w:val="00C0312A"/>
    <w:rsid w:val="00C03319"/>
    <w:rsid w:val="00C036AC"/>
    <w:rsid w:val="00C0374A"/>
    <w:rsid w:val="00C03C8F"/>
    <w:rsid w:val="00C04AED"/>
    <w:rsid w:val="00C04B2E"/>
    <w:rsid w:val="00C06E52"/>
    <w:rsid w:val="00C073EF"/>
    <w:rsid w:val="00C0765C"/>
    <w:rsid w:val="00C07939"/>
    <w:rsid w:val="00C07BB0"/>
    <w:rsid w:val="00C102D5"/>
    <w:rsid w:val="00C103B0"/>
    <w:rsid w:val="00C10F0C"/>
    <w:rsid w:val="00C12370"/>
    <w:rsid w:val="00C1250E"/>
    <w:rsid w:val="00C12582"/>
    <w:rsid w:val="00C1268D"/>
    <w:rsid w:val="00C128B7"/>
    <w:rsid w:val="00C12EC4"/>
    <w:rsid w:val="00C139A0"/>
    <w:rsid w:val="00C13BEF"/>
    <w:rsid w:val="00C13E09"/>
    <w:rsid w:val="00C140AA"/>
    <w:rsid w:val="00C14440"/>
    <w:rsid w:val="00C15324"/>
    <w:rsid w:val="00C1535B"/>
    <w:rsid w:val="00C15EBE"/>
    <w:rsid w:val="00C16541"/>
    <w:rsid w:val="00C171D7"/>
    <w:rsid w:val="00C17628"/>
    <w:rsid w:val="00C17C82"/>
    <w:rsid w:val="00C201E9"/>
    <w:rsid w:val="00C20398"/>
    <w:rsid w:val="00C20628"/>
    <w:rsid w:val="00C20886"/>
    <w:rsid w:val="00C2127E"/>
    <w:rsid w:val="00C21941"/>
    <w:rsid w:val="00C22504"/>
    <w:rsid w:val="00C22CF9"/>
    <w:rsid w:val="00C22E80"/>
    <w:rsid w:val="00C22EF4"/>
    <w:rsid w:val="00C23400"/>
    <w:rsid w:val="00C2367A"/>
    <w:rsid w:val="00C23BED"/>
    <w:rsid w:val="00C24292"/>
    <w:rsid w:val="00C26071"/>
    <w:rsid w:val="00C26242"/>
    <w:rsid w:val="00C262AC"/>
    <w:rsid w:val="00C26332"/>
    <w:rsid w:val="00C26412"/>
    <w:rsid w:val="00C26A1C"/>
    <w:rsid w:val="00C26D30"/>
    <w:rsid w:val="00C2745F"/>
    <w:rsid w:val="00C30627"/>
    <w:rsid w:val="00C308D3"/>
    <w:rsid w:val="00C30F6C"/>
    <w:rsid w:val="00C310B6"/>
    <w:rsid w:val="00C319BC"/>
    <w:rsid w:val="00C31E05"/>
    <w:rsid w:val="00C31FE6"/>
    <w:rsid w:val="00C33B93"/>
    <w:rsid w:val="00C33E9A"/>
    <w:rsid w:val="00C34009"/>
    <w:rsid w:val="00C3450A"/>
    <w:rsid w:val="00C346B4"/>
    <w:rsid w:val="00C34D81"/>
    <w:rsid w:val="00C34F92"/>
    <w:rsid w:val="00C353C7"/>
    <w:rsid w:val="00C35BAA"/>
    <w:rsid w:val="00C36268"/>
    <w:rsid w:val="00C3629F"/>
    <w:rsid w:val="00C36C6D"/>
    <w:rsid w:val="00C370F6"/>
    <w:rsid w:val="00C375AD"/>
    <w:rsid w:val="00C400EE"/>
    <w:rsid w:val="00C40691"/>
    <w:rsid w:val="00C409BE"/>
    <w:rsid w:val="00C4110C"/>
    <w:rsid w:val="00C417C3"/>
    <w:rsid w:val="00C41A7C"/>
    <w:rsid w:val="00C423A7"/>
    <w:rsid w:val="00C428F3"/>
    <w:rsid w:val="00C42F5A"/>
    <w:rsid w:val="00C43115"/>
    <w:rsid w:val="00C437D9"/>
    <w:rsid w:val="00C43F0C"/>
    <w:rsid w:val="00C443CE"/>
    <w:rsid w:val="00C4444C"/>
    <w:rsid w:val="00C4464E"/>
    <w:rsid w:val="00C449E5"/>
    <w:rsid w:val="00C44A13"/>
    <w:rsid w:val="00C456CC"/>
    <w:rsid w:val="00C45E2D"/>
    <w:rsid w:val="00C463DB"/>
    <w:rsid w:val="00C4761A"/>
    <w:rsid w:val="00C478D6"/>
    <w:rsid w:val="00C47C35"/>
    <w:rsid w:val="00C47D9F"/>
    <w:rsid w:val="00C47EFE"/>
    <w:rsid w:val="00C50DDF"/>
    <w:rsid w:val="00C520F9"/>
    <w:rsid w:val="00C5285D"/>
    <w:rsid w:val="00C52E13"/>
    <w:rsid w:val="00C53D1E"/>
    <w:rsid w:val="00C5446E"/>
    <w:rsid w:val="00C54786"/>
    <w:rsid w:val="00C54904"/>
    <w:rsid w:val="00C54A60"/>
    <w:rsid w:val="00C5536B"/>
    <w:rsid w:val="00C55C2C"/>
    <w:rsid w:val="00C56E81"/>
    <w:rsid w:val="00C56FCD"/>
    <w:rsid w:val="00C57059"/>
    <w:rsid w:val="00C6029F"/>
    <w:rsid w:val="00C60907"/>
    <w:rsid w:val="00C6111B"/>
    <w:rsid w:val="00C61F63"/>
    <w:rsid w:val="00C6217C"/>
    <w:rsid w:val="00C627E5"/>
    <w:rsid w:val="00C62CBE"/>
    <w:rsid w:val="00C63127"/>
    <w:rsid w:val="00C6338A"/>
    <w:rsid w:val="00C63476"/>
    <w:rsid w:val="00C63DD5"/>
    <w:rsid w:val="00C642D4"/>
    <w:rsid w:val="00C643AB"/>
    <w:rsid w:val="00C64BE4"/>
    <w:rsid w:val="00C6503D"/>
    <w:rsid w:val="00C651E1"/>
    <w:rsid w:val="00C6527A"/>
    <w:rsid w:val="00C654D4"/>
    <w:rsid w:val="00C65683"/>
    <w:rsid w:val="00C65741"/>
    <w:rsid w:val="00C66401"/>
    <w:rsid w:val="00C66A39"/>
    <w:rsid w:val="00C66C79"/>
    <w:rsid w:val="00C67234"/>
    <w:rsid w:val="00C67576"/>
    <w:rsid w:val="00C67CD8"/>
    <w:rsid w:val="00C67EBF"/>
    <w:rsid w:val="00C710F9"/>
    <w:rsid w:val="00C7162E"/>
    <w:rsid w:val="00C726A5"/>
    <w:rsid w:val="00C732AB"/>
    <w:rsid w:val="00C73783"/>
    <w:rsid w:val="00C739D0"/>
    <w:rsid w:val="00C73EE7"/>
    <w:rsid w:val="00C73FA3"/>
    <w:rsid w:val="00C7428F"/>
    <w:rsid w:val="00C746F1"/>
    <w:rsid w:val="00C74D05"/>
    <w:rsid w:val="00C754D9"/>
    <w:rsid w:val="00C75EA1"/>
    <w:rsid w:val="00C771EF"/>
    <w:rsid w:val="00C775C0"/>
    <w:rsid w:val="00C77607"/>
    <w:rsid w:val="00C77620"/>
    <w:rsid w:val="00C778DB"/>
    <w:rsid w:val="00C77D60"/>
    <w:rsid w:val="00C77E2E"/>
    <w:rsid w:val="00C77FA8"/>
    <w:rsid w:val="00C8024B"/>
    <w:rsid w:val="00C804B4"/>
    <w:rsid w:val="00C80774"/>
    <w:rsid w:val="00C80C65"/>
    <w:rsid w:val="00C814CE"/>
    <w:rsid w:val="00C8157C"/>
    <w:rsid w:val="00C823CD"/>
    <w:rsid w:val="00C846F6"/>
    <w:rsid w:val="00C84E7D"/>
    <w:rsid w:val="00C85901"/>
    <w:rsid w:val="00C8591D"/>
    <w:rsid w:val="00C85C79"/>
    <w:rsid w:val="00C87307"/>
    <w:rsid w:val="00C87CD2"/>
    <w:rsid w:val="00C87D96"/>
    <w:rsid w:val="00C9048D"/>
    <w:rsid w:val="00C90C42"/>
    <w:rsid w:val="00C916D4"/>
    <w:rsid w:val="00C91756"/>
    <w:rsid w:val="00C91E2F"/>
    <w:rsid w:val="00C92252"/>
    <w:rsid w:val="00C9232A"/>
    <w:rsid w:val="00C924A2"/>
    <w:rsid w:val="00C9251B"/>
    <w:rsid w:val="00C92DAB"/>
    <w:rsid w:val="00C933AD"/>
    <w:rsid w:val="00C9431A"/>
    <w:rsid w:val="00C9451A"/>
    <w:rsid w:val="00C9480C"/>
    <w:rsid w:val="00C94828"/>
    <w:rsid w:val="00C94951"/>
    <w:rsid w:val="00C954C7"/>
    <w:rsid w:val="00C9604A"/>
    <w:rsid w:val="00C965F2"/>
    <w:rsid w:val="00C96719"/>
    <w:rsid w:val="00C96CBD"/>
    <w:rsid w:val="00C96D6C"/>
    <w:rsid w:val="00C96EA9"/>
    <w:rsid w:val="00C9754D"/>
    <w:rsid w:val="00C97A3C"/>
    <w:rsid w:val="00CA0267"/>
    <w:rsid w:val="00CA08F4"/>
    <w:rsid w:val="00CA0AAB"/>
    <w:rsid w:val="00CA129D"/>
    <w:rsid w:val="00CA14BA"/>
    <w:rsid w:val="00CA2482"/>
    <w:rsid w:val="00CA252E"/>
    <w:rsid w:val="00CA26B5"/>
    <w:rsid w:val="00CA2846"/>
    <w:rsid w:val="00CA2944"/>
    <w:rsid w:val="00CA2C1C"/>
    <w:rsid w:val="00CA2EDB"/>
    <w:rsid w:val="00CA32CC"/>
    <w:rsid w:val="00CA344E"/>
    <w:rsid w:val="00CA3BD3"/>
    <w:rsid w:val="00CA406A"/>
    <w:rsid w:val="00CA44CD"/>
    <w:rsid w:val="00CA4AA4"/>
    <w:rsid w:val="00CA4AEB"/>
    <w:rsid w:val="00CA56A8"/>
    <w:rsid w:val="00CA617C"/>
    <w:rsid w:val="00CA6C95"/>
    <w:rsid w:val="00CA7EA9"/>
    <w:rsid w:val="00CB000E"/>
    <w:rsid w:val="00CB0301"/>
    <w:rsid w:val="00CB03CC"/>
    <w:rsid w:val="00CB11D3"/>
    <w:rsid w:val="00CB1F0E"/>
    <w:rsid w:val="00CB2DB8"/>
    <w:rsid w:val="00CB308E"/>
    <w:rsid w:val="00CB32AD"/>
    <w:rsid w:val="00CB352C"/>
    <w:rsid w:val="00CB43D3"/>
    <w:rsid w:val="00CB4C2B"/>
    <w:rsid w:val="00CB5AB5"/>
    <w:rsid w:val="00CB5D07"/>
    <w:rsid w:val="00CB5FB3"/>
    <w:rsid w:val="00CB629A"/>
    <w:rsid w:val="00CB66E8"/>
    <w:rsid w:val="00CB716E"/>
    <w:rsid w:val="00CB7DFA"/>
    <w:rsid w:val="00CB7F08"/>
    <w:rsid w:val="00CC00C7"/>
    <w:rsid w:val="00CC04A9"/>
    <w:rsid w:val="00CC0B1F"/>
    <w:rsid w:val="00CC12AF"/>
    <w:rsid w:val="00CC210C"/>
    <w:rsid w:val="00CC2342"/>
    <w:rsid w:val="00CC2A5D"/>
    <w:rsid w:val="00CC3F24"/>
    <w:rsid w:val="00CC4420"/>
    <w:rsid w:val="00CC4478"/>
    <w:rsid w:val="00CC4BA7"/>
    <w:rsid w:val="00CC5B22"/>
    <w:rsid w:val="00CC5C7A"/>
    <w:rsid w:val="00CC67C4"/>
    <w:rsid w:val="00CC7447"/>
    <w:rsid w:val="00CD02D4"/>
    <w:rsid w:val="00CD06FA"/>
    <w:rsid w:val="00CD088C"/>
    <w:rsid w:val="00CD0AE7"/>
    <w:rsid w:val="00CD10B2"/>
    <w:rsid w:val="00CD19AC"/>
    <w:rsid w:val="00CD1D55"/>
    <w:rsid w:val="00CD206D"/>
    <w:rsid w:val="00CD22C0"/>
    <w:rsid w:val="00CD2F51"/>
    <w:rsid w:val="00CD36D6"/>
    <w:rsid w:val="00CD4A9B"/>
    <w:rsid w:val="00CD51E2"/>
    <w:rsid w:val="00CD5CA0"/>
    <w:rsid w:val="00CD5E12"/>
    <w:rsid w:val="00CD6127"/>
    <w:rsid w:val="00CD64A6"/>
    <w:rsid w:val="00CD665C"/>
    <w:rsid w:val="00CD68EF"/>
    <w:rsid w:val="00CD69F7"/>
    <w:rsid w:val="00CD6DF9"/>
    <w:rsid w:val="00CD6ED0"/>
    <w:rsid w:val="00CD7965"/>
    <w:rsid w:val="00CE02AB"/>
    <w:rsid w:val="00CE0C52"/>
    <w:rsid w:val="00CE1975"/>
    <w:rsid w:val="00CE1C47"/>
    <w:rsid w:val="00CE23D5"/>
    <w:rsid w:val="00CE2883"/>
    <w:rsid w:val="00CE2DBA"/>
    <w:rsid w:val="00CE35A7"/>
    <w:rsid w:val="00CE3CD4"/>
    <w:rsid w:val="00CE42D1"/>
    <w:rsid w:val="00CE4BAB"/>
    <w:rsid w:val="00CE4C25"/>
    <w:rsid w:val="00CE515E"/>
    <w:rsid w:val="00CE56E8"/>
    <w:rsid w:val="00CE6394"/>
    <w:rsid w:val="00CE6415"/>
    <w:rsid w:val="00CE6477"/>
    <w:rsid w:val="00CE6884"/>
    <w:rsid w:val="00CE782D"/>
    <w:rsid w:val="00CF00AF"/>
    <w:rsid w:val="00CF0B6C"/>
    <w:rsid w:val="00CF1322"/>
    <w:rsid w:val="00CF1EF0"/>
    <w:rsid w:val="00CF2060"/>
    <w:rsid w:val="00CF2510"/>
    <w:rsid w:val="00CF26D3"/>
    <w:rsid w:val="00CF2C9B"/>
    <w:rsid w:val="00CF339E"/>
    <w:rsid w:val="00CF40AF"/>
    <w:rsid w:val="00CF420B"/>
    <w:rsid w:val="00CF4330"/>
    <w:rsid w:val="00CF4FC2"/>
    <w:rsid w:val="00CF63A7"/>
    <w:rsid w:val="00CF653D"/>
    <w:rsid w:val="00CF6EA4"/>
    <w:rsid w:val="00CF6FAA"/>
    <w:rsid w:val="00CF7AB1"/>
    <w:rsid w:val="00CF7BDC"/>
    <w:rsid w:val="00D00079"/>
    <w:rsid w:val="00D004BE"/>
    <w:rsid w:val="00D0140C"/>
    <w:rsid w:val="00D01CA8"/>
    <w:rsid w:val="00D02928"/>
    <w:rsid w:val="00D03065"/>
    <w:rsid w:val="00D037F2"/>
    <w:rsid w:val="00D039A7"/>
    <w:rsid w:val="00D03EAB"/>
    <w:rsid w:val="00D03F01"/>
    <w:rsid w:val="00D0405C"/>
    <w:rsid w:val="00D04806"/>
    <w:rsid w:val="00D0565C"/>
    <w:rsid w:val="00D05CF8"/>
    <w:rsid w:val="00D0649E"/>
    <w:rsid w:val="00D07015"/>
    <w:rsid w:val="00D071C9"/>
    <w:rsid w:val="00D07970"/>
    <w:rsid w:val="00D07C52"/>
    <w:rsid w:val="00D07CEB"/>
    <w:rsid w:val="00D1030B"/>
    <w:rsid w:val="00D103BF"/>
    <w:rsid w:val="00D1095A"/>
    <w:rsid w:val="00D11CEC"/>
    <w:rsid w:val="00D1214C"/>
    <w:rsid w:val="00D12E49"/>
    <w:rsid w:val="00D12EC7"/>
    <w:rsid w:val="00D13059"/>
    <w:rsid w:val="00D13250"/>
    <w:rsid w:val="00D13BF9"/>
    <w:rsid w:val="00D13E73"/>
    <w:rsid w:val="00D13F57"/>
    <w:rsid w:val="00D140BF"/>
    <w:rsid w:val="00D15322"/>
    <w:rsid w:val="00D163EE"/>
    <w:rsid w:val="00D164EA"/>
    <w:rsid w:val="00D16757"/>
    <w:rsid w:val="00D167E6"/>
    <w:rsid w:val="00D1689E"/>
    <w:rsid w:val="00D16EC4"/>
    <w:rsid w:val="00D17BB1"/>
    <w:rsid w:val="00D17FFE"/>
    <w:rsid w:val="00D20287"/>
    <w:rsid w:val="00D207A7"/>
    <w:rsid w:val="00D212D0"/>
    <w:rsid w:val="00D216DB"/>
    <w:rsid w:val="00D21793"/>
    <w:rsid w:val="00D2205A"/>
    <w:rsid w:val="00D22625"/>
    <w:rsid w:val="00D229B1"/>
    <w:rsid w:val="00D22C79"/>
    <w:rsid w:val="00D23072"/>
    <w:rsid w:val="00D24037"/>
    <w:rsid w:val="00D246F0"/>
    <w:rsid w:val="00D2485C"/>
    <w:rsid w:val="00D24EDA"/>
    <w:rsid w:val="00D251CC"/>
    <w:rsid w:val="00D25919"/>
    <w:rsid w:val="00D25C64"/>
    <w:rsid w:val="00D26DA4"/>
    <w:rsid w:val="00D26F22"/>
    <w:rsid w:val="00D27978"/>
    <w:rsid w:val="00D27A54"/>
    <w:rsid w:val="00D3067F"/>
    <w:rsid w:val="00D307FA"/>
    <w:rsid w:val="00D30A1F"/>
    <w:rsid w:val="00D31396"/>
    <w:rsid w:val="00D31C9E"/>
    <w:rsid w:val="00D32099"/>
    <w:rsid w:val="00D3213C"/>
    <w:rsid w:val="00D32357"/>
    <w:rsid w:val="00D32D80"/>
    <w:rsid w:val="00D3333C"/>
    <w:rsid w:val="00D336C0"/>
    <w:rsid w:val="00D33BD6"/>
    <w:rsid w:val="00D344D3"/>
    <w:rsid w:val="00D3454B"/>
    <w:rsid w:val="00D34C39"/>
    <w:rsid w:val="00D35D1A"/>
    <w:rsid w:val="00D3616D"/>
    <w:rsid w:val="00D36B0E"/>
    <w:rsid w:val="00D373DE"/>
    <w:rsid w:val="00D37B18"/>
    <w:rsid w:val="00D37F5B"/>
    <w:rsid w:val="00D400DC"/>
    <w:rsid w:val="00D4059A"/>
    <w:rsid w:val="00D40B42"/>
    <w:rsid w:val="00D40B78"/>
    <w:rsid w:val="00D4175A"/>
    <w:rsid w:val="00D417BB"/>
    <w:rsid w:val="00D41988"/>
    <w:rsid w:val="00D42289"/>
    <w:rsid w:val="00D422BF"/>
    <w:rsid w:val="00D42937"/>
    <w:rsid w:val="00D42AE0"/>
    <w:rsid w:val="00D42B7D"/>
    <w:rsid w:val="00D43253"/>
    <w:rsid w:val="00D434D8"/>
    <w:rsid w:val="00D43643"/>
    <w:rsid w:val="00D4463D"/>
    <w:rsid w:val="00D4502B"/>
    <w:rsid w:val="00D45368"/>
    <w:rsid w:val="00D456E5"/>
    <w:rsid w:val="00D4627A"/>
    <w:rsid w:val="00D465EC"/>
    <w:rsid w:val="00D46B76"/>
    <w:rsid w:val="00D4706B"/>
    <w:rsid w:val="00D47214"/>
    <w:rsid w:val="00D478A1"/>
    <w:rsid w:val="00D47B0D"/>
    <w:rsid w:val="00D50020"/>
    <w:rsid w:val="00D504FE"/>
    <w:rsid w:val="00D50F00"/>
    <w:rsid w:val="00D511F4"/>
    <w:rsid w:val="00D51473"/>
    <w:rsid w:val="00D52740"/>
    <w:rsid w:val="00D52AF9"/>
    <w:rsid w:val="00D52B0F"/>
    <w:rsid w:val="00D52C40"/>
    <w:rsid w:val="00D52D4F"/>
    <w:rsid w:val="00D52E84"/>
    <w:rsid w:val="00D5342B"/>
    <w:rsid w:val="00D5353A"/>
    <w:rsid w:val="00D5436A"/>
    <w:rsid w:val="00D55418"/>
    <w:rsid w:val="00D55A57"/>
    <w:rsid w:val="00D56D41"/>
    <w:rsid w:val="00D57077"/>
    <w:rsid w:val="00D57179"/>
    <w:rsid w:val="00D57868"/>
    <w:rsid w:val="00D57BB3"/>
    <w:rsid w:val="00D606AB"/>
    <w:rsid w:val="00D60804"/>
    <w:rsid w:val="00D61520"/>
    <w:rsid w:val="00D61561"/>
    <w:rsid w:val="00D6173A"/>
    <w:rsid w:val="00D61842"/>
    <w:rsid w:val="00D61872"/>
    <w:rsid w:val="00D622FC"/>
    <w:rsid w:val="00D62445"/>
    <w:rsid w:val="00D62B3D"/>
    <w:rsid w:val="00D63088"/>
    <w:rsid w:val="00D63125"/>
    <w:rsid w:val="00D63131"/>
    <w:rsid w:val="00D63242"/>
    <w:rsid w:val="00D635C3"/>
    <w:rsid w:val="00D645D9"/>
    <w:rsid w:val="00D646EE"/>
    <w:rsid w:val="00D64964"/>
    <w:rsid w:val="00D6526C"/>
    <w:rsid w:val="00D653F6"/>
    <w:rsid w:val="00D65510"/>
    <w:rsid w:val="00D65C8A"/>
    <w:rsid w:val="00D669EC"/>
    <w:rsid w:val="00D6731A"/>
    <w:rsid w:val="00D67C84"/>
    <w:rsid w:val="00D70EE0"/>
    <w:rsid w:val="00D7256B"/>
    <w:rsid w:val="00D72934"/>
    <w:rsid w:val="00D73007"/>
    <w:rsid w:val="00D732C4"/>
    <w:rsid w:val="00D7332D"/>
    <w:rsid w:val="00D745D5"/>
    <w:rsid w:val="00D74A73"/>
    <w:rsid w:val="00D74F76"/>
    <w:rsid w:val="00D75265"/>
    <w:rsid w:val="00D7551E"/>
    <w:rsid w:val="00D75AAB"/>
    <w:rsid w:val="00D75C3B"/>
    <w:rsid w:val="00D763DF"/>
    <w:rsid w:val="00D766A4"/>
    <w:rsid w:val="00D7671D"/>
    <w:rsid w:val="00D76BBA"/>
    <w:rsid w:val="00D76E1E"/>
    <w:rsid w:val="00D80D92"/>
    <w:rsid w:val="00D81230"/>
    <w:rsid w:val="00D8196B"/>
    <w:rsid w:val="00D8227F"/>
    <w:rsid w:val="00D822DC"/>
    <w:rsid w:val="00D828A6"/>
    <w:rsid w:val="00D828BA"/>
    <w:rsid w:val="00D82A09"/>
    <w:rsid w:val="00D82A1F"/>
    <w:rsid w:val="00D82E53"/>
    <w:rsid w:val="00D82FBD"/>
    <w:rsid w:val="00D835D7"/>
    <w:rsid w:val="00D8361E"/>
    <w:rsid w:val="00D848B4"/>
    <w:rsid w:val="00D848D9"/>
    <w:rsid w:val="00D84A5D"/>
    <w:rsid w:val="00D84E19"/>
    <w:rsid w:val="00D8561C"/>
    <w:rsid w:val="00D85BC9"/>
    <w:rsid w:val="00D86071"/>
    <w:rsid w:val="00D86252"/>
    <w:rsid w:val="00D86635"/>
    <w:rsid w:val="00D86748"/>
    <w:rsid w:val="00D904B4"/>
    <w:rsid w:val="00D90611"/>
    <w:rsid w:val="00D90850"/>
    <w:rsid w:val="00D90EE4"/>
    <w:rsid w:val="00D911E5"/>
    <w:rsid w:val="00D912ED"/>
    <w:rsid w:val="00D913DD"/>
    <w:rsid w:val="00D92074"/>
    <w:rsid w:val="00D9243C"/>
    <w:rsid w:val="00D928AB"/>
    <w:rsid w:val="00D92B8C"/>
    <w:rsid w:val="00D92C24"/>
    <w:rsid w:val="00D92C9E"/>
    <w:rsid w:val="00D930C5"/>
    <w:rsid w:val="00D936BA"/>
    <w:rsid w:val="00D938F5"/>
    <w:rsid w:val="00D93DFC"/>
    <w:rsid w:val="00D93F71"/>
    <w:rsid w:val="00D94791"/>
    <w:rsid w:val="00D94CFF"/>
    <w:rsid w:val="00D958B3"/>
    <w:rsid w:val="00D95C3A"/>
    <w:rsid w:val="00DA09E8"/>
    <w:rsid w:val="00DA0B91"/>
    <w:rsid w:val="00DA11CE"/>
    <w:rsid w:val="00DA1261"/>
    <w:rsid w:val="00DA203B"/>
    <w:rsid w:val="00DA28E4"/>
    <w:rsid w:val="00DA2B62"/>
    <w:rsid w:val="00DA3571"/>
    <w:rsid w:val="00DA3C68"/>
    <w:rsid w:val="00DA3DAD"/>
    <w:rsid w:val="00DA3DCF"/>
    <w:rsid w:val="00DA3DEA"/>
    <w:rsid w:val="00DA4D6C"/>
    <w:rsid w:val="00DA5193"/>
    <w:rsid w:val="00DA54AA"/>
    <w:rsid w:val="00DA5FC7"/>
    <w:rsid w:val="00DA6578"/>
    <w:rsid w:val="00DA678C"/>
    <w:rsid w:val="00DA6B73"/>
    <w:rsid w:val="00DA702F"/>
    <w:rsid w:val="00DB0252"/>
    <w:rsid w:val="00DB0533"/>
    <w:rsid w:val="00DB0F01"/>
    <w:rsid w:val="00DB14AB"/>
    <w:rsid w:val="00DB196C"/>
    <w:rsid w:val="00DB1CCB"/>
    <w:rsid w:val="00DB216D"/>
    <w:rsid w:val="00DB2331"/>
    <w:rsid w:val="00DB2A52"/>
    <w:rsid w:val="00DB2BCC"/>
    <w:rsid w:val="00DB2C52"/>
    <w:rsid w:val="00DB52FB"/>
    <w:rsid w:val="00DB5430"/>
    <w:rsid w:val="00DB719D"/>
    <w:rsid w:val="00DB7D04"/>
    <w:rsid w:val="00DC060B"/>
    <w:rsid w:val="00DC07A5"/>
    <w:rsid w:val="00DC07C6"/>
    <w:rsid w:val="00DC0FD4"/>
    <w:rsid w:val="00DC1588"/>
    <w:rsid w:val="00DC16E9"/>
    <w:rsid w:val="00DC2255"/>
    <w:rsid w:val="00DC241F"/>
    <w:rsid w:val="00DC2877"/>
    <w:rsid w:val="00DC2EF8"/>
    <w:rsid w:val="00DC3689"/>
    <w:rsid w:val="00DC37D4"/>
    <w:rsid w:val="00DC3FBB"/>
    <w:rsid w:val="00DC42A7"/>
    <w:rsid w:val="00DC4747"/>
    <w:rsid w:val="00DC4F8C"/>
    <w:rsid w:val="00DC510F"/>
    <w:rsid w:val="00DC52AD"/>
    <w:rsid w:val="00DC534B"/>
    <w:rsid w:val="00DC5EBE"/>
    <w:rsid w:val="00DC6F63"/>
    <w:rsid w:val="00DC72D6"/>
    <w:rsid w:val="00DD121C"/>
    <w:rsid w:val="00DD1D80"/>
    <w:rsid w:val="00DD2B44"/>
    <w:rsid w:val="00DD2DEA"/>
    <w:rsid w:val="00DD3E66"/>
    <w:rsid w:val="00DD49DD"/>
    <w:rsid w:val="00DD4A40"/>
    <w:rsid w:val="00DD4A82"/>
    <w:rsid w:val="00DD5574"/>
    <w:rsid w:val="00DD678C"/>
    <w:rsid w:val="00DD6A12"/>
    <w:rsid w:val="00DE0119"/>
    <w:rsid w:val="00DE029B"/>
    <w:rsid w:val="00DE08ED"/>
    <w:rsid w:val="00DE17FA"/>
    <w:rsid w:val="00DE1AA7"/>
    <w:rsid w:val="00DE1BA2"/>
    <w:rsid w:val="00DE3BB4"/>
    <w:rsid w:val="00DE3D43"/>
    <w:rsid w:val="00DE3E69"/>
    <w:rsid w:val="00DE4177"/>
    <w:rsid w:val="00DE4547"/>
    <w:rsid w:val="00DE47FA"/>
    <w:rsid w:val="00DE5612"/>
    <w:rsid w:val="00DE5F4E"/>
    <w:rsid w:val="00DE6D60"/>
    <w:rsid w:val="00DE761B"/>
    <w:rsid w:val="00DF0348"/>
    <w:rsid w:val="00DF0928"/>
    <w:rsid w:val="00DF13BA"/>
    <w:rsid w:val="00DF17F9"/>
    <w:rsid w:val="00DF1C69"/>
    <w:rsid w:val="00DF210C"/>
    <w:rsid w:val="00DF2B78"/>
    <w:rsid w:val="00DF42C7"/>
    <w:rsid w:val="00DF42E9"/>
    <w:rsid w:val="00DF5987"/>
    <w:rsid w:val="00DF5E7D"/>
    <w:rsid w:val="00DF602B"/>
    <w:rsid w:val="00DF6940"/>
    <w:rsid w:val="00DF7AE6"/>
    <w:rsid w:val="00DF7E22"/>
    <w:rsid w:val="00E00A25"/>
    <w:rsid w:val="00E00A8C"/>
    <w:rsid w:val="00E00E23"/>
    <w:rsid w:val="00E01B5A"/>
    <w:rsid w:val="00E020C9"/>
    <w:rsid w:val="00E02542"/>
    <w:rsid w:val="00E027A6"/>
    <w:rsid w:val="00E0299C"/>
    <w:rsid w:val="00E02D74"/>
    <w:rsid w:val="00E044F0"/>
    <w:rsid w:val="00E044F9"/>
    <w:rsid w:val="00E045A7"/>
    <w:rsid w:val="00E04CF8"/>
    <w:rsid w:val="00E052A9"/>
    <w:rsid w:val="00E052DD"/>
    <w:rsid w:val="00E05864"/>
    <w:rsid w:val="00E05A38"/>
    <w:rsid w:val="00E05BA2"/>
    <w:rsid w:val="00E07216"/>
    <w:rsid w:val="00E077F1"/>
    <w:rsid w:val="00E078E9"/>
    <w:rsid w:val="00E078FE"/>
    <w:rsid w:val="00E079BE"/>
    <w:rsid w:val="00E07B48"/>
    <w:rsid w:val="00E07FD8"/>
    <w:rsid w:val="00E10385"/>
    <w:rsid w:val="00E11170"/>
    <w:rsid w:val="00E113A2"/>
    <w:rsid w:val="00E119D4"/>
    <w:rsid w:val="00E11B21"/>
    <w:rsid w:val="00E12298"/>
    <w:rsid w:val="00E1243D"/>
    <w:rsid w:val="00E12686"/>
    <w:rsid w:val="00E12A8F"/>
    <w:rsid w:val="00E134A7"/>
    <w:rsid w:val="00E136BD"/>
    <w:rsid w:val="00E136BF"/>
    <w:rsid w:val="00E14748"/>
    <w:rsid w:val="00E14E39"/>
    <w:rsid w:val="00E153EB"/>
    <w:rsid w:val="00E16329"/>
    <w:rsid w:val="00E16634"/>
    <w:rsid w:val="00E166C0"/>
    <w:rsid w:val="00E167A4"/>
    <w:rsid w:val="00E169A5"/>
    <w:rsid w:val="00E17297"/>
    <w:rsid w:val="00E1756D"/>
    <w:rsid w:val="00E17581"/>
    <w:rsid w:val="00E179C7"/>
    <w:rsid w:val="00E20641"/>
    <w:rsid w:val="00E206A1"/>
    <w:rsid w:val="00E20CDD"/>
    <w:rsid w:val="00E2169F"/>
    <w:rsid w:val="00E21919"/>
    <w:rsid w:val="00E21AF2"/>
    <w:rsid w:val="00E21EAF"/>
    <w:rsid w:val="00E22CBA"/>
    <w:rsid w:val="00E22CC9"/>
    <w:rsid w:val="00E22E38"/>
    <w:rsid w:val="00E23608"/>
    <w:rsid w:val="00E240B4"/>
    <w:rsid w:val="00E2496F"/>
    <w:rsid w:val="00E24BB0"/>
    <w:rsid w:val="00E2575D"/>
    <w:rsid w:val="00E262FE"/>
    <w:rsid w:val="00E26FA5"/>
    <w:rsid w:val="00E2700D"/>
    <w:rsid w:val="00E27897"/>
    <w:rsid w:val="00E27E07"/>
    <w:rsid w:val="00E27E1F"/>
    <w:rsid w:val="00E3035D"/>
    <w:rsid w:val="00E30426"/>
    <w:rsid w:val="00E3080A"/>
    <w:rsid w:val="00E3110E"/>
    <w:rsid w:val="00E31BB0"/>
    <w:rsid w:val="00E31DDF"/>
    <w:rsid w:val="00E32001"/>
    <w:rsid w:val="00E32B22"/>
    <w:rsid w:val="00E32DC2"/>
    <w:rsid w:val="00E32E70"/>
    <w:rsid w:val="00E3379F"/>
    <w:rsid w:val="00E3412A"/>
    <w:rsid w:val="00E347DC"/>
    <w:rsid w:val="00E35B54"/>
    <w:rsid w:val="00E3614F"/>
    <w:rsid w:val="00E37431"/>
    <w:rsid w:val="00E40539"/>
    <w:rsid w:val="00E406E6"/>
    <w:rsid w:val="00E41125"/>
    <w:rsid w:val="00E417CE"/>
    <w:rsid w:val="00E4181A"/>
    <w:rsid w:val="00E428AE"/>
    <w:rsid w:val="00E4292B"/>
    <w:rsid w:val="00E42B1A"/>
    <w:rsid w:val="00E42CC5"/>
    <w:rsid w:val="00E42F4B"/>
    <w:rsid w:val="00E43C55"/>
    <w:rsid w:val="00E4452B"/>
    <w:rsid w:val="00E44806"/>
    <w:rsid w:val="00E44AB5"/>
    <w:rsid w:val="00E451CB"/>
    <w:rsid w:val="00E452B3"/>
    <w:rsid w:val="00E456FD"/>
    <w:rsid w:val="00E457FF"/>
    <w:rsid w:val="00E45813"/>
    <w:rsid w:val="00E45870"/>
    <w:rsid w:val="00E45A80"/>
    <w:rsid w:val="00E45B12"/>
    <w:rsid w:val="00E45BE0"/>
    <w:rsid w:val="00E45D26"/>
    <w:rsid w:val="00E46853"/>
    <w:rsid w:val="00E46976"/>
    <w:rsid w:val="00E46ED4"/>
    <w:rsid w:val="00E47896"/>
    <w:rsid w:val="00E47DD7"/>
    <w:rsid w:val="00E52053"/>
    <w:rsid w:val="00E52A4C"/>
    <w:rsid w:val="00E52C73"/>
    <w:rsid w:val="00E52D80"/>
    <w:rsid w:val="00E53201"/>
    <w:rsid w:val="00E5387D"/>
    <w:rsid w:val="00E553D3"/>
    <w:rsid w:val="00E56574"/>
    <w:rsid w:val="00E568C4"/>
    <w:rsid w:val="00E56E76"/>
    <w:rsid w:val="00E575C3"/>
    <w:rsid w:val="00E5769E"/>
    <w:rsid w:val="00E6008C"/>
    <w:rsid w:val="00E60544"/>
    <w:rsid w:val="00E60911"/>
    <w:rsid w:val="00E6099C"/>
    <w:rsid w:val="00E60BEA"/>
    <w:rsid w:val="00E60CC7"/>
    <w:rsid w:val="00E62932"/>
    <w:rsid w:val="00E63B78"/>
    <w:rsid w:val="00E6416C"/>
    <w:rsid w:val="00E64D7C"/>
    <w:rsid w:val="00E64E9A"/>
    <w:rsid w:val="00E65018"/>
    <w:rsid w:val="00E668C1"/>
    <w:rsid w:val="00E670FB"/>
    <w:rsid w:val="00E67777"/>
    <w:rsid w:val="00E678AD"/>
    <w:rsid w:val="00E67C46"/>
    <w:rsid w:val="00E700D7"/>
    <w:rsid w:val="00E70414"/>
    <w:rsid w:val="00E70AB9"/>
    <w:rsid w:val="00E716E5"/>
    <w:rsid w:val="00E71F67"/>
    <w:rsid w:val="00E7265E"/>
    <w:rsid w:val="00E733BC"/>
    <w:rsid w:val="00E733C2"/>
    <w:rsid w:val="00E736C7"/>
    <w:rsid w:val="00E74258"/>
    <w:rsid w:val="00E7488E"/>
    <w:rsid w:val="00E7499B"/>
    <w:rsid w:val="00E750BA"/>
    <w:rsid w:val="00E75163"/>
    <w:rsid w:val="00E75EE7"/>
    <w:rsid w:val="00E760A4"/>
    <w:rsid w:val="00E76B5A"/>
    <w:rsid w:val="00E7700E"/>
    <w:rsid w:val="00E77130"/>
    <w:rsid w:val="00E779A5"/>
    <w:rsid w:val="00E779B7"/>
    <w:rsid w:val="00E77A07"/>
    <w:rsid w:val="00E77A87"/>
    <w:rsid w:val="00E77D4C"/>
    <w:rsid w:val="00E80994"/>
    <w:rsid w:val="00E80B19"/>
    <w:rsid w:val="00E81115"/>
    <w:rsid w:val="00E81210"/>
    <w:rsid w:val="00E81D68"/>
    <w:rsid w:val="00E82A4B"/>
    <w:rsid w:val="00E82A56"/>
    <w:rsid w:val="00E835D0"/>
    <w:rsid w:val="00E836DD"/>
    <w:rsid w:val="00E83883"/>
    <w:rsid w:val="00E84568"/>
    <w:rsid w:val="00E8471E"/>
    <w:rsid w:val="00E8479B"/>
    <w:rsid w:val="00E84980"/>
    <w:rsid w:val="00E852D6"/>
    <w:rsid w:val="00E853CE"/>
    <w:rsid w:val="00E85C2B"/>
    <w:rsid w:val="00E86077"/>
    <w:rsid w:val="00E86B9F"/>
    <w:rsid w:val="00E86E34"/>
    <w:rsid w:val="00E872DA"/>
    <w:rsid w:val="00E87388"/>
    <w:rsid w:val="00E87BAD"/>
    <w:rsid w:val="00E908DE"/>
    <w:rsid w:val="00E90BAE"/>
    <w:rsid w:val="00E910C5"/>
    <w:rsid w:val="00E91679"/>
    <w:rsid w:val="00E91FC2"/>
    <w:rsid w:val="00E9288B"/>
    <w:rsid w:val="00E92AB3"/>
    <w:rsid w:val="00E93159"/>
    <w:rsid w:val="00E9323D"/>
    <w:rsid w:val="00E9361D"/>
    <w:rsid w:val="00E93CC2"/>
    <w:rsid w:val="00E93EA9"/>
    <w:rsid w:val="00E9437B"/>
    <w:rsid w:val="00E94C66"/>
    <w:rsid w:val="00E95EDA"/>
    <w:rsid w:val="00E960E0"/>
    <w:rsid w:val="00E964C1"/>
    <w:rsid w:val="00E966CD"/>
    <w:rsid w:val="00E967D7"/>
    <w:rsid w:val="00E96BDD"/>
    <w:rsid w:val="00E96D18"/>
    <w:rsid w:val="00E9775A"/>
    <w:rsid w:val="00EA1463"/>
    <w:rsid w:val="00EA17FF"/>
    <w:rsid w:val="00EA1C05"/>
    <w:rsid w:val="00EA1DD2"/>
    <w:rsid w:val="00EA2488"/>
    <w:rsid w:val="00EA248C"/>
    <w:rsid w:val="00EA2C24"/>
    <w:rsid w:val="00EA3829"/>
    <w:rsid w:val="00EA3BC8"/>
    <w:rsid w:val="00EA3C5A"/>
    <w:rsid w:val="00EA4589"/>
    <w:rsid w:val="00EA489D"/>
    <w:rsid w:val="00EA4BF7"/>
    <w:rsid w:val="00EA4CB7"/>
    <w:rsid w:val="00EA4D01"/>
    <w:rsid w:val="00EA4E02"/>
    <w:rsid w:val="00EA4EC7"/>
    <w:rsid w:val="00EA4FE8"/>
    <w:rsid w:val="00EA5054"/>
    <w:rsid w:val="00EA53E2"/>
    <w:rsid w:val="00EA5773"/>
    <w:rsid w:val="00EA57D5"/>
    <w:rsid w:val="00EA5BF5"/>
    <w:rsid w:val="00EA68E8"/>
    <w:rsid w:val="00EA6A8B"/>
    <w:rsid w:val="00EA738B"/>
    <w:rsid w:val="00EA7B94"/>
    <w:rsid w:val="00EA7C85"/>
    <w:rsid w:val="00EB06D3"/>
    <w:rsid w:val="00EB0CAD"/>
    <w:rsid w:val="00EB0DE9"/>
    <w:rsid w:val="00EB1B9F"/>
    <w:rsid w:val="00EB1E71"/>
    <w:rsid w:val="00EB203E"/>
    <w:rsid w:val="00EB28AB"/>
    <w:rsid w:val="00EB2C64"/>
    <w:rsid w:val="00EB4008"/>
    <w:rsid w:val="00EB41B7"/>
    <w:rsid w:val="00EB44F1"/>
    <w:rsid w:val="00EB4B01"/>
    <w:rsid w:val="00EB4F35"/>
    <w:rsid w:val="00EB50B6"/>
    <w:rsid w:val="00EB52B3"/>
    <w:rsid w:val="00EB5380"/>
    <w:rsid w:val="00EB53B6"/>
    <w:rsid w:val="00EB6327"/>
    <w:rsid w:val="00EB6A69"/>
    <w:rsid w:val="00EB757A"/>
    <w:rsid w:val="00EB7884"/>
    <w:rsid w:val="00EB7E05"/>
    <w:rsid w:val="00EC1229"/>
    <w:rsid w:val="00EC1684"/>
    <w:rsid w:val="00EC1EFD"/>
    <w:rsid w:val="00EC2006"/>
    <w:rsid w:val="00EC2337"/>
    <w:rsid w:val="00EC355A"/>
    <w:rsid w:val="00EC399D"/>
    <w:rsid w:val="00EC4540"/>
    <w:rsid w:val="00EC558B"/>
    <w:rsid w:val="00EC624C"/>
    <w:rsid w:val="00EC694E"/>
    <w:rsid w:val="00EC6B28"/>
    <w:rsid w:val="00EC6D10"/>
    <w:rsid w:val="00EC6D42"/>
    <w:rsid w:val="00EC6DBF"/>
    <w:rsid w:val="00EC7AB3"/>
    <w:rsid w:val="00ED0562"/>
    <w:rsid w:val="00ED069D"/>
    <w:rsid w:val="00ED0C0F"/>
    <w:rsid w:val="00ED1203"/>
    <w:rsid w:val="00ED1340"/>
    <w:rsid w:val="00ED1596"/>
    <w:rsid w:val="00ED1646"/>
    <w:rsid w:val="00ED2124"/>
    <w:rsid w:val="00ED2CB8"/>
    <w:rsid w:val="00ED2FFA"/>
    <w:rsid w:val="00ED31C0"/>
    <w:rsid w:val="00ED3998"/>
    <w:rsid w:val="00ED4279"/>
    <w:rsid w:val="00ED47F7"/>
    <w:rsid w:val="00ED4BDF"/>
    <w:rsid w:val="00ED4D1A"/>
    <w:rsid w:val="00ED4F55"/>
    <w:rsid w:val="00ED5792"/>
    <w:rsid w:val="00ED5922"/>
    <w:rsid w:val="00ED5A43"/>
    <w:rsid w:val="00ED61F8"/>
    <w:rsid w:val="00ED674F"/>
    <w:rsid w:val="00ED6CBB"/>
    <w:rsid w:val="00ED716E"/>
    <w:rsid w:val="00ED7379"/>
    <w:rsid w:val="00ED75F3"/>
    <w:rsid w:val="00ED7A1B"/>
    <w:rsid w:val="00ED7C81"/>
    <w:rsid w:val="00EE00F5"/>
    <w:rsid w:val="00EE074C"/>
    <w:rsid w:val="00EE0C21"/>
    <w:rsid w:val="00EE0F80"/>
    <w:rsid w:val="00EE1307"/>
    <w:rsid w:val="00EE15DB"/>
    <w:rsid w:val="00EE2039"/>
    <w:rsid w:val="00EE24F4"/>
    <w:rsid w:val="00EE252F"/>
    <w:rsid w:val="00EE2D9A"/>
    <w:rsid w:val="00EE32B4"/>
    <w:rsid w:val="00EE3932"/>
    <w:rsid w:val="00EE3C50"/>
    <w:rsid w:val="00EE3CB1"/>
    <w:rsid w:val="00EE3D61"/>
    <w:rsid w:val="00EE5979"/>
    <w:rsid w:val="00EE59BC"/>
    <w:rsid w:val="00EE7082"/>
    <w:rsid w:val="00EE71B0"/>
    <w:rsid w:val="00EE722F"/>
    <w:rsid w:val="00EE7648"/>
    <w:rsid w:val="00EE7DC1"/>
    <w:rsid w:val="00EF01B2"/>
    <w:rsid w:val="00EF04AA"/>
    <w:rsid w:val="00EF07CC"/>
    <w:rsid w:val="00EF09BD"/>
    <w:rsid w:val="00EF13DE"/>
    <w:rsid w:val="00EF16BD"/>
    <w:rsid w:val="00EF1899"/>
    <w:rsid w:val="00EF1EAC"/>
    <w:rsid w:val="00EF1F34"/>
    <w:rsid w:val="00EF256D"/>
    <w:rsid w:val="00EF2782"/>
    <w:rsid w:val="00EF2B3B"/>
    <w:rsid w:val="00EF2C66"/>
    <w:rsid w:val="00EF2D3D"/>
    <w:rsid w:val="00EF2FE1"/>
    <w:rsid w:val="00EF37B5"/>
    <w:rsid w:val="00EF40F9"/>
    <w:rsid w:val="00EF42CE"/>
    <w:rsid w:val="00EF431F"/>
    <w:rsid w:val="00EF4742"/>
    <w:rsid w:val="00EF4770"/>
    <w:rsid w:val="00EF4A4E"/>
    <w:rsid w:val="00EF4EA3"/>
    <w:rsid w:val="00EF6BEF"/>
    <w:rsid w:val="00EF6CAB"/>
    <w:rsid w:val="00EF6ECA"/>
    <w:rsid w:val="00EF795B"/>
    <w:rsid w:val="00EF7970"/>
    <w:rsid w:val="00EF79FA"/>
    <w:rsid w:val="00F00664"/>
    <w:rsid w:val="00F007A6"/>
    <w:rsid w:val="00F00902"/>
    <w:rsid w:val="00F013D3"/>
    <w:rsid w:val="00F01417"/>
    <w:rsid w:val="00F01E87"/>
    <w:rsid w:val="00F02ABB"/>
    <w:rsid w:val="00F02BB0"/>
    <w:rsid w:val="00F03246"/>
    <w:rsid w:val="00F03259"/>
    <w:rsid w:val="00F03F06"/>
    <w:rsid w:val="00F04002"/>
    <w:rsid w:val="00F047C0"/>
    <w:rsid w:val="00F04B8E"/>
    <w:rsid w:val="00F05297"/>
    <w:rsid w:val="00F05A40"/>
    <w:rsid w:val="00F06465"/>
    <w:rsid w:val="00F06612"/>
    <w:rsid w:val="00F06FC4"/>
    <w:rsid w:val="00F074B7"/>
    <w:rsid w:val="00F07558"/>
    <w:rsid w:val="00F07730"/>
    <w:rsid w:val="00F07961"/>
    <w:rsid w:val="00F07A71"/>
    <w:rsid w:val="00F07F50"/>
    <w:rsid w:val="00F101C5"/>
    <w:rsid w:val="00F10FE3"/>
    <w:rsid w:val="00F11577"/>
    <w:rsid w:val="00F12773"/>
    <w:rsid w:val="00F13931"/>
    <w:rsid w:val="00F1393B"/>
    <w:rsid w:val="00F13DB0"/>
    <w:rsid w:val="00F148AE"/>
    <w:rsid w:val="00F151D9"/>
    <w:rsid w:val="00F152EC"/>
    <w:rsid w:val="00F15DAD"/>
    <w:rsid w:val="00F15DF0"/>
    <w:rsid w:val="00F167C7"/>
    <w:rsid w:val="00F172D6"/>
    <w:rsid w:val="00F17561"/>
    <w:rsid w:val="00F177DA"/>
    <w:rsid w:val="00F20C64"/>
    <w:rsid w:val="00F2155B"/>
    <w:rsid w:val="00F216F3"/>
    <w:rsid w:val="00F21810"/>
    <w:rsid w:val="00F21DA4"/>
    <w:rsid w:val="00F220FF"/>
    <w:rsid w:val="00F23B91"/>
    <w:rsid w:val="00F24359"/>
    <w:rsid w:val="00F24A64"/>
    <w:rsid w:val="00F24A69"/>
    <w:rsid w:val="00F2558F"/>
    <w:rsid w:val="00F25689"/>
    <w:rsid w:val="00F25F1D"/>
    <w:rsid w:val="00F260D0"/>
    <w:rsid w:val="00F2629B"/>
    <w:rsid w:val="00F27134"/>
    <w:rsid w:val="00F27719"/>
    <w:rsid w:val="00F304D3"/>
    <w:rsid w:val="00F30800"/>
    <w:rsid w:val="00F309B4"/>
    <w:rsid w:val="00F30C9E"/>
    <w:rsid w:val="00F316BC"/>
    <w:rsid w:val="00F318B2"/>
    <w:rsid w:val="00F3446D"/>
    <w:rsid w:val="00F345D5"/>
    <w:rsid w:val="00F34659"/>
    <w:rsid w:val="00F34BC8"/>
    <w:rsid w:val="00F35394"/>
    <w:rsid w:val="00F35525"/>
    <w:rsid w:val="00F35580"/>
    <w:rsid w:val="00F35C67"/>
    <w:rsid w:val="00F35E71"/>
    <w:rsid w:val="00F35F24"/>
    <w:rsid w:val="00F35F67"/>
    <w:rsid w:val="00F3664B"/>
    <w:rsid w:val="00F375EF"/>
    <w:rsid w:val="00F37D16"/>
    <w:rsid w:val="00F37E2D"/>
    <w:rsid w:val="00F40A07"/>
    <w:rsid w:val="00F40B52"/>
    <w:rsid w:val="00F40F5C"/>
    <w:rsid w:val="00F41796"/>
    <w:rsid w:val="00F41F53"/>
    <w:rsid w:val="00F41FE8"/>
    <w:rsid w:val="00F420BC"/>
    <w:rsid w:val="00F428B4"/>
    <w:rsid w:val="00F4368B"/>
    <w:rsid w:val="00F44835"/>
    <w:rsid w:val="00F4486C"/>
    <w:rsid w:val="00F44DF0"/>
    <w:rsid w:val="00F461A8"/>
    <w:rsid w:val="00F4643A"/>
    <w:rsid w:val="00F46582"/>
    <w:rsid w:val="00F4658D"/>
    <w:rsid w:val="00F4763F"/>
    <w:rsid w:val="00F47CCD"/>
    <w:rsid w:val="00F51072"/>
    <w:rsid w:val="00F517F5"/>
    <w:rsid w:val="00F53637"/>
    <w:rsid w:val="00F53885"/>
    <w:rsid w:val="00F538E6"/>
    <w:rsid w:val="00F539CF"/>
    <w:rsid w:val="00F544B6"/>
    <w:rsid w:val="00F549B8"/>
    <w:rsid w:val="00F550A2"/>
    <w:rsid w:val="00F55425"/>
    <w:rsid w:val="00F5613B"/>
    <w:rsid w:val="00F5693D"/>
    <w:rsid w:val="00F56991"/>
    <w:rsid w:val="00F56F51"/>
    <w:rsid w:val="00F57987"/>
    <w:rsid w:val="00F57E60"/>
    <w:rsid w:val="00F57FDC"/>
    <w:rsid w:val="00F6008B"/>
    <w:rsid w:val="00F60E26"/>
    <w:rsid w:val="00F616D1"/>
    <w:rsid w:val="00F61C63"/>
    <w:rsid w:val="00F6206D"/>
    <w:rsid w:val="00F63098"/>
    <w:rsid w:val="00F63A7F"/>
    <w:rsid w:val="00F63E8D"/>
    <w:rsid w:val="00F6445B"/>
    <w:rsid w:val="00F67918"/>
    <w:rsid w:val="00F67EC1"/>
    <w:rsid w:val="00F701E8"/>
    <w:rsid w:val="00F7154F"/>
    <w:rsid w:val="00F71BE2"/>
    <w:rsid w:val="00F71C8C"/>
    <w:rsid w:val="00F72229"/>
    <w:rsid w:val="00F72BBC"/>
    <w:rsid w:val="00F72D02"/>
    <w:rsid w:val="00F72E75"/>
    <w:rsid w:val="00F73417"/>
    <w:rsid w:val="00F73445"/>
    <w:rsid w:val="00F73AC9"/>
    <w:rsid w:val="00F73BEF"/>
    <w:rsid w:val="00F74624"/>
    <w:rsid w:val="00F74FF5"/>
    <w:rsid w:val="00F75510"/>
    <w:rsid w:val="00F75C20"/>
    <w:rsid w:val="00F75D18"/>
    <w:rsid w:val="00F75F40"/>
    <w:rsid w:val="00F76903"/>
    <w:rsid w:val="00F769AD"/>
    <w:rsid w:val="00F76C18"/>
    <w:rsid w:val="00F77005"/>
    <w:rsid w:val="00F77373"/>
    <w:rsid w:val="00F778E2"/>
    <w:rsid w:val="00F8041F"/>
    <w:rsid w:val="00F80679"/>
    <w:rsid w:val="00F808D6"/>
    <w:rsid w:val="00F80CE6"/>
    <w:rsid w:val="00F80D3D"/>
    <w:rsid w:val="00F81105"/>
    <w:rsid w:val="00F81344"/>
    <w:rsid w:val="00F81447"/>
    <w:rsid w:val="00F81893"/>
    <w:rsid w:val="00F819C6"/>
    <w:rsid w:val="00F81D3A"/>
    <w:rsid w:val="00F81F11"/>
    <w:rsid w:val="00F82276"/>
    <w:rsid w:val="00F822C6"/>
    <w:rsid w:val="00F83F7D"/>
    <w:rsid w:val="00F840CC"/>
    <w:rsid w:val="00F84DC0"/>
    <w:rsid w:val="00F84E12"/>
    <w:rsid w:val="00F8520C"/>
    <w:rsid w:val="00F85918"/>
    <w:rsid w:val="00F859E4"/>
    <w:rsid w:val="00F85BB4"/>
    <w:rsid w:val="00F85C7C"/>
    <w:rsid w:val="00F860C3"/>
    <w:rsid w:val="00F8615C"/>
    <w:rsid w:val="00F863C5"/>
    <w:rsid w:val="00F86ECE"/>
    <w:rsid w:val="00F879D7"/>
    <w:rsid w:val="00F87E59"/>
    <w:rsid w:val="00F908F9"/>
    <w:rsid w:val="00F90C56"/>
    <w:rsid w:val="00F91307"/>
    <w:rsid w:val="00F91519"/>
    <w:rsid w:val="00F91CF9"/>
    <w:rsid w:val="00F92AD1"/>
    <w:rsid w:val="00F93905"/>
    <w:rsid w:val="00F93C0D"/>
    <w:rsid w:val="00F940E1"/>
    <w:rsid w:val="00F94380"/>
    <w:rsid w:val="00F94759"/>
    <w:rsid w:val="00F947FA"/>
    <w:rsid w:val="00F94C81"/>
    <w:rsid w:val="00F9586A"/>
    <w:rsid w:val="00F96474"/>
    <w:rsid w:val="00F97AD1"/>
    <w:rsid w:val="00F97DB4"/>
    <w:rsid w:val="00FA0438"/>
    <w:rsid w:val="00FA069C"/>
    <w:rsid w:val="00FA0D63"/>
    <w:rsid w:val="00FA12BF"/>
    <w:rsid w:val="00FA1A8D"/>
    <w:rsid w:val="00FA1B62"/>
    <w:rsid w:val="00FA2731"/>
    <w:rsid w:val="00FA2A66"/>
    <w:rsid w:val="00FA2B42"/>
    <w:rsid w:val="00FA33C2"/>
    <w:rsid w:val="00FA349C"/>
    <w:rsid w:val="00FA3653"/>
    <w:rsid w:val="00FA37A9"/>
    <w:rsid w:val="00FA3FC7"/>
    <w:rsid w:val="00FA45D8"/>
    <w:rsid w:val="00FA46AA"/>
    <w:rsid w:val="00FA4E29"/>
    <w:rsid w:val="00FA4F04"/>
    <w:rsid w:val="00FA4F85"/>
    <w:rsid w:val="00FA5469"/>
    <w:rsid w:val="00FA600F"/>
    <w:rsid w:val="00FA612F"/>
    <w:rsid w:val="00FA63D8"/>
    <w:rsid w:val="00FA6DF8"/>
    <w:rsid w:val="00FA7186"/>
    <w:rsid w:val="00FA7401"/>
    <w:rsid w:val="00FA788E"/>
    <w:rsid w:val="00FA7896"/>
    <w:rsid w:val="00FB0B07"/>
    <w:rsid w:val="00FB0B88"/>
    <w:rsid w:val="00FB0D09"/>
    <w:rsid w:val="00FB166D"/>
    <w:rsid w:val="00FB1766"/>
    <w:rsid w:val="00FB2381"/>
    <w:rsid w:val="00FB2444"/>
    <w:rsid w:val="00FB25F1"/>
    <w:rsid w:val="00FB391E"/>
    <w:rsid w:val="00FB3FE0"/>
    <w:rsid w:val="00FB4838"/>
    <w:rsid w:val="00FB4926"/>
    <w:rsid w:val="00FB5168"/>
    <w:rsid w:val="00FB52AA"/>
    <w:rsid w:val="00FB5974"/>
    <w:rsid w:val="00FB5BEC"/>
    <w:rsid w:val="00FB5F19"/>
    <w:rsid w:val="00FB5F60"/>
    <w:rsid w:val="00FB7EF3"/>
    <w:rsid w:val="00FC153C"/>
    <w:rsid w:val="00FC18FE"/>
    <w:rsid w:val="00FC1CAA"/>
    <w:rsid w:val="00FC1EEB"/>
    <w:rsid w:val="00FC1FFC"/>
    <w:rsid w:val="00FC224F"/>
    <w:rsid w:val="00FC2405"/>
    <w:rsid w:val="00FC2521"/>
    <w:rsid w:val="00FC2C92"/>
    <w:rsid w:val="00FC30AA"/>
    <w:rsid w:val="00FC3530"/>
    <w:rsid w:val="00FC3FB6"/>
    <w:rsid w:val="00FC4AFE"/>
    <w:rsid w:val="00FC4F00"/>
    <w:rsid w:val="00FC5919"/>
    <w:rsid w:val="00FC5B85"/>
    <w:rsid w:val="00FC5C57"/>
    <w:rsid w:val="00FC6233"/>
    <w:rsid w:val="00FC6246"/>
    <w:rsid w:val="00FC6591"/>
    <w:rsid w:val="00FC6B54"/>
    <w:rsid w:val="00FC6FAD"/>
    <w:rsid w:val="00FC6FE4"/>
    <w:rsid w:val="00FC7324"/>
    <w:rsid w:val="00FC73E4"/>
    <w:rsid w:val="00FC7458"/>
    <w:rsid w:val="00FC7887"/>
    <w:rsid w:val="00FC7AB4"/>
    <w:rsid w:val="00FD00E3"/>
    <w:rsid w:val="00FD00F3"/>
    <w:rsid w:val="00FD056D"/>
    <w:rsid w:val="00FD0B7B"/>
    <w:rsid w:val="00FD1061"/>
    <w:rsid w:val="00FD1462"/>
    <w:rsid w:val="00FD1467"/>
    <w:rsid w:val="00FD1F14"/>
    <w:rsid w:val="00FD25E5"/>
    <w:rsid w:val="00FD2DB4"/>
    <w:rsid w:val="00FD35C0"/>
    <w:rsid w:val="00FD37AF"/>
    <w:rsid w:val="00FD39AD"/>
    <w:rsid w:val="00FD3FA4"/>
    <w:rsid w:val="00FD53BD"/>
    <w:rsid w:val="00FD5919"/>
    <w:rsid w:val="00FD6985"/>
    <w:rsid w:val="00FD749E"/>
    <w:rsid w:val="00FD74B5"/>
    <w:rsid w:val="00FD7666"/>
    <w:rsid w:val="00FD77BD"/>
    <w:rsid w:val="00FD7AFC"/>
    <w:rsid w:val="00FE08CB"/>
    <w:rsid w:val="00FE128A"/>
    <w:rsid w:val="00FE1827"/>
    <w:rsid w:val="00FE22E1"/>
    <w:rsid w:val="00FE2463"/>
    <w:rsid w:val="00FE34C6"/>
    <w:rsid w:val="00FE3551"/>
    <w:rsid w:val="00FE3728"/>
    <w:rsid w:val="00FE3A39"/>
    <w:rsid w:val="00FE3B91"/>
    <w:rsid w:val="00FE3BEB"/>
    <w:rsid w:val="00FE3C1B"/>
    <w:rsid w:val="00FE3D40"/>
    <w:rsid w:val="00FE4AA4"/>
    <w:rsid w:val="00FE4F0B"/>
    <w:rsid w:val="00FE5254"/>
    <w:rsid w:val="00FE61D8"/>
    <w:rsid w:val="00FE6507"/>
    <w:rsid w:val="00FE6530"/>
    <w:rsid w:val="00FE680E"/>
    <w:rsid w:val="00FE6C6B"/>
    <w:rsid w:val="00FE6EBE"/>
    <w:rsid w:val="00FE6FDA"/>
    <w:rsid w:val="00FE7275"/>
    <w:rsid w:val="00FE790D"/>
    <w:rsid w:val="00FF0C96"/>
    <w:rsid w:val="00FF1532"/>
    <w:rsid w:val="00FF2AE7"/>
    <w:rsid w:val="00FF2BD3"/>
    <w:rsid w:val="00FF2CE6"/>
    <w:rsid w:val="00FF2FF1"/>
    <w:rsid w:val="00FF306B"/>
    <w:rsid w:val="00FF330A"/>
    <w:rsid w:val="00FF36D8"/>
    <w:rsid w:val="00FF3755"/>
    <w:rsid w:val="00FF37B4"/>
    <w:rsid w:val="00FF3E92"/>
    <w:rsid w:val="00FF4445"/>
    <w:rsid w:val="00FF52A1"/>
    <w:rsid w:val="00FF57AC"/>
    <w:rsid w:val="00FF64E0"/>
    <w:rsid w:val="00FF6B93"/>
    <w:rsid w:val="00FF7041"/>
    <w:rsid w:val="00FF7307"/>
    <w:rsid w:val="00FF74AF"/>
    <w:rsid w:val="00FF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weight="1.5pt"/>
    </o:shapedefaults>
    <o:shapelayout v:ext="edit">
      <o:idmap v:ext="edit" data="1"/>
    </o:shapelayout>
  </w:shapeDefaults>
  <w:decimalSymbol w:val=","/>
  <w:listSeparator w:val=";"/>
  <w15:chartTrackingRefBased/>
  <w15:docId w15:val="{258949DA-91F9-4F4E-A3C5-180728A7F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253F8"/>
    <w:pPr>
      <w:ind w:firstLine="709"/>
    </w:pPr>
    <w:rPr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ilvl w:val="1"/>
        <w:numId w:val="2"/>
      </w:numPr>
      <w:spacing w:line="360" w:lineRule="auto"/>
      <w:jc w:val="center"/>
      <w:outlineLvl w:val="0"/>
    </w:pPr>
    <w:rPr>
      <w:b/>
      <w:sz w:val="26"/>
      <w:szCs w:val="20"/>
    </w:rPr>
  </w:style>
  <w:style w:type="paragraph" w:styleId="20">
    <w:name w:val="heading 2"/>
    <w:basedOn w:val="a0"/>
    <w:next w:val="a0"/>
    <w:qFormat/>
    <w:pPr>
      <w:keepNext/>
      <w:spacing w:before="240" w:after="60"/>
      <w:outlineLvl w:val="1"/>
    </w:pPr>
    <w:rPr>
      <w:rFonts w:ascii="Arial" w:hAnsi="Arial" w:cs="Arial"/>
      <w:b/>
      <w:bCs/>
      <w:iCs/>
      <w:szCs w:val="28"/>
    </w:rPr>
  </w:style>
  <w:style w:type="paragraph" w:styleId="3">
    <w:name w:val="heading 3"/>
    <w:basedOn w:val="a0"/>
    <w:next w:val="a0"/>
    <w:autoRedefine/>
    <w:qFormat/>
    <w:rsid w:val="00DA3DAD"/>
    <w:pPr>
      <w:keepNext/>
      <w:tabs>
        <w:tab w:val="left" w:pos="1248"/>
      </w:tabs>
      <w:spacing w:before="120" w:after="120"/>
      <w:ind w:left="1326" w:hanging="759"/>
      <w:outlineLvl w:val="2"/>
    </w:pPr>
    <w:rPr>
      <w:rFonts w:ascii="Arial" w:eastAsia="MS Mincho" w:hAnsi="Arial" w:cs="Arial"/>
      <w:b/>
      <w:sz w:val="28"/>
      <w:szCs w:val="28"/>
    </w:rPr>
  </w:style>
  <w:style w:type="paragraph" w:styleId="4">
    <w:name w:val="heading 4"/>
    <w:basedOn w:val="a0"/>
    <w:next w:val="a0"/>
    <w:qFormat/>
    <w:pPr>
      <w:keepNext/>
      <w:jc w:val="center"/>
      <w:outlineLvl w:val="3"/>
    </w:pPr>
    <w:rPr>
      <w:szCs w:val="20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paragraph" w:customStyle="1" w:styleId="a4">
    <w:name w:val="Атрибуты"/>
    <w:basedOn w:val="a0"/>
    <w:pPr>
      <w:spacing w:before="240" w:after="240"/>
      <w:jc w:val="center"/>
    </w:pPr>
    <w:rPr>
      <w:rFonts w:ascii="Georgia" w:hAnsi="Georgia"/>
      <w:sz w:val="20"/>
      <w:szCs w:val="20"/>
    </w:rPr>
  </w:style>
  <w:style w:type="paragraph" w:styleId="a">
    <w:name w:val="List Number"/>
    <w:basedOn w:val="a0"/>
    <w:pPr>
      <w:numPr>
        <w:numId w:val="1"/>
      </w:numPr>
      <w:spacing w:before="120"/>
      <w:jc w:val="both"/>
    </w:pPr>
    <w:rPr>
      <w:rFonts w:ascii="Georgia" w:hAnsi="Georgia"/>
      <w:sz w:val="20"/>
      <w:szCs w:val="20"/>
    </w:rPr>
  </w:style>
  <w:style w:type="paragraph" w:customStyle="1" w:styleId="a5">
    <w:name w:val="Пояснение"/>
    <w:basedOn w:val="a0"/>
    <w:next w:val="a0"/>
    <w:rPr>
      <w:rFonts w:ascii="Georgia" w:hAnsi="Georgia"/>
      <w:sz w:val="18"/>
      <w:szCs w:val="20"/>
    </w:rPr>
  </w:style>
  <w:style w:type="paragraph" w:styleId="a6">
    <w:name w:val="Body Text Indent"/>
    <w:basedOn w:val="a0"/>
    <w:pPr>
      <w:spacing w:before="120"/>
      <w:ind w:firstLine="567"/>
      <w:jc w:val="both"/>
    </w:pPr>
    <w:rPr>
      <w:rFonts w:ascii="Georgia" w:hAnsi="Georgia"/>
      <w:sz w:val="20"/>
      <w:szCs w:val="20"/>
    </w:rPr>
  </w:style>
  <w:style w:type="paragraph" w:styleId="a7">
    <w:name w:val="Plain Text"/>
    <w:basedOn w:val="a0"/>
    <w:link w:val="a8"/>
    <w:pPr>
      <w:spacing w:line="360" w:lineRule="auto"/>
      <w:jc w:val="both"/>
    </w:pPr>
    <w:rPr>
      <w:noProof/>
      <w:szCs w:val="20"/>
    </w:rPr>
  </w:style>
  <w:style w:type="paragraph" w:styleId="30">
    <w:name w:val="Body Text Indent 3"/>
    <w:basedOn w:val="a0"/>
    <w:pPr>
      <w:ind w:firstLine="567"/>
      <w:jc w:val="both"/>
    </w:pPr>
    <w:rPr>
      <w:szCs w:val="20"/>
    </w:rPr>
  </w:style>
  <w:style w:type="paragraph" w:customStyle="1" w:styleId="2">
    <w:name w:val="мой для 2"/>
    <w:basedOn w:val="20"/>
    <w:pPr>
      <w:numPr>
        <w:ilvl w:val="1"/>
        <w:numId w:val="3"/>
      </w:numPr>
      <w:tabs>
        <w:tab w:val="left" w:pos="1134"/>
      </w:tabs>
      <w:spacing w:before="120" w:after="0" w:line="360" w:lineRule="auto"/>
      <w:jc w:val="both"/>
    </w:pPr>
    <w:rPr>
      <w:rFonts w:ascii="Times New Roman" w:hAnsi="Times New Roman" w:cs="Times New Roman"/>
      <w:bCs w:val="0"/>
      <w:iCs w:val="0"/>
      <w:snapToGrid w:val="0"/>
      <w:szCs w:val="20"/>
    </w:rPr>
  </w:style>
  <w:style w:type="paragraph" w:styleId="a9">
    <w:name w:val="Body Text"/>
    <w:basedOn w:val="a0"/>
    <w:pPr>
      <w:jc w:val="both"/>
    </w:pPr>
    <w:rPr>
      <w:sz w:val="26"/>
      <w:szCs w:val="20"/>
    </w:rPr>
  </w:style>
  <w:style w:type="paragraph" w:styleId="aa">
    <w:name w:val="header"/>
    <w:basedOn w:val="a0"/>
    <w:pPr>
      <w:tabs>
        <w:tab w:val="center" w:pos="4153"/>
        <w:tab w:val="right" w:pos="8306"/>
      </w:tabs>
    </w:pPr>
  </w:style>
  <w:style w:type="paragraph" w:styleId="ab">
    <w:name w:val="footer"/>
    <w:basedOn w:val="a0"/>
    <w:pPr>
      <w:tabs>
        <w:tab w:val="center" w:pos="4153"/>
        <w:tab w:val="right" w:pos="8306"/>
      </w:tabs>
    </w:pPr>
  </w:style>
  <w:style w:type="character" w:styleId="ac">
    <w:name w:val="page number"/>
    <w:basedOn w:val="a1"/>
  </w:style>
  <w:style w:type="paragraph" w:styleId="10">
    <w:name w:val="toc 1"/>
    <w:basedOn w:val="a0"/>
    <w:next w:val="a0"/>
    <w:autoRedefine/>
    <w:uiPriority w:val="39"/>
    <w:rsid w:val="009F6A15"/>
    <w:pPr>
      <w:tabs>
        <w:tab w:val="right" w:leader="dot" w:pos="9672"/>
      </w:tabs>
      <w:spacing w:before="40"/>
      <w:ind w:right="170" w:firstLine="567"/>
      <w:jc w:val="both"/>
    </w:pPr>
    <w:rPr>
      <w:rFonts w:eastAsia="MS Mincho"/>
      <w:noProof/>
      <w:lang w:val="en-US"/>
    </w:rPr>
  </w:style>
  <w:style w:type="paragraph" w:styleId="21">
    <w:name w:val="toc 2"/>
    <w:basedOn w:val="a0"/>
    <w:next w:val="a0"/>
    <w:autoRedefine/>
    <w:uiPriority w:val="39"/>
    <w:rsid w:val="000E203A"/>
    <w:pPr>
      <w:tabs>
        <w:tab w:val="left" w:pos="851"/>
        <w:tab w:val="right" w:leader="dot" w:pos="9639"/>
      </w:tabs>
      <w:spacing w:before="120"/>
      <w:ind w:left="284" w:right="481" w:firstLine="0"/>
    </w:pPr>
    <w:rPr>
      <w:rFonts w:eastAsia="MS Mincho"/>
      <w:b/>
      <w:noProof/>
      <w:sz w:val="30"/>
      <w:szCs w:val="30"/>
    </w:rPr>
  </w:style>
  <w:style w:type="paragraph" w:styleId="31">
    <w:name w:val="toc 3"/>
    <w:basedOn w:val="a0"/>
    <w:next w:val="a0"/>
    <w:autoRedefine/>
    <w:uiPriority w:val="39"/>
    <w:rsid w:val="00744FD1"/>
    <w:pPr>
      <w:tabs>
        <w:tab w:val="left" w:pos="2268"/>
        <w:tab w:val="right" w:leader="dot" w:pos="9923"/>
      </w:tabs>
      <w:spacing w:before="120"/>
      <w:ind w:left="993" w:right="396" w:hanging="681"/>
    </w:pPr>
    <w:rPr>
      <w:rFonts w:eastAsia="MS Mincho"/>
      <w:noProof/>
      <w:sz w:val="30"/>
      <w:szCs w:val="30"/>
    </w:rPr>
  </w:style>
  <w:style w:type="paragraph" w:styleId="40">
    <w:name w:val="toc 4"/>
    <w:basedOn w:val="a0"/>
    <w:next w:val="a0"/>
    <w:autoRedefine/>
    <w:semiHidden/>
    <w:pPr>
      <w:tabs>
        <w:tab w:val="right" w:leader="dot" w:pos="9742"/>
      </w:tabs>
    </w:pPr>
    <w:rPr>
      <w:rFonts w:eastAsia="MS Mincho"/>
      <w:noProof/>
    </w:rPr>
  </w:style>
  <w:style w:type="paragraph" w:styleId="5">
    <w:name w:val="toc 5"/>
    <w:basedOn w:val="a0"/>
    <w:next w:val="a0"/>
    <w:autoRedefine/>
    <w:semiHidden/>
    <w:pPr>
      <w:ind w:left="960"/>
    </w:pPr>
  </w:style>
  <w:style w:type="paragraph" w:styleId="6">
    <w:name w:val="toc 6"/>
    <w:basedOn w:val="a0"/>
    <w:next w:val="a0"/>
    <w:autoRedefine/>
    <w:semiHidden/>
    <w:pPr>
      <w:ind w:left="1200"/>
    </w:pPr>
  </w:style>
  <w:style w:type="paragraph" w:styleId="7">
    <w:name w:val="toc 7"/>
    <w:basedOn w:val="a0"/>
    <w:next w:val="a0"/>
    <w:autoRedefine/>
    <w:semiHidden/>
    <w:pPr>
      <w:ind w:left="1440"/>
    </w:pPr>
  </w:style>
  <w:style w:type="paragraph" w:styleId="8">
    <w:name w:val="toc 8"/>
    <w:basedOn w:val="a0"/>
    <w:next w:val="a0"/>
    <w:autoRedefine/>
    <w:semiHidden/>
    <w:pPr>
      <w:ind w:left="1680"/>
    </w:pPr>
  </w:style>
  <w:style w:type="paragraph" w:styleId="9">
    <w:name w:val="toc 9"/>
    <w:basedOn w:val="a0"/>
    <w:next w:val="a0"/>
    <w:autoRedefine/>
    <w:semiHidden/>
    <w:pPr>
      <w:ind w:left="1920"/>
    </w:pPr>
  </w:style>
  <w:style w:type="character" w:styleId="ad">
    <w:name w:val="Hyperlink"/>
    <w:uiPriority w:val="99"/>
    <w:rPr>
      <w:color w:val="0000FF"/>
      <w:u w:val="single"/>
    </w:rPr>
  </w:style>
  <w:style w:type="paragraph" w:styleId="ae">
    <w:name w:val="Document Map"/>
    <w:basedOn w:val="a0"/>
    <w:semiHidden/>
    <w:pPr>
      <w:shd w:val="clear" w:color="auto" w:fill="000080"/>
    </w:pPr>
    <w:rPr>
      <w:rFonts w:ascii="Tahoma" w:hAnsi="Tahoma" w:cs="Tahoma"/>
    </w:rPr>
  </w:style>
  <w:style w:type="paragraph" w:styleId="af">
    <w:name w:val="Balloon Text"/>
    <w:basedOn w:val="a0"/>
    <w:semiHidden/>
    <w:rsid w:val="001929A6"/>
    <w:rPr>
      <w:rFonts w:ascii="Tahoma" w:hAnsi="Tahoma" w:cs="Tahoma"/>
      <w:sz w:val="16"/>
      <w:szCs w:val="16"/>
    </w:rPr>
  </w:style>
  <w:style w:type="character" w:customStyle="1" w:styleId="a8">
    <w:name w:val="Текст Знак"/>
    <w:link w:val="a7"/>
    <w:rsid w:val="00E113A2"/>
    <w:rPr>
      <w:noProof/>
      <w:sz w:val="24"/>
      <w:lang w:val="ru-RU" w:eastAsia="ru-RU" w:bidi="ar-SA"/>
    </w:rPr>
  </w:style>
  <w:style w:type="paragraph" w:styleId="af0">
    <w:name w:val="annotation text"/>
    <w:basedOn w:val="a0"/>
    <w:link w:val="af1"/>
    <w:rsid w:val="00356511"/>
    <w:rPr>
      <w:sz w:val="20"/>
      <w:szCs w:val="20"/>
    </w:rPr>
  </w:style>
  <w:style w:type="character" w:customStyle="1" w:styleId="af1">
    <w:name w:val="Текст примечания Знак"/>
    <w:basedOn w:val="a1"/>
    <w:link w:val="af0"/>
    <w:rsid w:val="00356511"/>
  </w:style>
  <w:style w:type="paragraph" w:customStyle="1" w:styleId="125">
    <w:name w:val="Стиль Текст + Первая строка:  125 см Междустр.интервал:  одинарный"/>
    <w:basedOn w:val="a7"/>
    <w:rsid w:val="00D47214"/>
    <w:pPr>
      <w:spacing w:line="240" w:lineRule="auto"/>
      <w:ind w:firstLine="708"/>
    </w:pPr>
  </w:style>
  <w:style w:type="character" w:customStyle="1" w:styleId="32">
    <w:name w:val=" Знак Знак3"/>
    <w:rsid w:val="0029405C"/>
    <w:rPr>
      <w:rFonts w:ascii="Courier New" w:hAnsi="Courier New"/>
      <w:lang w:eastAsia="ar-SA"/>
    </w:rPr>
  </w:style>
  <w:style w:type="paragraph" w:customStyle="1" w:styleId="heading6">
    <w:name w:val="heading 6"/>
    <w:basedOn w:val="a0"/>
    <w:next w:val="a0"/>
    <w:link w:val="heading60"/>
    <w:rsid w:val="00126CFB"/>
    <w:pPr>
      <w:keepNext/>
      <w:ind w:firstLine="0"/>
      <w:outlineLvl w:val="5"/>
    </w:pPr>
    <w:rPr>
      <w:rFonts w:ascii="Courier New" w:hAnsi="Courier New"/>
      <w:szCs w:val="20"/>
    </w:rPr>
  </w:style>
  <w:style w:type="character" w:customStyle="1" w:styleId="heading60">
    <w:name w:val="heading 6 Знак"/>
    <w:basedOn w:val="a1"/>
    <w:link w:val="heading6"/>
    <w:rsid w:val="00126CFB"/>
    <w:rPr>
      <w:rFonts w:ascii="Courier New" w:hAnsi="Courier New"/>
      <w:sz w:val="24"/>
      <w:lang w:val="ru-RU" w:eastAsia="ru-RU" w:bidi="ar-SA"/>
    </w:rPr>
  </w:style>
  <w:style w:type="table" w:styleId="af2">
    <w:name w:val="Table Grid"/>
    <w:basedOn w:val="a2"/>
    <w:rsid w:val="004D53B3"/>
    <w:pPr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3">
    <w:name w:val="Основной текст_"/>
    <w:basedOn w:val="a1"/>
    <w:link w:val="33"/>
    <w:rsid w:val="00065ADF"/>
    <w:rPr>
      <w:sz w:val="23"/>
      <w:szCs w:val="23"/>
      <w:lang w:bidi="ar-SA"/>
    </w:rPr>
  </w:style>
  <w:style w:type="paragraph" w:customStyle="1" w:styleId="33">
    <w:name w:val="Основной текст3"/>
    <w:basedOn w:val="a0"/>
    <w:link w:val="af3"/>
    <w:rsid w:val="00065ADF"/>
    <w:pPr>
      <w:shd w:val="clear" w:color="auto" w:fill="FFFFFF"/>
      <w:spacing w:line="331" w:lineRule="exact"/>
      <w:ind w:hanging="380"/>
    </w:pPr>
    <w:rPr>
      <w:sz w:val="23"/>
      <w:szCs w:val="23"/>
      <w:lang w:val="ru-RU" w:eastAsia="ru-RU"/>
    </w:rPr>
  </w:style>
  <w:style w:type="paragraph" w:styleId="22">
    <w:name w:val="Body Text 2"/>
    <w:basedOn w:val="a0"/>
    <w:rsid w:val="002469C6"/>
    <w:pPr>
      <w:spacing w:after="120" w:line="480" w:lineRule="auto"/>
    </w:pPr>
  </w:style>
  <w:style w:type="paragraph" w:customStyle="1" w:styleId="Normal">
    <w:name w:val="Normal"/>
    <w:link w:val="Normal0"/>
    <w:rsid w:val="009A7476"/>
  </w:style>
  <w:style w:type="character" w:customStyle="1" w:styleId="Normal0">
    <w:name w:val="Normal Знак"/>
    <w:basedOn w:val="a1"/>
    <w:link w:val="Normal"/>
    <w:rsid w:val="009A7476"/>
    <w:rPr>
      <w:lang w:val="ru-RU" w:eastAsia="ru-RU" w:bidi="ar-SA"/>
    </w:rPr>
  </w:style>
  <w:style w:type="paragraph" w:styleId="34">
    <w:name w:val="Body Text 3"/>
    <w:basedOn w:val="a0"/>
    <w:link w:val="35"/>
    <w:rsid w:val="004322BD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1"/>
    <w:link w:val="34"/>
    <w:rsid w:val="004322B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7.bin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84" Type="http://schemas.openxmlformats.org/officeDocument/2006/relationships/image" Target="media/image65.png"/><Relationship Id="rId89" Type="http://schemas.openxmlformats.org/officeDocument/2006/relationships/hyperlink" Target="mailto:oaomnipi@mail.belpak.by" TargetMode="External"/><Relationship Id="rId16" Type="http://schemas.openxmlformats.org/officeDocument/2006/relationships/image" Target="media/image7.wmf"/><Relationship Id="rId11" Type="http://schemas.openxmlformats.org/officeDocument/2006/relationships/oleObject" Target="embeddings/oleObject2.bin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53" Type="http://schemas.openxmlformats.org/officeDocument/2006/relationships/image" Target="media/image35.wmf"/><Relationship Id="rId58" Type="http://schemas.openxmlformats.org/officeDocument/2006/relationships/image" Target="media/image39.png"/><Relationship Id="rId74" Type="http://schemas.openxmlformats.org/officeDocument/2006/relationships/image" Target="media/image55.png"/><Relationship Id="rId79" Type="http://schemas.openxmlformats.org/officeDocument/2006/relationships/image" Target="media/image60.png"/><Relationship Id="rId5" Type="http://schemas.openxmlformats.org/officeDocument/2006/relationships/footnotes" Target="footnotes.xml"/><Relationship Id="rId90" Type="http://schemas.openxmlformats.org/officeDocument/2006/relationships/hyperlink" Target="mailto:mnipi@mail.ru" TargetMode="External"/><Relationship Id="rId95" Type="http://schemas.openxmlformats.org/officeDocument/2006/relationships/footer" Target="footer1.xml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9.wmf"/><Relationship Id="rId41" Type="http://schemas.openxmlformats.org/officeDocument/2006/relationships/image" Target="media/image24.png"/><Relationship Id="rId54" Type="http://schemas.openxmlformats.org/officeDocument/2006/relationships/oleObject" Target="embeddings/oleObject14.bin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91" Type="http://schemas.openxmlformats.org/officeDocument/2006/relationships/hyperlink" Target="mailto:info@radar1.ru" TargetMode="External"/><Relationship Id="rId9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4.wmf"/><Relationship Id="rId31" Type="http://schemas.openxmlformats.org/officeDocument/2006/relationships/oleObject" Target="embeddings/oleObject12.bin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9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8.wmf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wmf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fontTable" Target="fontTable.xml"/><Relationship Id="rId7" Type="http://schemas.openxmlformats.org/officeDocument/2006/relationships/image" Target="media/image2.jpeg"/><Relationship Id="rId71" Type="http://schemas.openxmlformats.org/officeDocument/2006/relationships/image" Target="media/image52.png"/><Relationship Id="rId92" Type="http://schemas.openxmlformats.org/officeDocument/2006/relationships/hyperlink" Target="mailto:mail@jais.ru" TargetMode="External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image" Target="media/image11.wmf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" Type="http://schemas.openxmlformats.org/officeDocument/2006/relationships/oleObject" Target="embeddings/oleObject6.bin"/><Relationship Id="rId14" Type="http://schemas.openxmlformats.org/officeDocument/2006/relationships/image" Target="media/image6.wmf"/><Relationship Id="rId30" Type="http://schemas.openxmlformats.org/officeDocument/2006/relationships/image" Target="media/image14.wmf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8" Type="http://schemas.openxmlformats.org/officeDocument/2006/relationships/image" Target="media/image3.wmf"/><Relationship Id="rId51" Type="http://schemas.openxmlformats.org/officeDocument/2006/relationships/oleObject" Target="embeddings/oleObject13.bin"/><Relationship Id="rId72" Type="http://schemas.openxmlformats.org/officeDocument/2006/relationships/image" Target="media/image53.png"/><Relationship Id="rId93" Type="http://schemas.openxmlformats.org/officeDocument/2006/relationships/header" Target="header1.xml"/><Relationship Id="rId9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2;&#1080;&#1090;&#1072;&#1083;&#1080;&#1081;\AppData\Local\Chemistry%20Add-in%20for%20Word\Chemistry%20Gallery\Chem4Word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Chem4Word.dotx</Template>
  <TotalTime>1</TotalTime>
  <Pages>1</Pages>
  <Words>11905</Words>
  <Characters>67862</Characters>
  <Application>Microsoft Office Word</Application>
  <DocSecurity>0</DocSecurity>
  <Lines>565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Осциллограф С8-54</vt:lpstr>
    </vt:vector>
  </TitlesOfParts>
  <Company>Microsoft</Company>
  <LinksUpToDate>false</LinksUpToDate>
  <CharactersWithSpaces>79608</CharactersWithSpaces>
  <SharedDoc>false</SharedDoc>
  <HLinks>
    <vt:vector size="288" baseType="variant">
      <vt:variant>
        <vt:i4>4587626</vt:i4>
      </vt:variant>
      <vt:variant>
        <vt:i4>312</vt:i4>
      </vt:variant>
      <vt:variant>
        <vt:i4>0</vt:i4>
      </vt:variant>
      <vt:variant>
        <vt:i4>5</vt:i4>
      </vt:variant>
      <vt:variant>
        <vt:lpwstr>mailto:mail@jais.ru</vt:lpwstr>
      </vt:variant>
      <vt:variant>
        <vt:lpwstr/>
      </vt:variant>
      <vt:variant>
        <vt:i4>7208961</vt:i4>
      </vt:variant>
      <vt:variant>
        <vt:i4>309</vt:i4>
      </vt:variant>
      <vt:variant>
        <vt:i4>0</vt:i4>
      </vt:variant>
      <vt:variant>
        <vt:i4>5</vt:i4>
      </vt:variant>
      <vt:variant>
        <vt:lpwstr>mailto:info@radar1.ru</vt:lpwstr>
      </vt:variant>
      <vt:variant>
        <vt:lpwstr/>
      </vt:variant>
      <vt:variant>
        <vt:i4>5242987</vt:i4>
      </vt:variant>
      <vt:variant>
        <vt:i4>306</vt:i4>
      </vt:variant>
      <vt:variant>
        <vt:i4>0</vt:i4>
      </vt:variant>
      <vt:variant>
        <vt:i4>5</vt:i4>
      </vt:variant>
      <vt:variant>
        <vt:lpwstr>mailto:mnipi@mail.ru</vt:lpwstr>
      </vt:variant>
      <vt:variant>
        <vt:lpwstr/>
      </vt:variant>
      <vt:variant>
        <vt:i4>589936</vt:i4>
      </vt:variant>
      <vt:variant>
        <vt:i4>303</vt:i4>
      </vt:variant>
      <vt:variant>
        <vt:i4>0</vt:i4>
      </vt:variant>
      <vt:variant>
        <vt:i4>5</vt:i4>
      </vt:variant>
      <vt:variant>
        <vt:lpwstr>mailto:oaomnipi@mail.belpak.by</vt:lpwstr>
      </vt:variant>
      <vt:variant>
        <vt:lpwstr/>
      </vt:variant>
      <vt:variant>
        <vt:i4>1703994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_Toc498074109</vt:lpwstr>
      </vt:variant>
      <vt:variant>
        <vt:i4>1703994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_Toc498074108</vt:lpwstr>
      </vt:variant>
      <vt:variant>
        <vt:i4>1703994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_Toc498074107</vt:lpwstr>
      </vt:variant>
      <vt:variant>
        <vt:i4>1703994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_Toc498074106</vt:lpwstr>
      </vt:variant>
      <vt:variant>
        <vt:i4>1703994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_Toc498074105</vt:lpwstr>
      </vt:variant>
      <vt:variant>
        <vt:i4>1703994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_Toc498074104</vt:lpwstr>
      </vt:variant>
      <vt:variant>
        <vt:i4>1703994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_Toc498074103</vt:lpwstr>
      </vt:variant>
      <vt:variant>
        <vt:i4>1703994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_Toc498074102</vt:lpwstr>
      </vt:variant>
      <vt:variant>
        <vt:i4>1703994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_Toc498074101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_Toc498074100</vt:lpwstr>
      </vt:variant>
      <vt:variant>
        <vt:i4>1245243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_Toc498074099</vt:lpwstr>
      </vt:variant>
      <vt:variant>
        <vt:i4>1245243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_Toc498074098</vt:lpwstr>
      </vt:variant>
      <vt:variant>
        <vt:i4>1245243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_Toc498074097</vt:lpwstr>
      </vt:variant>
      <vt:variant>
        <vt:i4>1245243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_Toc498074096</vt:lpwstr>
      </vt:variant>
      <vt:variant>
        <vt:i4>1245243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_Toc498074095</vt:lpwstr>
      </vt:variant>
      <vt:variant>
        <vt:i4>1245243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_Toc498074094</vt:lpwstr>
      </vt:variant>
      <vt:variant>
        <vt:i4>1245243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_Toc498074093</vt:lpwstr>
      </vt:variant>
      <vt:variant>
        <vt:i4>1245243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_Toc498074092</vt:lpwstr>
      </vt:variant>
      <vt:variant>
        <vt:i4>1245243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_Toc498074091</vt:lpwstr>
      </vt:variant>
      <vt:variant>
        <vt:i4>1245243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_Toc498074090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_Toc498074089</vt:lpwstr>
      </vt:variant>
      <vt:variant>
        <vt:i4>1179707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_Toc498074088</vt:lpwstr>
      </vt:variant>
      <vt:variant>
        <vt:i4>1179707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_Toc498074087</vt:lpwstr>
      </vt:variant>
      <vt:variant>
        <vt:i4>1179707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_Toc498074086</vt:lpwstr>
      </vt:variant>
      <vt:variant>
        <vt:i4>1179707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_Toc498074085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_Toc498074084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_Toc498074083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_Toc498074082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_Toc498074081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_Toc498074080</vt:lpwstr>
      </vt:variant>
      <vt:variant>
        <vt:i4>1900603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_Toc498074079</vt:lpwstr>
      </vt:variant>
      <vt:variant>
        <vt:i4>1900603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_Toc498074078</vt:lpwstr>
      </vt:variant>
      <vt:variant>
        <vt:i4>1900603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_Toc498074077</vt:lpwstr>
      </vt:variant>
      <vt:variant>
        <vt:i4>1900603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_Toc498074076</vt:lpwstr>
      </vt:variant>
      <vt:variant>
        <vt:i4>1900603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_Toc498074075</vt:lpwstr>
      </vt:variant>
      <vt:variant>
        <vt:i4>1900603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_Toc498074074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_Toc498074073</vt:lpwstr>
      </vt:variant>
      <vt:variant>
        <vt:i4>1900603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_Toc498074072</vt:lpwstr>
      </vt:variant>
      <vt:variant>
        <vt:i4>1900603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_Toc498074071</vt:lpwstr>
      </vt:variant>
      <vt:variant>
        <vt:i4>1900603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_Toc498074070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_Toc498074069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_Toc498074068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_Toc498074067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_Toc498074066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Осциллограф С8-54</dc:title>
  <dc:subject>Рельеф</dc:subject>
  <dc:creator>МНИПИ;Лина</dc:creator>
  <cp:keywords/>
  <cp:lastModifiedBy>Sasha</cp:lastModifiedBy>
  <cp:revision>3</cp:revision>
  <cp:lastPrinted>2017-12-01T13:32:00Z</cp:lastPrinted>
  <dcterms:created xsi:type="dcterms:W3CDTF">2018-03-23T13:30:00Z</dcterms:created>
  <dcterms:modified xsi:type="dcterms:W3CDTF">2018-03-23T13:30:00Z</dcterms:modified>
</cp:coreProperties>
</file>